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5DD7" w:rsidRDefault="00DF335E">
      <w:pPr>
        <w:rPr>
          <w:b/>
          <w:bCs/>
        </w:rPr>
      </w:pPr>
      <w:bookmarkStart w:id="0" w:name="_Toc202265159"/>
      <w:bookmarkStart w:id="1" w:name="_Toc226790753"/>
      <w:r>
        <w:rPr>
          <w:b/>
          <w:bCs/>
        </w:rPr>
        <w:t xml:space="preserve"> </w:t>
      </w:r>
    </w:p>
    <w:p w:rsidR="00D45DD7" w:rsidRDefault="00D45DD7" w:rsidP="002030EE">
      <w:pPr>
        <w:ind w:firstLine="0"/>
        <w:rPr>
          <w:b/>
          <w:bCs/>
        </w:rPr>
      </w:pPr>
    </w:p>
    <w:p w:rsidR="002030EE" w:rsidRDefault="002030EE" w:rsidP="002030EE">
      <w:pPr>
        <w:ind w:firstLine="0"/>
        <w:rPr>
          <w:b/>
          <w:bCs/>
        </w:rPr>
      </w:pPr>
    </w:p>
    <w:p w:rsidR="002030EE" w:rsidRDefault="002030EE" w:rsidP="002030EE">
      <w:pPr>
        <w:ind w:firstLine="0"/>
        <w:rPr>
          <w:b/>
          <w:bCs/>
        </w:rPr>
      </w:pPr>
    </w:p>
    <w:p w:rsidR="002030EE" w:rsidRDefault="002030EE" w:rsidP="002030EE">
      <w:pPr>
        <w:ind w:firstLine="0"/>
        <w:rPr>
          <w:b/>
          <w:bCs/>
        </w:rPr>
      </w:pPr>
    </w:p>
    <w:p w:rsidR="002030EE" w:rsidRDefault="002030EE" w:rsidP="002030EE">
      <w:pPr>
        <w:ind w:firstLine="0"/>
        <w:rPr>
          <w:b/>
          <w:bCs/>
        </w:rPr>
      </w:pPr>
    </w:p>
    <w:p w:rsidR="002030EE" w:rsidRDefault="002030EE" w:rsidP="002030EE">
      <w:pPr>
        <w:ind w:firstLine="0"/>
        <w:rPr>
          <w:b/>
          <w:bCs/>
        </w:rPr>
      </w:pPr>
    </w:p>
    <w:p w:rsidR="002030EE" w:rsidRDefault="002030EE" w:rsidP="002030EE">
      <w:pPr>
        <w:ind w:firstLine="0"/>
        <w:rPr>
          <w:b/>
          <w:bCs/>
        </w:rPr>
      </w:pPr>
      <w:r>
        <w:rPr>
          <w:b/>
          <w:bCs/>
          <w:noProof/>
          <w:lang w:bidi="ar-SA"/>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wp:posOffset>
            </wp:positionV>
            <wp:extent cx="3496310" cy="971550"/>
            <wp:effectExtent l="19050" t="0" r="8890" b="0"/>
            <wp:wrapThrough wrapText="bothSides">
              <wp:wrapPolygon edited="0">
                <wp:start x="-118" y="0"/>
                <wp:lineTo x="-118" y="21176"/>
                <wp:lineTo x="21655" y="21176"/>
                <wp:lineTo x="21655" y="0"/>
                <wp:lineTo x="-118" y="0"/>
              </wp:wrapPolygon>
            </wp:wrapThrough>
            <wp:docPr id="4" name="Picture 8" descr="Logo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lack.jpg"/>
                    <pic:cNvPicPr/>
                  </pic:nvPicPr>
                  <pic:blipFill>
                    <a:blip r:embed="rId10" cstate="print"/>
                    <a:stretch>
                      <a:fillRect/>
                    </a:stretch>
                  </pic:blipFill>
                  <pic:spPr>
                    <a:xfrm>
                      <a:off x="0" y="0"/>
                      <a:ext cx="3496310" cy="971550"/>
                    </a:xfrm>
                    <a:prstGeom prst="rect">
                      <a:avLst/>
                    </a:prstGeom>
                  </pic:spPr>
                </pic:pic>
              </a:graphicData>
            </a:graphic>
          </wp:anchor>
        </w:drawing>
      </w:r>
    </w:p>
    <w:p w:rsidR="002030EE" w:rsidRDefault="002030EE" w:rsidP="002030EE">
      <w:pPr>
        <w:ind w:firstLine="0"/>
        <w:rPr>
          <w:b/>
          <w:bCs/>
        </w:rPr>
      </w:pPr>
    </w:p>
    <w:p w:rsidR="002030EE" w:rsidRDefault="002030EE" w:rsidP="002030EE">
      <w:pPr>
        <w:ind w:firstLine="0"/>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pPr>
        <w:rPr>
          <w:b/>
          <w:bCs/>
        </w:rPr>
      </w:pPr>
    </w:p>
    <w:p w:rsidR="00D45DD7" w:rsidRPr="00D45DD7" w:rsidRDefault="00D45DD7" w:rsidP="00D45DD7">
      <w:pPr>
        <w:ind w:firstLine="0"/>
        <w:rPr>
          <w:bCs/>
          <w:sz w:val="40"/>
          <w:szCs w:val="40"/>
        </w:rPr>
      </w:pPr>
      <w:r w:rsidRPr="00D45DD7">
        <w:rPr>
          <w:bCs/>
          <w:sz w:val="40"/>
          <w:szCs w:val="40"/>
        </w:rPr>
        <w:t>Zentity (Version 1.0)</w:t>
      </w:r>
    </w:p>
    <w:p w:rsidR="00D45DD7" w:rsidRPr="000F52D9" w:rsidRDefault="00D45DD7" w:rsidP="00D45DD7">
      <w:pPr>
        <w:ind w:firstLine="0"/>
        <w:rPr>
          <w:bCs/>
          <w:sz w:val="60"/>
          <w:szCs w:val="60"/>
        </w:rPr>
      </w:pPr>
      <w:r w:rsidRPr="000F52D9">
        <w:rPr>
          <w:bCs/>
          <w:sz w:val="60"/>
          <w:szCs w:val="60"/>
        </w:rPr>
        <w:t>Change History Logging User Guide</w:t>
      </w:r>
    </w:p>
    <w:p w:rsidR="00D45DD7" w:rsidRDefault="00D45DD7" w:rsidP="00D45DD7">
      <w:pPr>
        <w:ind w:firstLine="0"/>
        <w:rPr>
          <w:bCs/>
          <w:sz w:val="32"/>
          <w:szCs w:val="32"/>
        </w:rPr>
      </w:pPr>
    </w:p>
    <w:p w:rsidR="00D45DD7" w:rsidRDefault="00D45DD7" w:rsidP="00D45DD7">
      <w:pPr>
        <w:ind w:firstLine="0"/>
        <w:rPr>
          <w:bCs/>
          <w:sz w:val="32"/>
          <w:szCs w:val="32"/>
        </w:rPr>
      </w:pPr>
    </w:p>
    <w:p w:rsidR="00D45DD7" w:rsidRDefault="00D45DD7" w:rsidP="00D45DD7">
      <w:pPr>
        <w:ind w:firstLine="0"/>
        <w:rPr>
          <w:bCs/>
          <w:sz w:val="32"/>
          <w:szCs w:val="32"/>
        </w:rPr>
      </w:pPr>
    </w:p>
    <w:p w:rsidR="00D45DD7" w:rsidRDefault="00D45DD7" w:rsidP="00D45DD7">
      <w:pPr>
        <w:ind w:firstLine="0"/>
        <w:rPr>
          <w:bCs/>
          <w:sz w:val="32"/>
          <w:szCs w:val="32"/>
        </w:rPr>
      </w:pPr>
    </w:p>
    <w:p w:rsidR="00D45DD7" w:rsidRDefault="00D45DD7" w:rsidP="00D45DD7">
      <w:pPr>
        <w:ind w:firstLine="0"/>
        <w:rPr>
          <w:bCs/>
          <w:sz w:val="32"/>
          <w:szCs w:val="32"/>
        </w:rPr>
      </w:pPr>
    </w:p>
    <w:p w:rsidR="00D45DD7" w:rsidRPr="00D45DD7" w:rsidRDefault="00D45DD7" w:rsidP="00D45DD7">
      <w:pPr>
        <w:ind w:firstLine="0"/>
        <w:rPr>
          <w:bCs/>
          <w:sz w:val="32"/>
          <w:szCs w:val="32"/>
        </w:rPr>
      </w:pPr>
      <w:r w:rsidRPr="00D45DD7">
        <w:rPr>
          <w:bCs/>
          <w:sz w:val="32"/>
          <w:szCs w:val="32"/>
        </w:rPr>
        <w:t>May 2009</w:t>
      </w:r>
    </w:p>
    <w:p w:rsidR="00D45DD7" w:rsidRDefault="00D45DD7" w:rsidP="002030EE">
      <w:pPr>
        <w:ind w:firstLine="0"/>
        <w:rPr>
          <w:b/>
          <w:bCs/>
        </w:rPr>
      </w:pPr>
    </w:p>
    <w:p w:rsidR="002030EE" w:rsidRDefault="002030EE" w:rsidP="002030EE">
      <w:pPr>
        <w:ind w:firstLine="0"/>
        <w:rPr>
          <w:b/>
          <w:bCs/>
        </w:rPr>
      </w:pPr>
    </w:p>
    <w:p w:rsidR="002030EE" w:rsidRDefault="002030EE">
      <w:pPr>
        <w:rPr>
          <w:b/>
          <w:bCs/>
        </w:rPr>
      </w:pPr>
      <w:r>
        <w:rPr>
          <w:b/>
          <w:bCs/>
        </w:rPr>
        <w:br w:type="page"/>
      </w:r>
    </w:p>
    <w:sdt>
      <w:sdtPr>
        <w:rPr>
          <w:rFonts w:asciiTheme="minorHAnsi" w:eastAsiaTheme="minorEastAsia" w:hAnsiTheme="minorHAnsi" w:cstheme="minorBidi"/>
          <w:b w:val="0"/>
          <w:bCs w:val="0"/>
          <w:color w:val="auto"/>
          <w:sz w:val="22"/>
          <w:szCs w:val="22"/>
        </w:rPr>
        <w:id w:val="390181480"/>
        <w:docPartObj>
          <w:docPartGallery w:val="Table of Contents"/>
          <w:docPartUnique/>
        </w:docPartObj>
      </w:sdtPr>
      <w:sdtContent>
        <w:p w:rsidR="00BF5E6B" w:rsidRDefault="00BF5E6B" w:rsidP="00BF5E6B">
          <w:pPr>
            <w:pStyle w:val="TOCHeading"/>
          </w:pPr>
          <w:r>
            <w:t>Contents</w:t>
          </w:r>
        </w:p>
        <w:p w:rsidR="00BF5E6B" w:rsidRDefault="00483AAA">
          <w:pPr>
            <w:pStyle w:val="TOC1"/>
            <w:tabs>
              <w:tab w:val="right" w:leader="dot" w:pos="9350"/>
            </w:tabs>
            <w:rPr>
              <w:b w:val="0"/>
              <w:bCs w:val="0"/>
              <w:caps w:val="0"/>
              <w:noProof/>
              <w:lang w:bidi="ar-SA"/>
            </w:rPr>
          </w:pPr>
          <w:r w:rsidRPr="00483AAA">
            <w:rPr>
              <w:sz w:val="20"/>
              <w:szCs w:val="20"/>
            </w:rPr>
            <w:fldChar w:fldCharType="begin"/>
          </w:r>
          <w:r w:rsidR="00BF5E6B">
            <w:instrText xml:space="preserve"> TOC \o "1-3" \h \z \u </w:instrText>
          </w:r>
          <w:r w:rsidRPr="00483AAA">
            <w:rPr>
              <w:sz w:val="20"/>
              <w:szCs w:val="20"/>
            </w:rPr>
            <w:fldChar w:fldCharType="separate"/>
          </w:r>
          <w:hyperlink w:anchor="_Toc228951227" w:history="1">
            <w:r w:rsidR="00BF5E6B" w:rsidRPr="00AB1AC8">
              <w:rPr>
                <w:rStyle w:val="Hyperlink"/>
                <w:noProof/>
              </w:rPr>
              <w:t>Introduction</w:t>
            </w:r>
            <w:r w:rsidR="00BF5E6B">
              <w:rPr>
                <w:noProof/>
                <w:webHidden/>
              </w:rPr>
              <w:tab/>
            </w:r>
            <w:r>
              <w:rPr>
                <w:noProof/>
                <w:webHidden/>
              </w:rPr>
              <w:fldChar w:fldCharType="begin"/>
            </w:r>
            <w:r w:rsidR="00BF5E6B">
              <w:rPr>
                <w:noProof/>
                <w:webHidden/>
              </w:rPr>
              <w:instrText xml:space="preserve"> PAGEREF _Toc228951227 \h </w:instrText>
            </w:r>
            <w:r>
              <w:rPr>
                <w:noProof/>
                <w:webHidden/>
              </w:rPr>
            </w:r>
            <w:r>
              <w:rPr>
                <w:noProof/>
                <w:webHidden/>
              </w:rPr>
              <w:fldChar w:fldCharType="separate"/>
            </w:r>
            <w:r w:rsidR="00BF5E6B">
              <w:rPr>
                <w:noProof/>
                <w:webHidden/>
              </w:rPr>
              <w:t>3</w:t>
            </w:r>
            <w:r>
              <w:rPr>
                <w:noProof/>
                <w:webHidden/>
              </w:rPr>
              <w:fldChar w:fldCharType="end"/>
            </w:r>
          </w:hyperlink>
        </w:p>
        <w:p w:rsidR="00BF5E6B" w:rsidRDefault="00483AAA">
          <w:pPr>
            <w:pStyle w:val="TOC1"/>
            <w:tabs>
              <w:tab w:val="right" w:leader="dot" w:pos="9350"/>
            </w:tabs>
            <w:rPr>
              <w:b w:val="0"/>
              <w:bCs w:val="0"/>
              <w:caps w:val="0"/>
              <w:noProof/>
              <w:lang w:bidi="ar-SA"/>
            </w:rPr>
          </w:pPr>
          <w:hyperlink w:anchor="_Toc228951228" w:history="1">
            <w:r w:rsidR="00BF5E6B" w:rsidRPr="00AB1AC8">
              <w:rPr>
                <w:rStyle w:val="Hyperlink"/>
                <w:noProof/>
              </w:rPr>
              <w:t>SQL Server 2008 CDC Feature</w:t>
            </w:r>
            <w:r w:rsidR="00BF5E6B">
              <w:rPr>
                <w:noProof/>
                <w:webHidden/>
              </w:rPr>
              <w:tab/>
            </w:r>
            <w:r>
              <w:rPr>
                <w:noProof/>
                <w:webHidden/>
              </w:rPr>
              <w:fldChar w:fldCharType="begin"/>
            </w:r>
            <w:r w:rsidR="00BF5E6B">
              <w:rPr>
                <w:noProof/>
                <w:webHidden/>
              </w:rPr>
              <w:instrText xml:space="preserve"> PAGEREF _Toc228951228 \h </w:instrText>
            </w:r>
            <w:r>
              <w:rPr>
                <w:noProof/>
                <w:webHidden/>
              </w:rPr>
            </w:r>
            <w:r>
              <w:rPr>
                <w:noProof/>
                <w:webHidden/>
              </w:rPr>
              <w:fldChar w:fldCharType="separate"/>
            </w:r>
            <w:r w:rsidR="00BF5E6B">
              <w:rPr>
                <w:noProof/>
                <w:webHidden/>
              </w:rPr>
              <w:t>3</w:t>
            </w:r>
            <w:r>
              <w:rPr>
                <w:noProof/>
                <w:webHidden/>
              </w:rPr>
              <w:fldChar w:fldCharType="end"/>
            </w:r>
          </w:hyperlink>
        </w:p>
        <w:p w:rsidR="00BF5E6B" w:rsidRDefault="00483AAA">
          <w:pPr>
            <w:pStyle w:val="TOC1"/>
            <w:tabs>
              <w:tab w:val="right" w:leader="dot" w:pos="9350"/>
            </w:tabs>
            <w:rPr>
              <w:b w:val="0"/>
              <w:bCs w:val="0"/>
              <w:caps w:val="0"/>
              <w:noProof/>
              <w:lang w:bidi="ar-SA"/>
            </w:rPr>
          </w:pPr>
          <w:hyperlink w:anchor="_Toc228951229" w:history="1">
            <w:r w:rsidR="00BF5E6B" w:rsidRPr="00AB1AC8">
              <w:rPr>
                <w:rStyle w:val="Hyperlink"/>
                <w:noProof/>
              </w:rPr>
              <w:t>Overall Architecture</w:t>
            </w:r>
            <w:r w:rsidR="00BF5E6B">
              <w:rPr>
                <w:noProof/>
                <w:webHidden/>
              </w:rPr>
              <w:tab/>
            </w:r>
            <w:r>
              <w:rPr>
                <w:noProof/>
                <w:webHidden/>
              </w:rPr>
              <w:fldChar w:fldCharType="begin"/>
            </w:r>
            <w:r w:rsidR="00BF5E6B">
              <w:rPr>
                <w:noProof/>
                <w:webHidden/>
              </w:rPr>
              <w:instrText xml:space="preserve"> PAGEREF _Toc228951229 \h </w:instrText>
            </w:r>
            <w:r>
              <w:rPr>
                <w:noProof/>
                <w:webHidden/>
              </w:rPr>
            </w:r>
            <w:r>
              <w:rPr>
                <w:noProof/>
                <w:webHidden/>
              </w:rPr>
              <w:fldChar w:fldCharType="separate"/>
            </w:r>
            <w:r w:rsidR="00BF5E6B">
              <w:rPr>
                <w:noProof/>
                <w:webHidden/>
              </w:rPr>
              <w:t>4</w:t>
            </w:r>
            <w:r>
              <w:rPr>
                <w:noProof/>
                <w:webHidden/>
              </w:rPr>
              <w:fldChar w:fldCharType="end"/>
            </w:r>
          </w:hyperlink>
        </w:p>
        <w:p w:rsidR="00BF5E6B" w:rsidRDefault="00483AAA">
          <w:pPr>
            <w:pStyle w:val="TOC1"/>
            <w:tabs>
              <w:tab w:val="right" w:leader="dot" w:pos="9350"/>
            </w:tabs>
            <w:rPr>
              <w:b w:val="0"/>
              <w:bCs w:val="0"/>
              <w:caps w:val="0"/>
              <w:noProof/>
              <w:lang w:bidi="ar-SA"/>
            </w:rPr>
          </w:pPr>
          <w:hyperlink w:anchor="_Toc228951230" w:history="1">
            <w:r w:rsidR="00BF5E6B" w:rsidRPr="00AB1AC8">
              <w:rPr>
                <w:rStyle w:val="Hyperlink"/>
                <w:noProof/>
              </w:rPr>
              <w:t>Zentity DB</w:t>
            </w:r>
            <w:r w:rsidR="00BF5E6B">
              <w:rPr>
                <w:noProof/>
                <w:webHidden/>
              </w:rPr>
              <w:tab/>
            </w:r>
            <w:r>
              <w:rPr>
                <w:noProof/>
                <w:webHidden/>
              </w:rPr>
              <w:fldChar w:fldCharType="begin"/>
            </w:r>
            <w:r w:rsidR="00BF5E6B">
              <w:rPr>
                <w:noProof/>
                <w:webHidden/>
              </w:rPr>
              <w:instrText xml:space="preserve"> PAGEREF _Toc228951230 \h </w:instrText>
            </w:r>
            <w:r>
              <w:rPr>
                <w:noProof/>
                <w:webHidden/>
              </w:rPr>
            </w:r>
            <w:r>
              <w:rPr>
                <w:noProof/>
                <w:webHidden/>
              </w:rPr>
              <w:fldChar w:fldCharType="separate"/>
            </w:r>
            <w:r w:rsidR="00BF5E6B">
              <w:rPr>
                <w:noProof/>
                <w:webHidden/>
              </w:rPr>
              <w:t>4</w:t>
            </w:r>
            <w:r>
              <w:rPr>
                <w:noProof/>
                <w:webHidden/>
              </w:rPr>
              <w:fldChar w:fldCharType="end"/>
            </w:r>
          </w:hyperlink>
        </w:p>
        <w:p w:rsidR="00BF5E6B" w:rsidRDefault="00483AAA">
          <w:pPr>
            <w:pStyle w:val="TOC2"/>
            <w:tabs>
              <w:tab w:val="right" w:leader="dot" w:pos="9350"/>
            </w:tabs>
            <w:rPr>
              <w:smallCaps w:val="0"/>
              <w:noProof/>
              <w:lang w:bidi="ar-SA"/>
            </w:rPr>
          </w:pPr>
          <w:hyperlink w:anchor="_Toc228951231" w:history="1">
            <w:r w:rsidR="00BF5E6B" w:rsidRPr="00AB1AC8">
              <w:rPr>
                <w:rStyle w:val="Hyperlink"/>
                <w:noProof/>
              </w:rPr>
              <w:t>Enabling and Disabling Zentity Change History Logging</w:t>
            </w:r>
            <w:r w:rsidR="00BF5E6B">
              <w:rPr>
                <w:noProof/>
                <w:webHidden/>
              </w:rPr>
              <w:tab/>
            </w:r>
            <w:r>
              <w:rPr>
                <w:noProof/>
                <w:webHidden/>
              </w:rPr>
              <w:fldChar w:fldCharType="begin"/>
            </w:r>
            <w:r w:rsidR="00BF5E6B">
              <w:rPr>
                <w:noProof/>
                <w:webHidden/>
              </w:rPr>
              <w:instrText xml:space="preserve"> PAGEREF _Toc228951231 \h </w:instrText>
            </w:r>
            <w:r>
              <w:rPr>
                <w:noProof/>
                <w:webHidden/>
              </w:rPr>
            </w:r>
            <w:r>
              <w:rPr>
                <w:noProof/>
                <w:webHidden/>
              </w:rPr>
              <w:fldChar w:fldCharType="separate"/>
            </w:r>
            <w:r w:rsidR="00BF5E6B">
              <w:rPr>
                <w:noProof/>
                <w:webHidden/>
              </w:rPr>
              <w:t>5</w:t>
            </w:r>
            <w:r>
              <w:rPr>
                <w:noProof/>
                <w:webHidden/>
              </w:rPr>
              <w:fldChar w:fldCharType="end"/>
            </w:r>
          </w:hyperlink>
        </w:p>
        <w:p w:rsidR="00BF5E6B" w:rsidRDefault="00483AAA">
          <w:pPr>
            <w:pStyle w:val="TOC2"/>
            <w:tabs>
              <w:tab w:val="right" w:leader="dot" w:pos="9350"/>
            </w:tabs>
            <w:rPr>
              <w:smallCaps w:val="0"/>
              <w:noProof/>
              <w:lang w:bidi="ar-SA"/>
            </w:rPr>
          </w:pPr>
          <w:hyperlink w:anchor="_Toc228951232" w:history="1">
            <w:r w:rsidR="00BF5E6B" w:rsidRPr="00AB1AC8">
              <w:rPr>
                <w:rStyle w:val="Hyperlink"/>
                <w:noProof/>
              </w:rPr>
              <w:t>Change History Filegroup</w:t>
            </w:r>
            <w:r w:rsidR="00BF5E6B">
              <w:rPr>
                <w:noProof/>
                <w:webHidden/>
              </w:rPr>
              <w:tab/>
            </w:r>
            <w:r>
              <w:rPr>
                <w:noProof/>
                <w:webHidden/>
              </w:rPr>
              <w:fldChar w:fldCharType="begin"/>
            </w:r>
            <w:r w:rsidR="00BF5E6B">
              <w:rPr>
                <w:noProof/>
                <w:webHidden/>
              </w:rPr>
              <w:instrText xml:space="preserve"> PAGEREF _Toc228951232 \h </w:instrText>
            </w:r>
            <w:r>
              <w:rPr>
                <w:noProof/>
                <w:webHidden/>
              </w:rPr>
            </w:r>
            <w:r>
              <w:rPr>
                <w:noProof/>
                <w:webHidden/>
              </w:rPr>
              <w:fldChar w:fldCharType="separate"/>
            </w:r>
            <w:r w:rsidR="00BF5E6B">
              <w:rPr>
                <w:noProof/>
                <w:webHidden/>
              </w:rPr>
              <w:t>5</w:t>
            </w:r>
            <w:r>
              <w:rPr>
                <w:noProof/>
                <w:webHidden/>
              </w:rPr>
              <w:fldChar w:fldCharType="end"/>
            </w:r>
          </w:hyperlink>
        </w:p>
        <w:p w:rsidR="00BF5E6B" w:rsidRDefault="00483AAA">
          <w:pPr>
            <w:pStyle w:val="TOC2"/>
            <w:tabs>
              <w:tab w:val="right" w:leader="dot" w:pos="9350"/>
            </w:tabs>
            <w:rPr>
              <w:smallCaps w:val="0"/>
              <w:noProof/>
              <w:lang w:bidi="ar-SA"/>
            </w:rPr>
          </w:pPr>
          <w:hyperlink w:anchor="_Toc228951233" w:history="1">
            <w:r w:rsidR="00BF5E6B" w:rsidRPr="00AB1AC8">
              <w:rPr>
                <w:rStyle w:val="Hyperlink"/>
                <w:noProof/>
              </w:rPr>
              <w:t>Capture Tables</w:t>
            </w:r>
            <w:r w:rsidR="00BF5E6B">
              <w:rPr>
                <w:noProof/>
                <w:webHidden/>
              </w:rPr>
              <w:tab/>
            </w:r>
            <w:r>
              <w:rPr>
                <w:noProof/>
                <w:webHidden/>
              </w:rPr>
              <w:fldChar w:fldCharType="begin"/>
            </w:r>
            <w:r w:rsidR="00BF5E6B">
              <w:rPr>
                <w:noProof/>
                <w:webHidden/>
              </w:rPr>
              <w:instrText xml:space="preserve"> PAGEREF _Toc228951233 \h </w:instrText>
            </w:r>
            <w:r>
              <w:rPr>
                <w:noProof/>
                <w:webHidden/>
              </w:rPr>
            </w:r>
            <w:r>
              <w:rPr>
                <w:noProof/>
                <w:webHidden/>
              </w:rPr>
              <w:fldChar w:fldCharType="separate"/>
            </w:r>
            <w:r w:rsidR="00BF5E6B">
              <w:rPr>
                <w:noProof/>
                <w:webHidden/>
              </w:rPr>
              <w:t>5</w:t>
            </w:r>
            <w:r>
              <w:rPr>
                <w:noProof/>
                <w:webHidden/>
              </w:rPr>
              <w:fldChar w:fldCharType="end"/>
            </w:r>
          </w:hyperlink>
        </w:p>
        <w:p w:rsidR="00BF5E6B" w:rsidRDefault="00483AAA">
          <w:pPr>
            <w:pStyle w:val="TOC2"/>
            <w:tabs>
              <w:tab w:val="right" w:leader="dot" w:pos="9350"/>
            </w:tabs>
            <w:rPr>
              <w:smallCaps w:val="0"/>
              <w:noProof/>
              <w:lang w:bidi="ar-SA"/>
            </w:rPr>
          </w:pPr>
          <w:hyperlink w:anchor="_Toc228951234" w:history="1">
            <w:r w:rsidR="00BF5E6B" w:rsidRPr="00AB1AC8">
              <w:rPr>
                <w:rStyle w:val="Hyperlink"/>
                <w:noProof/>
              </w:rPr>
              <w:t>Coupling Tables</w:t>
            </w:r>
            <w:r w:rsidR="00BF5E6B">
              <w:rPr>
                <w:noProof/>
                <w:webHidden/>
              </w:rPr>
              <w:tab/>
            </w:r>
            <w:r>
              <w:rPr>
                <w:noProof/>
                <w:webHidden/>
              </w:rPr>
              <w:fldChar w:fldCharType="begin"/>
            </w:r>
            <w:r w:rsidR="00BF5E6B">
              <w:rPr>
                <w:noProof/>
                <w:webHidden/>
              </w:rPr>
              <w:instrText xml:space="preserve"> PAGEREF _Toc228951234 \h </w:instrText>
            </w:r>
            <w:r>
              <w:rPr>
                <w:noProof/>
                <w:webHidden/>
              </w:rPr>
            </w:r>
            <w:r>
              <w:rPr>
                <w:noProof/>
                <w:webHidden/>
              </w:rPr>
              <w:fldChar w:fldCharType="separate"/>
            </w:r>
            <w:r w:rsidR="00BF5E6B">
              <w:rPr>
                <w:noProof/>
                <w:webHidden/>
              </w:rPr>
              <w:t>5</w:t>
            </w:r>
            <w:r>
              <w:rPr>
                <w:noProof/>
                <w:webHidden/>
              </w:rPr>
              <w:fldChar w:fldCharType="end"/>
            </w:r>
          </w:hyperlink>
        </w:p>
        <w:p w:rsidR="00BF5E6B" w:rsidRDefault="00483AAA">
          <w:pPr>
            <w:pStyle w:val="TOC3"/>
            <w:tabs>
              <w:tab w:val="right" w:leader="dot" w:pos="9350"/>
            </w:tabs>
            <w:rPr>
              <w:i w:val="0"/>
              <w:iCs w:val="0"/>
              <w:noProof/>
              <w:lang w:bidi="ar-SA"/>
            </w:rPr>
          </w:pPr>
          <w:hyperlink w:anchor="_Toc228951235" w:history="1">
            <w:r w:rsidR="00BF5E6B" w:rsidRPr="00AB1AC8">
              <w:rPr>
                <w:rStyle w:val="Hyperlink"/>
                <w:noProof/>
              </w:rPr>
              <w:t>Administration.Changeset</w:t>
            </w:r>
            <w:r w:rsidR="00BF5E6B">
              <w:rPr>
                <w:noProof/>
                <w:webHidden/>
              </w:rPr>
              <w:tab/>
            </w:r>
            <w:r>
              <w:rPr>
                <w:noProof/>
                <w:webHidden/>
              </w:rPr>
              <w:fldChar w:fldCharType="begin"/>
            </w:r>
            <w:r w:rsidR="00BF5E6B">
              <w:rPr>
                <w:noProof/>
                <w:webHidden/>
              </w:rPr>
              <w:instrText xml:space="preserve"> PAGEREF _Toc228951235 \h </w:instrText>
            </w:r>
            <w:r>
              <w:rPr>
                <w:noProof/>
                <w:webHidden/>
              </w:rPr>
            </w:r>
            <w:r>
              <w:rPr>
                <w:noProof/>
                <w:webHidden/>
              </w:rPr>
              <w:fldChar w:fldCharType="separate"/>
            </w:r>
            <w:r w:rsidR="00BF5E6B">
              <w:rPr>
                <w:noProof/>
                <w:webHidden/>
              </w:rPr>
              <w:t>6</w:t>
            </w:r>
            <w:r>
              <w:rPr>
                <w:noProof/>
                <w:webHidden/>
              </w:rPr>
              <w:fldChar w:fldCharType="end"/>
            </w:r>
          </w:hyperlink>
        </w:p>
        <w:p w:rsidR="00BF5E6B" w:rsidRDefault="00483AAA">
          <w:pPr>
            <w:pStyle w:val="TOC3"/>
            <w:tabs>
              <w:tab w:val="right" w:leader="dot" w:pos="9350"/>
            </w:tabs>
            <w:rPr>
              <w:i w:val="0"/>
              <w:iCs w:val="0"/>
              <w:noProof/>
              <w:lang w:bidi="ar-SA"/>
            </w:rPr>
          </w:pPr>
          <w:hyperlink w:anchor="_Toc228951236" w:history="1">
            <w:r w:rsidR="00BF5E6B" w:rsidRPr="00AB1AC8">
              <w:rPr>
                <w:rStyle w:val="Hyperlink"/>
                <w:noProof/>
              </w:rPr>
              <w:t>Administration.Operation</w:t>
            </w:r>
            <w:r w:rsidR="00BF5E6B">
              <w:rPr>
                <w:noProof/>
                <w:webHidden/>
              </w:rPr>
              <w:tab/>
            </w:r>
            <w:r>
              <w:rPr>
                <w:noProof/>
                <w:webHidden/>
              </w:rPr>
              <w:fldChar w:fldCharType="begin"/>
            </w:r>
            <w:r w:rsidR="00BF5E6B">
              <w:rPr>
                <w:noProof/>
                <w:webHidden/>
              </w:rPr>
              <w:instrText xml:space="preserve"> PAGEREF _Toc228951236 \h </w:instrText>
            </w:r>
            <w:r>
              <w:rPr>
                <w:noProof/>
                <w:webHidden/>
              </w:rPr>
            </w:r>
            <w:r>
              <w:rPr>
                <w:noProof/>
                <w:webHidden/>
              </w:rPr>
              <w:fldChar w:fldCharType="separate"/>
            </w:r>
            <w:r w:rsidR="00BF5E6B">
              <w:rPr>
                <w:noProof/>
                <w:webHidden/>
              </w:rPr>
              <w:t>6</w:t>
            </w:r>
            <w:r>
              <w:rPr>
                <w:noProof/>
                <w:webHidden/>
              </w:rPr>
              <w:fldChar w:fldCharType="end"/>
            </w:r>
          </w:hyperlink>
        </w:p>
        <w:p w:rsidR="00BF5E6B" w:rsidRDefault="00483AAA">
          <w:pPr>
            <w:pStyle w:val="TOC3"/>
            <w:tabs>
              <w:tab w:val="right" w:leader="dot" w:pos="9350"/>
            </w:tabs>
            <w:rPr>
              <w:i w:val="0"/>
              <w:iCs w:val="0"/>
              <w:noProof/>
              <w:lang w:bidi="ar-SA"/>
            </w:rPr>
          </w:pPr>
          <w:hyperlink w:anchor="_Toc228951237" w:history="1">
            <w:r w:rsidR="00BF5E6B" w:rsidRPr="00AB1AC8">
              <w:rPr>
                <w:rStyle w:val="Hyperlink"/>
                <w:noProof/>
              </w:rPr>
              <w:t>Administration.ResourceChange</w:t>
            </w:r>
            <w:r w:rsidR="00BF5E6B">
              <w:rPr>
                <w:noProof/>
                <w:webHidden/>
              </w:rPr>
              <w:tab/>
            </w:r>
            <w:r>
              <w:rPr>
                <w:noProof/>
                <w:webHidden/>
              </w:rPr>
              <w:fldChar w:fldCharType="begin"/>
            </w:r>
            <w:r w:rsidR="00BF5E6B">
              <w:rPr>
                <w:noProof/>
                <w:webHidden/>
              </w:rPr>
              <w:instrText xml:space="preserve"> PAGEREF _Toc228951237 \h </w:instrText>
            </w:r>
            <w:r>
              <w:rPr>
                <w:noProof/>
                <w:webHidden/>
              </w:rPr>
            </w:r>
            <w:r>
              <w:rPr>
                <w:noProof/>
                <w:webHidden/>
              </w:rPr>
              <w:fldChar w:fldCharType="separate"/>
            </w:r>
            <w:r w:rsidR="00BF5E6B">
              <w:rPr>
                <w:noProof/>
                <w:webHidden/>
              </w:rPr>
              <w:t>7</w:t>
            </w:r>
            <w:r>
              <w:rPr>
                <w:noProof/>
                <w:webHidden/>
              </w:rPr>
              <w:fldChar w:fldCharType="end"/>
            </w:r>
          </w:hyperlink>
        </w:p>
        <w:p w:rsidR="00BF5E6B" w:rsidRDefault="00483AAA">
          <w:pPr>
            <w:pStyle w:val="TOC3"/>
            <w:tabs>
              <w:tab w:val="right" w:leader="dot" w:pos="9350"/>
            </w:tabs>
            <w:rPr>
              <w:i w:val="0"/>
              <w:iCs w:val="0"/>
              <w:noProof/>
              <w:lang w:bidi="ar-SA"/>
            </w:rPr>
          </w:pPr>
          <w:hyperlink w:anchor="_Toc228951238" w:history="1">
            <w:r w:rsidR="00BF5E6B" w:rsidRPr="00AB1AC8">
              <w:rPr>
                <w:rStyle w:val="Hyperlink"/>
                <w:noProof/>
              </w:rPr>
              <w:t>Administration.PredicateChange</w:t>
            </w:r>
            <w:r w:rsidR="00BF5E6B">
              <w:rPr>
                <w:noProof/>
                <w:webHidden/>
              </w:rPr>
              <w:tab/>
            </w:r>
            <w:r>
              <w:rPr>
                <w:noProof/>
                <w:webHidden/>
              </w:rPr>
              <w:fldChar w:fldCharType="begin"/>
            </w:r>
            <w:r w:rsidR="00BF5E6B">
              <w:rPr>
                <w:noProof/>
                <w:webHidden/>
              </w:rPr>
              <w:instrText xml:space="preserve"> PAGEREF _Toc228951238 \h </w:instrText>
            </w:r>
            <w:r>
              <w:rPr>
                <w:noProof/>
                <w:webHidden/>
              </w:rPr>
            </w:r>
            <w:r>
              <w:rPr>
                <w:noProof/>
                <w:webHidden/>
              </w:rPr>
              <w:fldChar w:fldCharType="separate"/>
            </w:r>
            <w:r w:rsidR="00BF5E6B">
              <w:rPr>
                <w:noProof/>
                <w:webHidden/>
              </w:rPr>
              <w:t>10</w:t>
            </w:r>
            <w:r>
              <w:rPr>
                <w:noProof/>
                <w:webHidden/>
              </w:rPr>
              <w:fldChar w:fldCharType="end"/>
            </w:r>
          </w:hyperlink>
        </w:p>
        <w:p w:rsidR="00BF5E6B" w:rsidRDefault="00483AAA">
          <w:pPr>
            <w:pStyle w:val="TOC3"/>
            <w:tabs>
              <w:tab w:val="right" w:leader="dot" w:pos="9350"/>
            </w:tabs>
            <w:rPr>
              <w:i w:val="0"/>
              <w:iCs w:val="0"/>
              <w:noProof/>
              <w:lang w:bidi="ar-SA"/>
            </w:rPr>
          </w:pPr>
          <w:hyperlink w:anchor="_Toc228951239" w:history="1">
            <w:r w:rsidR="00BF5E6B" w:rsidRPr="00AB1AC8">
              <w:rPr>
                <w:rStyle w:val="Hyperlink"/>
                <w:noProof/>
              </w:rPr>
              <w:t>Administration.PredicatePropertyChange</w:t>
            </w:r>
            <w:r w:rsidR="00BF5E6B">
              <w:rPr>
                <w:noProof/>
                <w:webHidden/>
              </w:rPr>
              <w:tab/>
            </w:r>
            <w:r>
              <w:rPr>
                <w:noProof/>
                <w:webHidden/>
              </w:rPr>
              <w:fldChar w:fldCharType="begin"/>
            </w:r>
            <w:r w:rsidR="00BF5E6B">
              <w:rPr>
                <w:noProof/>
                <w:webHidden/>
              </w:rPr>
              <w:instrText xml:space="preserve"> PAGEREF _Toc228951239 \h </w:instrText>
            </w:r>
            <w:r>
              <w:rPr>
                <w:noProof/>
                <w:webHidden/>
              </w:rPr>
            </w:r>
            <w:r>
              <w:rPr>
                <w:noProof/>
                <w:webHidden/>
              </w:rPr>
              <w:fldChar w:fldCharType="separate"/>
            </w:r>
            <w:r w:rsidR="00BF5E6B">
              <w:rPr>
                <w:noProof/>
                <w:webHidden/>
              </w:rPr>
              <w:t>10</w:t>
            </w:r>
            <w:r>
              <w:rPr>
                <w:noProof/>
                <w:webHidden/>
              </w:rPr>
              <w:fldChar w:fldCharType="end"/>
            </w:r>
          </w:hyperlink>
        </w:p>
        <w:p w:rsidR="00BF5E6B" w:rsidRDefault="00483AAA">
          <w:pPr>
            <w:pStyle w:val="TOC3"/>
            <w:tabs>
              <w:tab w:val="right" w:leader="dot" w:pos="9350"/>
            </w:tabs>
            <w:rPr>
              <w:i w:val="0"/>
              <w:iCs w:val="0"/>
              <w:noProof/>
              <w:lang w:bidi="ar-SA"/>
            </w:rPr>
          </w:pPr>
          <w:hyperlink w:anchor="_Toc228951240" w:history="1">
            <w:r w:rsidR="00BF5E6B" w:rsidRPr="00AB1AC8">
              <w:rPr>
                <w:rStyle w:val="Hyperlink"/>
                <w:noProof/>
              </w:rPr>
              <w:t>Administration.PropertyChange</w:t>
            </w:r>
            <w:r w:rsidR="00BF5E6B">
              <w:rPr>
                <w:noProof/>
                <w:webHidden/>
              </w:rPr>
              <w:tab/>
            </w:r>
            <w:r>
              <w:rPr>
                <w:noProof/>
                <w:webHidden/>
              </w:rPr>
              <w:fldChar w:fldCharType="begin"/>
            </w:r>
            <w:r w:rsidR="00BF5E6B">
              <w:rPr>
                <w:noProof/>
                <w:webHidden/>
              </w:rPr>
              <w:instrText xml:space="preserve"> PAGEREF _Toc228951240 \h </w:instrText>
            </w:r>
            <w:r>
              <w:rPr>
                <w:noProof/>
                <w:webHidden/>
              </w:rPr>
            </w:r>
            <w:r>
              <w:rPr>
                <w:noProof/>
                <w:webHidden/>
              </w:rPr>
              <w:fldChar w:fldCharType="separate"/>
            </w:r>
            <w:r w:rsidR="00BF5E6B">
              <w:rPr>
                <w:noProof/>
                <w:webHidden/>
              </w:rPr>
              <w:t>10</w:t>
            </w:r>
            <w:r>
              <w:rPr>
                <w:noProof/>
                <w:webHidden/>
              </w:rPr>
              <w:fldChar w:fldCharType="end"/>
            </w:r>
          </w:hyperlink>
        </w:p>
        <w:p w:rsidR="00BF5E6B" w:rsidRDefault="00483AAA">
          <w:pPr>
            <w:pStyle w:val="TOC3"/>
            <w:tabs>
              <w:tab w:val="right" w:leader="dot" w:pos="9350"/>
            </w:tabs>
            <w:rPr>
              <w:i w:val="0"/>
              <w:iCs w:val="0"/>
              <w:noProof/>
              <w:lang w:bidi="ar-SA"/>
            </w:rPr>
          </w:pPr>
          <w:hyperlink w:anchor="_Toc228951241" w:history="1">
            <w:r w:rsidR="00BF5E6B" w:rsidRPr="00AB1AC8">
              <w:rPr>
                <w:rStyle w:val="Hyperlink"/>
                <w:noProof/>
              </w:rPr>
              <w:t>Administration.RelationshipChange</w:t>
            </w:r>
            <w:r w:rsidR="00BF5E6B">
              <w:rPr>
                <w:noProof/>
                <w:webHidden/>
              </w:rPr>
              <w:tab/>
            </w:r>
            <w:r>
              <w:rPr>
                <w:noProof/>
                <w:webHidden/>
              </w:rPr>
              <w:fldChar w:fldCharType="begin"/>
            </w:r>
            <w:r w:rsidR="00BF5E6B">
              <w:rPr>
                <w:noProof/>
                <w:webHidden/>
              </w:rPr>
              <w:instrText xml:space="preserve"> PAGEREF _Toc228951241 \h </w:instrText>
            </w:r>
            <w:r>
              <w:rPr>
                <w:noProof/>
                <w:webHidden/>
              </w:rPr>
            </w:r>
            <w:r>
              <w:rPr>
                <w:noProof/>
                <w:webHidden/>
              </w:rPr>
              <w:fldChar w:fldCharType="separate"/>
            </w:r>
            <w:r w:rsidR="00BF5E6B">
              <w:rPr>
                <w:noProof/>
                <w:webHidden/>
              </w:rPr>
              <w:t>11</w:t>
            </w:r>
            <w:r>
              <w:rPr>
                <w:noProof/>
                <w:webHidden/>
              </w:rPr>
              <w:fldChar w:fldCharType="end"/>
            </w:r>
          </w:hyperlink>
        </w:p>
        <w:p w:rsidR="00BF5E6B" w:rsidRDefault="00483AAA">
          <w:pPr>
            <w:pStyle w:val="TOC3"/>
            <w:tabs>
              <w:tab w:val="right" w:leader="dot" w:pos="9350"/>
            </w:tabs>
            <w:rPr>
              <w:i w:val="0"/>
              <w:iCs w:val="0"/>
              <w:noProof/>
              <w:lang w:bidi="ar-SA"/>
            </w:rPr>
          </w:pPr>
          <w:hyperlink w:anchor="_Toc228951242" w:history="1">
            <w:r w:rsidR="00BF5E6B" w:rsidRPr="00AB1AC8">
              <w:rPr>
                <w:rStyle w:val="Hyperlink"/>
                <w:noProof/>
              </w:rPr>
              <w:t>Administration.RelationshipPropertyChange</w:t>
            </w:r>
            <w:r w:rsidR="00BF5E6B">
              <w:rPr>
                <w:noProof/>
                <w:webHidden/>
              </w:rPr>
              <w:tab/>
            </w:r>
            <w:r>
              <w:rPr>
                <w:noProof/>
                <w:webHidden/>
              </w:rPr>
              <w:fldChar w:fldCharType="begin"/>
            </w:r>
            <w:r w:rsidR="00BF5E6B">
              <w:rPr>
                <w:noProof/>
                <w:webHidden/>
              </w:rPr>
              <w:instrText xml:space="preserve"> PAGEREF _Toc228951242 \h </w:instrText>
            </w:r>
            <w:r>
              <w:rPr>
                <w:noProof/>
                <w:webHidden/>
              </w:rPr>
            </w:r>
            <w:r>
              <w:rPr>
                <w:noProof/>
                <w:webHidden/>
              </w:rPr>
              <w:fldChar w:fldCharType="separate"/>
            </w:r>
            <w:r w:rsidR="00BF5E6B">
              <w:rPr>
                <w:noProof/>
                <w:webHidden/>
              </w:rPr>
              <w:t>11</w:t>
            </w:r>
            <w:r>
              <w:rPr>
                <w:noProof/>
                <w:webHidden/>
              </w:rPr>
              <w:fldChar w:fldCharType="end"/>
            </w:r>
          </w:hyperlink>
        </w:p>
        <w:p w:rsidR="00BF5E6B" w:rsidRDefault="00483AAA">
          <w:pPr>
            <w:pStyle w:val="TOC3"/>
            <w:tabs>
              <w:tab w:val="right" w:leader="dot" w:pos="9350"/>
            </w:tabs>
            <w:rPr>
              <w:i w:val="0"/>
              <w:iCs w:val="0"/>
              <w:noProof/>
              <w:lang w:bidi="ar-SA"/>
            </w:rPr>
          </w:pPr>
          <w:hyperlink w:anchor="_Toc228951243" w:history="1">
            <w:r w:rsidR="00BF5E6B" w:rsidRPr="00AB1AC8">
              <w:rPr>
                <w:rStyle w:val="Hyperlink"/>
                <w:noProof/>
              </w:rPr>
              <w:t>Administration.ResourcePropertyChange</w:t>
            </w:r>
            <w:r w:rsidR="00BF5E6B">
              <w:rPr>
                <w:noProof/>
                <w:webHidden/>
              </w:rPr>
              <w:tab/>
            </w:r>
            <w:r>
              <w:rPr>
                <w:noProof/>
                <w:webHidden/>
              </w:rPr>
              <w:fldChar w:fldCharType="begin"/>
            </w:r>
            <w:r w:rsidR="00BF5E6B">
              <w:rPr>
                <w:noProof/>
                <w:webHidden/>
              </w:rPr>
              <w:instrText xml:space="preserve"> PAGEREF _Toc228951243 \h </w:instrText>
            </w:r>
            <w:r>
              <w:rPr>
                <w:noProof/>
                <w:webHidden/>
              </w:rPr>
            </w:r>
            <w:r>
              <w:rPr>
                <w:noProof/>
                <w:webHidden/>
              </w:rPr>
              <w:fldChar w:fldCharType="separate"/>
            </w:r>
            <w:r w:rsidR="00BF5E6B">
              <w:rPr>
                <w:noProof/>
                <w:webHidden/>
              </w:rPr>
              <w:t>12</w:t>
            </w:r>
            <w:r>
              <w:rPr>
                <w:noProof/>
                <w:webHidden/>
              </w:rPr>
              <w:fldChar w:fldCharType="end"/>
            </w:r>
          </w:hyperlink>
        </w:p>
        <w:p w:rsidR="00BF5E6B" w:rsidRDefault="00483AAA">
          <w:pPr>
            <w:pStyle w:val="TOC3"/>
            <w:tabs>
              <w:tab w:val="right" w:leader="dot" w:pos="9350"/>
            </w:tabs>
            <w:rPr>
              <w:i w:val="0"/>
              <w:iCs w:val="0"/>
              <w:noProof/>
              <w:lang w:bidi="ar-SA"/>
            </w:rPr>
          </w:pPr>
          <w:hyperlink w:anchor="_Toc228951244" w:history="1">
            <w:r w:rsidR="00BF5E6B" w:rsidRPr="00AB1AC8">
              <w:rPr>
                <w:rStyle w:val="Hyperlink"/>
                <w:noProof/>
              </w:rPr>
              <w:t>Administration.DataModelModuleChange</w:t>
            </w:r>
            <w:r w:rsidR="00BF5E6B">
              <w:rPr>
                <w:noProof/>
                <w:webHidden/>
              </w:rPr>
              <w:tab/>
            </w:r>
            <w:r>
              <w:rPr>
                <w:noProof/>
                <w:webHidden/>
              </w:rPr>
              <w:fldChar w:fldCharType="begin"/>
            </w:r>
            <w:r w:rsidR="00BF5E6B">
              <w:rPr>
                <w:noProof/>
                <w:webHidden/>
              </w:rPr>
              <w:instrText xml:space="preserve"> PAGEREF _Toc228951244 \h </w:instrText>
            </w:r>
            <w:r>
              <w:rPr>
                <w:noProof/>
                <w:webHidden/>
              </w:rPr>
            </w:r>
            <w:r>
              <w:rPr>
                <w:noProof/>
                <w:webHidden/>
              </w:rPr>
              <w:fldChar w:fldCharType="separate"/>
            </w:r>
            <w:r w:rsidR="00BF5E6B">
              <w:rPr>
                <w:noProof/>
                <w:webHidden/>
              </w:rPr>
              <w:t>12</w:t>
            </w:r>
            <w:r>
              <w:rPr>
                <w:noProof/>
                <w:webHidden/>
              </w:rPr>
              <w:fldChar w:fldCharType="end"/>
            </w:r>
          </w:hyperlink>
        </w:p>
        <w:p w:rsidR="00BF5E6B" w:rsidRDefault="00483AAA">
          <w:pPr>
            <w:pStyle w:val="TOC3"/>
            <w:tabs>
              <w:tab w:val="right" w:leader="dot" w:pos="9350"/>
            </w:tabs>
            <w:rPr>
              <w:i w:val="0"/>
              <w:iCs w:val="0"/>
              <w:noProof/>
              <w:lang w:bidi="ar-SA"/>
            </w:rPr>
          </w:pPr>
          <w:hyperlink w:anchor="_Toc228951245" w:history="1">
            <w:r w:rsidR="00BF5E6B" w:rsidRPr="00AB1AC8">
              <w:rPr>
                <w:rStyle w:val="Hyperlink"/>
                <w:noProof/>
              </w:rPr>
              <w:t>Administration.ResourceTypeChange</w:t>
            </w:r>
            <w:r w:rsidR="00BF5E6B">
              <w:rPr>
                <w:noProof/>
                <w:webHidden/>
              </w:rPr>
              <w:tab/>
            </w:r>
            <w:r>
              <w:rPr>
                <w:noProof/>
                <w:webHidden/>
              </w:rPr>
              <w:fldChar w:fldCharType="begin"/>
            </w:r>
            <w:r w:rsidR="00BF5E6B">
              <w:rPr>
                <w:noProof/>
                <w:webHidden/>
              </w:rPr>
              <w:instrText xml:space="preserve"> PAGEREF _Toc228951245 \h </w:instrText>
            </w:r>
            <w:r>
              <w:rPr>
                <w:noProof/>
                <w:webHidden/>
              </w:rPr>
            </w:r>
            <w:r>
              <w:rPr>
                <w:noProof/>
                <w:webHidden/>
              </w:rPr>
              <w:fldChar w:fldCharType="separate"/>
            </w:r>
            <w:r w:rsidR="00BF5E6B">
              <w:rPr>
                <w:noProof/>
                <w:webHidden/>
              </w:rPr>
              <w:t>13</w:t>
            </w:r>
            <w:r>
              <w:rPr>
                <w:noProof/>
                <w:webHidden/>
              </w:rPr>
              <w:fldChar w:fldCharType="end"/>
            </w:r>
          </w:hyperlink>
        </w:p>
        <w:p w:rsidR="00BF5E6B" w:rsidRDefault="00483AAA">
          <w:pPr>
            <w:pStyle w:val="TOC3"/>
            <w:tabs>
              <w:tab w:val="right" w:leader="dot" w:pos="9350"/>
            </w:tabs>
            <w:rPr>
              <w:i w:val="0"/>
              <w:iCs w:val="0"/>
              <w:noProof/>
              <w:lang w:bidi="ar-SA"/>
            </w:rPr>
          </w:pPr>
          <w:hyperlink w:anchor="_Toc228951246" w:history="1">
            <w:r w:rsidR="00BF5E6B" w:rsidRPr="00AB1AC8">
              <w:rPr>
                <w:rStyle w:val="Hyperlink"/>
                <w:noProof/>
              </w:rPr>
              <w:t>Administration.ScalarPropertyChange</w:t>
            </w:r>
            <w:r w:rsidR="00BF5E6B">
              <w:rPr>
                <w:noProof/>
                <w:webHidden/>
              </w:rPr>
              <w:tab/>
            </w:r>
            <w:r>
              <w:rPr>
                <w:noProof/>
                <w:webHidden/>
              </w:rPr>
              <w:fldChar w:fldCharType="begin"/>
            </w:r>
            <w:r w:rsidR="00BF5E6B">
              <w:rPr>
                <w:noProof/>
                <w:webHidden/>
              </w:rPr>
              <w:instrText xml:space="preserve"> PAGEREF _Toc228951246 \h </w:instrText>
            </w:r>
            <w:r>
              <w:rPr>
                <w:noProof/>
                <w:webHidden/>
              </w:rPr>
            </w:r>
            <w:r>
              <w:rPr>
                <w:noProof/>
                <w:webHidden/>
              </w:rPr>
              <w:fldChar w:fldCharType="separate"/>
            </w:r>
            <w:r w:rsidR="00BF5E6B">
              <w:rPr>
                <w:noProof/>
                <w:webHidden/>
              </w:rPr>
              <w:t>13</w:t>
            </w:r>
            <w:r>
              <w:rPr>
                <w:noProof/>
                <w:webHidden/>
              </w:rPr>
              <w:fldChar w:fldCharType="end"/>
            </w:r>
          </w:hyperlink>
        </w:p>
        <w:p w:rsidR="00BF5E6B" w:rsidRDefault="00483AAA">
          <w:pPr>
            <w:pStyle w:val="TOC3"/>
            <w:tabs>
              <w:tab w:val="right" w:leader="dot" w:pos="9350"/>
            </w:tabs>
            <w:rPr>
              <w:i w:val="0"/>
              <w:iCs w:val="0"/>
              <w:noProof/>
              <w:lang w:bidi="ar-SA"/>
            </w:rPr>
          </w:pPr>
          <w:hyperlink w:anchor="_Toc228951247" w:history="1">
            <w:r w:rsidR="00BF5E6B" w:rsidRPr="00AB1AC8">
              <w:rPr>
                <w:rStyle w:val="Hyperlink"/>
                <w:noProof/>
              </w:rPr>
              <w:t>Administration.NavigationPropertyChange</w:t>
            </w:r>
            <w:r w:rsidR="00BF5E6B">
              <w:rPr>
                <w:noProof/>
                <w:webHidden/>
              </w:rPr>
              <w:tab/>
            </w:r>
            <w:r>
              <w:rPr>
                <w:noProof/>
                <w:webHidden/>
              </w:rPr>
              <w:fldChar w:fldCharType="begin"/>
            </w:r>
            <w:r w:rsidR="00BF5E6B">
              <w:rPr>
                <w:noProof/>
                <w:webHidden/>
              </w:rPr>
              <w:instrText xml:space="preserve"> PAGEREF _Toc228951247 \h </w:instrText>
            </w:r>
            <w:r>
              <w:rPr>
                <w:noProof/>
                <w:webHidden/>
              </w:rPr>
            </w:r>
            <w:r>
              <w:rPr>
                <w:noProof/>
                <w:webHidden/>
              </w:rPr>
              <w:fldChar w:fldCharType="separate"/>
            </w:r>
            <w:r w:rsidR="00BF5E6B">
              <w:rPr>
                <w:noProof/>
                <w:webHidden/>
              </w:rPr>
              <w:t>14</w:t>
            </w:r>
            <w:r>
              <w:rPr>
                <w:noProof/>
                <w:webHidden/>
              </w:rPr>
              <w:fldChar w:fldCharType="end"/>
            </w:r>
          </w:hyperlink>
        </w:p>
        <w:p w:rsidR="00BF5E6B" w:rsidRDefault="00483AAA">
          <w:pPr>
            <w:pStyle w:val="TOC3"/>
            <w:tabs>
              <w:tab w:val="right" w:leader="dot" w:pos="9350"/>
            </w:tabs>
            <w:rPr>
              <w:i w:val="0"/>
              <w:iCs w:val="0"/>
              <w:noProof/>
              <w:lang w:bidi="ar-SA"/>
            </w:rPr>
          </w:pPr>
          <w:hyperlink w:anchor="_Toc228951248" w:history="1">
            <w:r w:rsidR="00BF5E6B" w:rsidRPr="00AB1AC8">
              <w:rPr>
                <w:rStyle w:val="Hyperlink"/>
                <w:noProof/>
              </w:rPr>
              <w:t>Administration.AssociationChange</w:t>
            </w:r>
            <w:r w:rsidR="00BF5E6B">
              <w:rPr>
                <w:noProof/>
                <w:webHidden/>
              </w:rPr>
              <w:tab/>
            </w:r>
            <w:r>
              <w:rPr>
                <w:noProof/>
                <w:webHidden/>
              </w:rPr>
              <w:fldChar w:fldCharType="begin"/>
            </w:r>
            <w:r w:rsidR="00BF5E6B">
              <w:rPr>
                <w:noProof/>
                <w:webHidden/>
              </w:rPr>
              <w:instrText xml:space="preserve"> PAGEREF _Toc228951248 \h </w:instrText>
            </w:r>
            <w:r>
              <w:rPr>
                <w:noProof/>
                <w:webHidden/>
              </w:rPr>
            </w:r>
            <w:r>
              <w:rPr>
                <w:noProof/>
                <w:webHidden/>
              </w:rPr>
              <w:fldChar w:fldCharType="separate"/>
            </w:r>
            <w:r w:rsidR="00BF5E6B">
              <w:rPr>
                <w:noProof/>
                <w:webHidden/>
              </w:rPr>
              <w:t>14</w:t>
            </w:r>
            <w:r>
              <w:rPr>
                <w:noProof/>
                <w:webHidden/>
              </w:rPr>
              <w:fldChar w:fldCharType="end"/>
            </w:r>
          </w:hyperlink>
        </w:p>
        <w:p w:rsidR="00BF5E6B" w:rsidRDefault="00483AAA">
          <w:pPr>
            <w:pStyle w:val="TOC2"/>
            <w:tabs>
              <w:tab w:val="right" w:leader="dot" w:pos="9350"/>
            </w:tabs>
            <w:rPr>
              <w:smallCaps w:val="0"/>
              <w:noProof/>
              <w:lang w:bidi="ar-SA"/>
            </w:rPr>
          </w:pPr>
          <w:hyperlink w:anchor="_Toc228951249" w:history="1">
            <w:r w:rsidR="00BF5E6B" w:rsidRPr="00AB1AC8">
              <w:rPr>
                <w:rStyle w:val="Hyperlink"/>
                <w:noProof/>
              </w:rPr>
              <w:t>Stored Procedures</w:t>
            </w:r>
            <w:r w:rsidR="00BF5E6B">
              <w:rPr>
                <w:noProof/>
                <w:webHidden/>
              </w:rPr>
              <w:tab/>
            </w:r>
            <w:r>
              <w:rPr>
                <w:noProof/>
                <w:webHidden/>
              </w:rPr>
              <w:fldChar w:fldCharType="begin"/>
            </w:r>
            <w:r w:rsidR="00BF5E6B">
              <w:rPr>
                <w:noProof/>
                <w:webHidden/>
              </w:rPr>
              <w:instrText xml:space="preserve"> PAGEREF _Toc228951249 \h </w:instrText>
            </w:r>
            <w:r>
              <w:rPr>
                <w:noProof/>
                <w:webHidden/>
              </w:rPr>
            </w:r>
            <w:r>
              <w:rPr>
                <w:noProof/>
                <w:webHidden/>
              </w:rPr>
              <w:fldChar w:fldCharType="separate"/>
            </w:r>
            <w:r w:rsidR="00BF5E6B">
              <w:rPr>
                <w:noProof/>
                <w:webHidden/>
              </w:rPr>
              <w:t>15</w:t>
            </w:r>
            <w:r>
              <w:rPr>
                <w:noProof/>
                <w:webHidden/>
              </w:rPr>
              <w:fldChar w:fldCharType="end"/>
            </w:r>
          </w:hyperlink>
        </w:p>
        <w:p w:rsidR="00BF5E6B" w:rsidRDefault="00483AAA">
          <w:pPr>
            <w:pStyle w:val="TOC3"/>
            <w:tabs>
              <w:tab w:val="right" w:leader="dot" w:pos="9350"/>
            </w:tabs>
            <w:rPr>
              <w:i w:val="0"/>
              <w:iCs w:val="0"/>
              <w:noProof/>
              <w:lang w:bidi="ar-SA"/>
            </w:rPr>
          </w:pPr>
          <w:hyperlink w:anchor="_Toc228951250" w:history="1">
            <w:r w:rsidR="00BF5E6B" w:rsidRPr="00AB1AC8">
              <w:rPr>
                <w:rStyle w:val="Hyperlink"/>
                <w:noProof/>
              </w:rPr>
              <w:t>Administration.EnableChangeHistory</w:t>
            </w:r>
            <w:r w:rsidR="00BF5E6B">
              <w:rPr>
                <w:noProof/>
                <w:webHidden/>
              </w:rPr>
              <w:tab/>
            </w:r>
            <w:r>
              <w:rPr>
                <w:noProof/>
                <w:webHidden/>
              </w:rPr>
              <w:fldChar w:fldCharType="begin"/>
            </w:r>
            <w:r w:rsidR="00BF5E6B">
              <w:rPr>
                <w:noProof/>
                <w:webHidden/>
              </w:rPr>
              <w:instrText xml:space="preserve"> PAGEREF _Toc228951250 \h </w:instrText>
            </w:r>
            <w:r>
              <w:rPr>
                <w:noProof/>
                <w:webHidden/>
              </w:rPr>
            </w:r>
            <w:r>
              <w:rPr>
                <w:noProof/>
                <w:webHidden/>
              </w:rPr>
              <w:fldChar w:fldCharType="separate"/>
            </w:r>
            <w:r w:rsidR="00BF5E6B">
              <w:rPr>
                <w:noProof/>
                <w:webHidden/>
              </w:rPr>
              <w:t>15</w:t>
            </w:r>
            <w:r>
              <w:rPr>
                <w:noProof/>
                <w:webHidden/>
              </w:rPr>
              <w:fldChar w:fldCharType="end"/>
            </w:r>
          </w:hyperlink>
        </w:p>
        <w:p w:rsidR="00BF5E6B" w:rsidRDefault="00483AAA">
          <w:pPr>
            <w:pStyle w:val="TOC3"/>
            <w:tabs>
              <w:tab w:val="right" w:leader="dot" w:pos="9350"/>
            </w:tabs>
            <w:rPr>
              <w:i w:val="0"/>
              <w:iCs w:val="0"/>
              <w:noProof/>
              <w:lang w:bidi="ar-SA"/>
            </w:rPr>
          </w:pPr>
          <w:hyperlink w:anchor="_Toc228951251" w:history="1">
            <w:r w:rsidR="00BF5E6B" w:rsidRPr="00AB1AC8">
              <w:rPr>
                <w:rStyle w:val="Hyperlink"/>
                <w:noProof/>
              </w:rPr>
              <w:t>Administration.DisableChangeHistory</w:t>
            </w:r>
            <w:r w:rsidR="00BF5E6B">
              <w:rPr>
                <w:noProof/>
                <w:webHidden/>
              </w:rPr>
              <w:tab/>
            </w:r>
            <w:r>
              <w:rPr>
                <w:noProof/>
                <w:webHidden/>
              </w:rPr>
              <w:fldChar w:fldCharType="begin"/>
            </w:r>
            <w:r w:rsidR="00BF5E6B">
              <w:rPr>
                <w:noProof/>
                <w:webHidden/>
              </w:rPr>
              <w:instrText xml:space="preserve"> PAGEREF _Toc228951251 \h </w:instrText>
            </w:r>
            <w:r>
              <w:rPr>
                <w:noProof/>
                <w:webHidden/>
              </w:rPr>
            </w:r>
            <w:r>
              <w:rPr>
                <w:noProof/>
                <w:webHidden/>
              </w:rPr>
              <w:fldChar w:fldCharType="separate"/>
            </w:r>
            <w:r w:rsidR="00BF5E6B">
              <w:rPr>
                <w:noProof/>
                <w:webHidden/>
              </w:rPr>
              <w:t>15</w:t>
            </w:r>
            <w:r>
              <w:rPr>
                <w:noProof/>
                <w:webHidden/>
              </w:rPr>
              <w:fldChar w:fldCharType="end"/>
            </w:r>
          </w:hyperlink>
        </w:p>
        <w:p w:rsidR="00BF5E6B" w:rsidRDefault="00483AAA">
          <w:pPr>
            <w:pStyle w:val="TOC3"/>
            <w:tabs>
              <w:tab w:val="right" w:leader="dot" w:pos="9350"/>
            </w:tabs>
            <w:rPr>
              <w:i w:val="0"/>
              <w:iCs w:val="0"/>
              <w:noProof/>
              <w:lang w:bidi="ar-SA"/>
            </w:rPr>
          </w:pPr>
          <w:hyperlink w:anchor="_Toc228951252" w:history="1">
            <w:r w:rsidR="00BF5E6B" w:rsidRPr="00AB1AC8">
              <w:rPr>
                <w:rStyle w:val="Hyperlink"/>
                <w:noProof/>
              </w:rPr>
              <w:t>Administration.ProcessNextLSN</w:t>
            </w:r>
            <w:r w:rsidR="00BF5E6B">
              <w:rPr>
                <w:noProof/>
                <w:webHidden/>
              </w:rPr>
              <w:tab/>
            </w:r>
            <w:r>
              <w:rPr>
                <w:noProof/>
                <w:webHidden/>
              </w:rPr>
              <w:fldChar w:fldCharType="begin"/>
            </w:r>
            <w:r w:rsidR="00BF5E6B">
              <w:rPr>
                <w:noProof/>
                <w:webHidden/>
              </w:rPr>
              <w:instrText xml:space="preserve"> PAGEREF _Toc228951252 \h </w:instrText>
            </w:r>
            <w:r>
              <w:rPr>
                <w:noProof/>
                <w:webHidden/>
              </w:rPr>
            </w:r>
            <w:r>
              <w:rPr>
                <w:noProof/>
                <w:webHidden/>
              </w:rPr>
              <w:fldChar w:fldCharType="separate"/>
            </w:r>
            <w:r w:rsidR="00BF5E6B">
              <w:rPr>
                <w:noProof/>
                <w:webHidden/>
              </w:rPr>
              <w:t>16</w:t>
            </w:r>
            <w:r>
              <w:rPr>
                <w:noProof/>
                <w:webHidden/>
              </w:rPr>
              <w:fldChar w:fldCharType="end"/>
            </w:r>
          </w:hyperlink>
        </w:p>
        <w:p w:rsidR="00BF5E6B" w:rsidRDefault="00483AAA">
          <w:pPr>
            <w:pStyle w:val="TOC3"/>
            <w:tabs>
              <w:tab w:val="right" w:leader="dot" w:pos="9350"/>
            </w:tabs>
            <w:rPr>
              <w:i w:val="0"/>
              <w:iCs w:val="0"/>
              <w:noProof/>
              <w:lang w:bidi="ar-SA"/>
            </w:rPr>
          </w:pPr>
          <w:hyperlink w:anchor="_Toc228951253" w:history="1">
            <w:r w:rsidR="00BF5E6B" w:rsidRPr="00AB1AC8">
              <w:rPr>
                <w:rStyle w:val="Hyperlink"/>
                <w:noProof/>
              </w:rPr>
              <w:t>Administration.UpdateCaptureInstances</w:t>
            </w:r>
            <w:r w:rsidR="00BF5E6B">
              <w:rPr>
                <w:noProof/>
                <w:webHidden/>
              </w:rPr>
              <w:tab/>
            </w:r>
            <w:r>
              <w:rPr>
                <w:noProof/>
                <w:webHidden/>
              </w:rPr>
              <w:fldChar w:fldCharType="begin"/>
            </w:r>
            <w:r w:rsidR="00BF5E6B">
              <w:rPr>
                <w:noProof/>
                <w:webHidden/>
              </w:rPr>
              <w:instrText xml:space="preserve"> PAGEREF _Toc228951253 \h </w:instrText>
            </w:r>
            <w:r>
              <w:rPr>
                <w:noProof/>
                <w:webHidden/>
              </w:rPr>
            </w:r>
            <w:r>
              <w:rPr>
                <w:noProof/>
                <w:webHidden/>
              </w:rPr>
              <w:fldChar w:fldCharType="separate"/>
            </w:r>
            <w:r w:rsidR="00BF5E6B">
              <w:rPr>
                <w:noProof/>
                <w:webHidden/>
              </w:rPr>
              <w:t>16</w:t>
            </w:r>
            <w:r>
              <w:rPr>
                <w:noProof/>
                <w:webHidden/>
              </w:rPr>
              <w:fldChar w:fldCharType="end"/>
            </w:r>
          </w:hyperlink>
        </w:p>
        <w:p w:rsidR="00BF5E6B" w:rsidRDefault="00483AAA">
          <w:pPr>
            <w:pStyle w:val="TOC2"/>
            <w:tabs>
              <w:tab w:val="right" w:leader="dot" w:pos="9350"/>
            </w:tabs>
            <w:rPr>
              <w:smallCaps w:val="0"/>
              <w:noProof/>
              <w:lang w:bidi="ar-SA"/>
            </w:rPr>
          </w:pPr>
          <w:hyperlink w:anchor="_Toc228951254" w:history="1">
            <w:r w:rsidR="00BF5E6B" w:rsidRPr="00AB1AC8">
              <w:rPr>
                <w:rStyle w:val="Hyperlink"/>
                <w:noProof/>
              </w:rPr>
              <w:t>Scheduled Jobs</w:t>
            </w:r>
            <w:r w:rsidR="00BF5E6B">
              <w:rPr>
                <w:noProof/>
                <w:webHidden/>
              </w:rPr>
              <w:tab/>
            </w:r>
            <w:r>
              <w:rPr>
                <w:noProof/>
                <w:webHidden/>
              </w:rPr>
              <w:fldChar w:fldCharType="begin"/>
            </w:r>
            <w:r w:rsidR="00BF5E6B">
              <w:rPr>
                <w:noProof/>
                <w:webHidden/>
              </w:rPr>
              <w:instrText xml:space="preserve"> PAGEREF _Toc228951254 \h </w:instrText>
            </w:r>
            <w:r>
              <w:rPr>
                <w:noProof/>
                <w:webHidden/>
              </w:rPr>
            </w:r>
            <w:r>
              <w:rPr>
                <w:noProof/>
                <w:webHidden/>
              </w:rPr>
              <w:fldChar w:fldCharType="separate"/>
            </w:r>
            <w:r w:rsidR="00BF5E6B">
              <w:rPr>
                <w:noProof/>
                <w:webHidden/>
              </w:rPr>
              <w:t>16</w:t>
            </w:r>
            <w:r>
              <w:rPr>
                <w:noProof/>
                <w:webHidden/>
              </w:rPr>
              <w:fldChar w:fldCharType="end"/>
            </w:r>
          </w:hyperlink>
        </w:p>
        <w:p w:rsidR="00BF5E6B" w:rsidRDefault="00483AAA">
          <w:pPr>
            <w:pStyle w:val="TOC3"/>
            <w:tabs>
              <w:tab w:val="right" w:leader="dot" w:pos="9350"/>
            </w:tabs>
            <w:rPr>
              <w:i w:val="0"/>
              <w:iCs w:val="0"/>
              <w:noProof/>
              <w:lang w:bidi="ar-SA"/>
            </w:rPr>
          </w:pPr>
          <w:hyperlink w:anchor="_Toc228951255" w:history="1">
            <w:r w:rsidR="00BF5E6B" w:rsidRPr="00AB1AC8">
              <w:rPr>
                <w:rStyle w:val="Hyperlink"/>
                <w:noProof/>
              </w:rPr>
              <w:t>ProcessNextLSN</w:t>
            </w:r>
            <w:r w:rsidR="00BF5E6B">
              <w:rPr>
                <w:noProof/>
                <w:webHidden/>
              </w:rPr>
              <w:tab/>
            </w:r>
            <w:r>
              <w:rPr>
                <w:noProof/>
                <w:webHidden/>
              </w:rPr>
              <w:fldChar w:fldCharType="begin"/>
            </w:r>
            <w:r w:rsidR="00BF5E6B">
              <w:rPr>
                <w:noProof/>
                <w:webHidden/>
              </w:rPr>
              <w:instrText xml:space="preserve"> PAGEREF _Toc228951255 \h </w:instrText>
            </w:r>
            <w:r>
              <w:rPr>
                <w:noProof/>
                <w:webHidden/>
              </w:rPr>
            </w:r>
            <w:r>
              <w:rPr>
                <w:noProof/>
                <w:webHidden/>
              </w:rPr>
              <w:fldChar w:fldCharType="separate"/>
            </w:r>
            <w:r w:rsidR="00BF5E6B">
              <w:rPr>
                <w:noProof/>
                <w:webHidden/>
              </w:rPr>
              <w:t>16</w:t>
            </w:r>
            <w:r>
              <w:rPr>
                <w:noProof/>
                <w:webHidden/>
              </w:rPr>
              <w:fldChar w:fldCharType="end"/>
            </w:r>
          </w:hyperlink>
        </w:p>
        <w:p w:rsidR="00BF5E6B" w:rsidRDefault="00483AAA">
          <w:pPr>
            <w:pStyle w:val="TOC1"/>
            <w:tabs>
              <w:tab w:val="right" w:leader="dot" w:pos="9350"/>
            </w:tabs>
            <w:rPr>
              <w:b w:val="0"/>
              <w:bCs w:val="0"/>
              <w:caps w:val="0"/>
              <w:noProof/>
              <w:lang w:bidi="ar-SA"/>
            </w:rPr>
          </w:pPr>
          <w:hyperlink w:anchor="_Toc228951256" w:history="1">
            <w:r w:rsidR="00BF5E6B" w:rsidRPr="00AB1AC8">
              <w:rPr>
                <w:rStyle w:val="Hyperlink"/>
                <w:noProof/>
              </w:rPr>
              <w:t>Entity Framework based Mapping Layer</w:t>
            </w:r>
            <w:r w:rsidR="00BF5E6B">
              <w:rPr>
                <w:noProof/>
                <w:webHidden/>
              </w:rPr>
              <w:tab/>
            </w:r>
            <w:r>
              <w:rPr>
                <w:noProof/>
                <w:webHidden/>
              </w:rPr>
              <w:fldChar w:fldCharType="begin"/>
            </w:r>
            <w:r w:rsidR="00BF5E6B">
              <w:rPr>
                <w:noProof/>
                <w:webHidden/>
              </w:rPr>
              <w:instrText xml:space="preserve"> PAGEREF _Toc228951256 \h </w:instrText>
            </w:r>
            <w:r>
              <w:rPr>
                <w:noProof/>
                <w:webHidden/>
              </w:rPr>
            </w:r>
            <w:r>
              <w:rPr>
                <w:noProof/>
                <w:webHidden/>
              </w:rPr>
              <w:fldChar w:fldCharType="separate"/>
            </w:r>
            <w:r w:rsidR="00BF5E6B">
              <w:rPr>
                <w:noProof/>
                <w:webHidden/>
              </w:rPr>
              <w:t>16</w:t>
            </w:r>
            <w:r>
              <w:rPr>
                <w:noProof/>
                <w:webHidden/>
              </w:rPr>
              <w:fldChar w:fldCharType="end"/>
            </w:r>
          </w:hyperlink>
        </w:p>
        <w:p w:rsidR="00BF5E6B" w:rsidRDefault="00483AAA">
          <w:pPr>
            <w:pStyle w:val="TOC1"/>
            <w:tabs>
              <w:tab w:val="right" w:leader="dot" w:pos="9350"/>
            </w:tabs>
            <w:rPr>
              <w:b w:val="0"/>
              <w:bCs w:val="0"/>
              <w:caps w:val="0"/>
              <w:noProof/>
              <w:lang w:bidi="ar-SA"/>
            </w:rPr>
          </w:pPr>
          <w:hyperlink w:anchor="_Toc228951257" w:history="1">
            <w:r w:rsidR="00BF5E6B" w:rsidRPr="00AB1AC8">
              <w:rPr>
                <w:rStyle w:val="Hyperlink"/>
                <w:noProof/>
              </w:rPr>
              <w:t>Public API</w:t>
            </w:r>
            <w:r w:rsidR="00BF5E6B">
              <w:rPr>
                <w:noProof/>
                <w:webHidden/>
              </w:rPr>
              <w:tab/>
            </w:r>
            <w:r>
              <w:rPr>
                <w:noProof/>
                <w:webHidden/>
              </w:rPr>
              <w:fldChar w:fldCharType="begin"/>
            </w:r>
            <w:r w:rsidR="00BF5E6B">
              <w:rPr>
                <w:noProof/>
                <w:webHidden/>
              </w:rPr>
              <w:instrText xml:space="preserve"> PAGEREF _Toc228951257 \h </w:instrText>
            </w:r>
            <w:r>
              <w:rPr>
                <w:noProof/>
                <w:webHidden/>
              </w:rPr>
            </w:r>
            <w:r>
              <w:rPr>
                <w:noProof/>
                <w:webHidden/>
              </w:rPr>
              <w:fldChar w:fldCharType="separate"/>
            </w:r>
            <w:r w:rsidR="00BF5E6B">
              <w:rPr>
                <w:noProof/>
                <w:webHidden/>
              </w:rPr>
              <w:t>17</w:t>
            </w:r>
            <w:r>
              <w:rPr>
                <w:noProof/>
                <w:webHidden/>
              </w:rPr>
              <w:fldChar w:fldCharType="end"/>
            </w:r>
          </w:hyperlink>
        </w:p>
        <w:p w:rsidR="00BF5E6B" w:rsidRDefault="00483AAA">
          <w:pPr>
            <w:pStyle w:val="TOC1"/>
            <w:tabs>
              <w:tab w:val="right" w:leader="dot" w:pos="9350"/>
            </w:tabs>
            <w:rPr>
              <w:b w:val="0"/>
              <w:bCs w:val="0"/>
              <w:caps w:val="0"/>
              <w:noProof/>
              <w:lang w:bidi="ar-SA"/>
            </w:rPr>
          </w:pPr>
          <w:hyperlink w:anchor="_Toc228951258" w:history="1">
            <w:r w:rsidR="00BF5E6B" w:rsidRPr="00AB1AC8">
              <w:rPr>
                <w:rStyle w:val="Hyperlink"/>
                <w:noProof/>
              </w:rPr>
              <w:t>Retrieval Scenarios</w:t>
            </w:r>
            <w:r w:rsidR="00BF5E6B">
              <w:rPr>
                <w:noProof/>
                <w:webHidden/>
              </w:rPr>
              <w:tab/>
            </w:r>
            <w:r>
              <w:rPr>
                <w:noProof/>
                <w:webHidden/>
              </w:rPr>
              <w:fldChar w:fldCharType="begin"/>
            </w:r>
            <w:r w:rsidR="00BF5E6B">
              <w:rPr>
                <w:noProof/>
                <w:webHidden/>
              </w:rPr>
              <w:instrText xml:space="preserve"> PAGEREF _Toc228951258 \h </w:instrText>
            </w:r>
            <w:r>
              <w:rPr>
                <w:noProof/>
                <w:webHidden/>
              </w:rPr>
            </w:r>
            <w:r>
              <w:rPr>
                <w:noProof/>
                <w:webHidden/>
              </w:rPr>
              <w:fldChar w:fldCharType="separate"/>
            </w:r>
            <w:r w:rsidR="00BF5E6B">
              <w:rPr>
                <w:noProof/>
                <w:webHidden/>
              </w:rPr>
              <w:t>18</w:t>
            </w:r>
            <w:r>
              <w:rPr>
                <w:noProof/>
                <w:webHidden/>
              </w:rPr>
              <w:fldChar w:fldCharType="end"/>
            </w:r>
          </w:hyperlink>
        </w:p>
        <w:p w:rsidR="00BF5E6B" w:rsidRDefault="00483AAA">
          <w:pPr>
            <w:pStyle w:val="TOC2"/>
            <w:tabs>
              <w:tab w:val="right" w:leader="dot" w:pos="9350"/>
            </w:tabs>
            <w:rPr>
              <w:smallCaps w:val="0"/>
              <w:noProof/>
              <w:lang w:bidi="ar-SA"/>
            </w:rPr>
          </w:pPr>
          <w:hyperlink w:anchor="_Toc228951259" w:history="1">
            <w:r w:rsidR="00BF5E6B" w:rsidRPr="00AB1AC8">
              <w:rPr>
                <w:rStyle w:val="Hyperlink"/>
                <w:noProof/>
              </w:rPr>
              <w:t>Get Changesets</w:t>
            </w:r>
            <w:r w:rsidR="00BF5E6B">
              <w:rPr>
                <w:noProof/>
                <w:webHidden/>
              </w:rPr>
              <w:tab/>
            </w:r>
            <w:r>
              <w:rPr>
                <w:noProof/>
                <w:webHidden/>
              </w:rPr>
              <w:fldChar w:fldCharType="begin"/>
            </w:r>
            <w:r w:rsidR="00BF5E6B">
              <w:rPr>
                <w:noProof/>
                <w:webHidden/>
              </w:rPr>
              <w:instrText xml:space="preserve"> PAGEREF _Toc228951259 \h </w:instrText>
            </w:r>
            <w:r>
              <w:rPr>
                <w:noProof/>
                <w:webHidden/>
              </w:rPr>
            </w:r>
            <w:r>
              <w:rPr>
                <w:noProof/>
                <w:webHidden/>
              </w:rPr>
              <w:fldChar w:fldCharType="separate"/>
            </w:r>
            <w:r w:rsidR="00BF5E6B">
              <w:rPr>
                <w:noProof/>
                <w:webHidden/>
              </w:rPr>
              <w:t>19</w:t>
            </w:r>
            <w:r>
              <w:rPr>
                <w:noProof/>
                <w:webHidden/>
              </w:rPr>
              <w:fldChar w:fldCharType="end"/>
            </w:r>
          </w:hyperlink>
        </w:p>
        <w:p w:rsidR="00BF5E6B" w:rsidRDefault="00483AAA">
          <w:pPr>
            <w:pStyle w:val="TOC2"/>
            <w:tabs>
              <w:tab w:val="right" w:leader="dot" w:pos="9350"/>
            </w:tabs>
            <w:rPr>
              <w:smallCaps w:val="0"/>
              <w:noProof/>
              <w:lang w:bidi="ar-SA"/>
            </w:rPr>
          </w:pPr>
          <w:hyperlink w:anchor="_Toc228951260" w:history="1">
            <w:r w:rsidR="00BF5E6B" w:rsidRPr="00AB1AC8">
              <w:rPr>
                <w:rStyle w:val="Hyperlink"/>
                <w:noProof/>
              </w:rPr>
              <w:t>Get Resource Changes</w:t>
            </w:r>
            <w:r w:rsidR="00BF5E6B">
              <w:rPr>
                <w:noProof/>
                <w:webHidden/>
              </w:rPr>
              <w:tab/>
            </w:r>
            <w:r>
              <w:rPr>
                <w:noProof/>
                <w:webHidden/>
              </w:rPr>
              <w:fldChar w:fldCharType="begin"/>
            </w:r>
            <w:r w:rsidR="00BF5E6B">
              <w:rPr>
                <w:noProof/>
                <w:webHidden/>
              </w:rPr>
              <w:instrText xml:space="preserve"> PAGEREF _Toc228951260 \h </w:instrText>
            </w:r>
            <w:r>
              <w:rPr>
                <w:noProof/>
                <w:webHidden/>
              </w:rPr>
            </w:r>
            <w:r>
              <w:rPr>
                <w:noProof/>
                <w:webHidden/>
              </w:rPr>
              <w:fldChar w:fldCharType="separate"/>
            </w:r>
            <w:r w:rsidR="00BF5E6B">
              <w:rPr>
                <w:noProof/>
                <w:webHidden/>
              </w:rPr>
              <w:t>20</w:t>
            </w:r>
            <w:r>
              <w:rPr>
                <w:noProof/>
                <w:webHidden/>
              </w:rPr>
              <w:fldChar w:fldCharType="end"/>
            </w:r>
          </w:hyperlink>
        </w:p>
        <w:p w:rsidR="00BF5E6B" w:rsidRDefault="00483AAA">
          <w:pPr>
            <w:pStyle w:val="TOC2"/>
            <w:tabs>
              <w:tab w:val="right" w:leader="dot" w:pos="9350"/>
            </w:tabs>
            <w:rPr>
              <w:smallCaps w:val="0"/>
              <w:noProof/>
              <w:lang w:bidi="ar-SA"/>
            </w:rPr>
          </w:pPr>
          <w:hyperlink w:anchor="_Toc228951261" w:history="1">
            <w:r w:rsidR="00BF5E6B" w:rsidRPr="00AB1AC8">
              <w:rPr>
                <w:rStyle w:val="Hyperlink"/>
                <w:noProof/>
              </w:rPr>
              <w:t>Get Relationship Changes</w:t>
            </w:r>
            <w:r w:rsidR="00BF5E6B">
              <w:rPr>
                <w:noProof/>
                <w:webHidden/>
              </w:rPr>
              <w:tab/>
            </w:r>
            <w:r>
              <w:rPr>
                <w:noProof/>
                <w:webHidden/>
              </w:rPr>
              <w:fldChar w:fldCharType="begin"/>
            </w:r>
            <w:r w:rsidR="00BF5E6B">
              <w:rPr>
                <w:noProof/>
                <w:webHidden/>
              </w:rPr>
              <w:instrText xml:space="preserve"> PAGEREF _Toc228951261 \h </w:instrText>
            </w:r>
            <w:r>
              <w:rPr>
                <w:noProof/>
                <w:webHidden/>
              </w:rPr>
            </w:r>
            <w:r>
              <w:rPr>
                <w:noProof/>
                <w:webHidden/>
              </w:rPr>
              <w:fldChar w:fldCharType="separate"/>
            </w:r>
            <w:r w:rsidR="00BF5E6B">
              <w:rPr>
                <w:noProof/>
                <w:webHidden/>
              </w:rPr>
              <w:t>22</w:t>
            </w:r>
            <w:r>
              <w:rPr>
                <w:noProof/>
                <w:webHidden/>
              </w:rPr>
              <w:fldChar w:fldCharType="end"/>
            </w:r>
          </w:hyperlink>
        </w:p>
        <w:p w:rsidR="00BF5E6B" w:rsidRDefault="00483AAA">
          <w:pPr>
            <w:pStyle w:val="TOC2"/>
            <w:tabs>
              <w:tab w:val="right" w:leader="dot" w:pos="9350"/>
            </w:tabs>
            <w:rPr>
              <w:smallCaps w:val="0"/>
              <w:noProof/>
              <w:lang w:bidi="ar-SA"/>
            </w:rPr>
          </w:pPr>
          <w:hyperlink w:anchor="_Toc228951262" w:history="1">
            <w:r w:rsidR="00BF5E6B" w:rsidRPr="00AB1AC8">
              <w:rPr>
                <w:rStyle w:val="Hyperlink"/>
                <w:noProof/>
              </w:rPr>
              <w:t>Get Zentity Data Model Changes</w:t>
            </w:r>
            <w:r w:rsidR="00BF5E6B">
              <w:rPr>
                <w:noProof/>
                <w:webHidden/>
              </w:rPr>
              <w:tab/>
            </w:r>
            <w:r>
              <w:rPr>
                <w:noProof/>
                <w:webHidden/>
              </w:rPr>
              <w:fldChar w:fldCharType="begin"/>
            </w:r>
            <w:r w:rsidR="00BF5E6B">
              <w:rPr>
                <w:noProof/>
                <w:webHidden/>
              </w:rPr>
              <w:instrText xml:space="preserve"> PAGEREF _Toc228951262 \h </w:instrText>
            </w:r>
            <w:r>
              <w:rPr>
                <w:noProof/>
                <w:webHidden/>
              </w:rPr>
            </w:r>
            <w:r>
              <w:rPr>
                <w:noProof/>
                <w:webHidden/>
              </w:rPr>
              <w:fldChar w:fldCharType="separate"/>
            </w:r>
            <w:r w:rsidR="00BF5E6B">
              <w:rPr>
                <w:noProof/>
                <w:webHidden/>
              </w:rPr>
              <w:t>23</w:t>
            </w:r>
            <w:r>
              <w:rPr>
                <w:noProof/>
                <w:webHidden/>
              </w:rPr>
              <w:fldChar w:fldCharType="end"/>
            </w:r>
          </w:hyperlink>
        </w:p>
        <w:p w:rsidR="00BF5E6B" w:rsidRDefault="00483AAA">
          <w:pPr>
            <w:pStyle w:val="TOC1"/>
            <w:tabs>
              <w:tab w:val="right" w:leader="dot" w:pos="9350"/>
            </w:tabs>
            <w:rPr>
              <w:b w:val="0"/>
              <w:bCs w:val="0"/>
              <w:caps w:val="0"/>
              <w:noProof/>
              <w:lang w:bidi="ar-SA"/>
            </w:rPr>
          </w:pPr>
          <w:hyperlink w:anchor="_Toc228951263" w:history="1">
            <w:r w:rsidR="00BF5E6B" w:rsidRPr="00AB1AC8">
              <w:rPr>
                <w:rStyle w:val="Hyperlink"/>
                <w:noProof/>
              </w:rPr>
              <w:t>Additional Notes</w:t>
            </w:r>
            <w:r w:rsidR="00BF5E6B">
              <w:rPr>
                <w:noProof/>
                <w:webHidden/>
              </w:rPr>
              <w:tab/>
            </w:r>
            <w:r>
              <w:rPr>
                <w:noProof/>
                <w:webHidden/>
              </w:rPr>
              <w:fldChar w:fldCharType="begin"/>
            </w:r>
            <w:r w:rsidR="00BF5E6B">
              <w:rPr>
                <w:noProof/>
                <w:webHidden/>
              </w:rPr>
              <w:instrText xml:space="preserve"> PAGEREF _Toc228951263 \h </w:instrText>
            </w:r>
            <w:r>
              <w:rPr>
                <w:noProof/>
                <w:webHidden/>
              </w:rPr>
            </w:r>
            <w:r>
              <w:rPr>
                <w:noProof/>
                <w:webHidden/>
              </w:rPr>
              <w:fldChar w:fldCharType="separate"/>
            </w:r>
            <w:r w:rsidR="00BF5E6B">
              <w:rPr>
                <w:noProof/>
                <w:webHidden/>
              </w:rPr>
              <w:t>25</w:t>
            </w:r>
            <w:r>
              <w:rPr>
                <w:noProof/>
                <w:webHidden/>
              </w:rPr>
              <w:fldChar w:fldCharType="end"/>
            </w:r>
          </w:hyperlink>
        </w:p>
        <w:p w:rsidR="00BF5E6B" w:rsidRDefault="00483AAA">
          <w:pPr>
            <w:pStyle w:val="TOC2"/>
            <w:tabs>
              <w:tab w:val="right" w:leader="dot" w:pos="9350"/>
            </w:tabs>
            <w:rPr>
              <w:smallCaps w:val="0"/>
              <w:noProof/>
              <w:lang w:bidi="ar-SA"/>
            </w:rPr>
          </w:pPr>
          <w:hyperlink w:anchor="_Toc228951264" w:history="1">
            <w:r w:rsidR="00BF5E6B" w:rsidRPr="00AB1AC8">
              <w:rPr>
                <w:rStyle w:val="Hyperlink"/>
                <w:noProof/>
              </w:rPr>
              <w:t>Error 15404 while enabling change history</w:t>
            </w:r>
            <w:r w:rsidR="00BF5E6B">
              <w:rPr>
                <w:noProof/>
                <w:webHidden/>
              </w:rPr>
              <w:tab/>
            </w:r>
            <w:r>
              <w:rPr>
                <w:noProof/>
                <w:webHidden/>
              </w:rPr>
              <w:fldChar w:fldCharType="begin"/>
            </w:r>
            <w:r w:rsidR="00BF5E6B">
              <w:rPr>
                <w:noProof/>
                <w:webHidden/>
              </w:rPr>
              <w:instrText xml:space="preserve"> PAGEREF _Toc228951264 \h </w:instrText>
            </w:r>
            <w:r>
              <w:rPr>
                <w:noProof/>
                <w:webHidden/>
              </w:rPr>
            </w:r>
            <w:r>
              <w:rPr>
                <w:noProof/>
                <w:webHidden/>
              </w:rPr>
              <w:fldChar w:fldCharType="separate"/>
            </w:r>
            <w:r w:rsidR="00BF5E6B">
              <w:rPr>
                <w:noProof/>
                <w:webHidden/>
              </w:rPr>
              <w:t>25</w:t>
            </w:r>
            <w:r>
              <w:rPr>
                <w:noProof/>
                <w:webHidden/>
              </w:rPr>
              <w:fldChar w:fldCharType="end"/>
            </w:r>
          </w:hyperlink>
        </w:p>
        <w:p w:rsidR="00BF5E6B" w:rsidRDefault="00483AAA">
          <w:pPr>
            <w:pStyle w:val="TOC2"/>
            <w:tabs>
              <w:tab w:val="right" w:leader="dot" w:pos="9350"/>
            </w:tabs>
            <w:rPr>
              <w:smallCaps w:val="0"/>
              <w:noProof/>
              <w:lang w:bidi="ar-SA"/>
            </w:rPr>
          </w:pPr>
          <w:hyperlink w:anchor="_Toc228951265" w:history="1">
            <w:r w:rsidR="00BF5E6B" w:rsidRPr="00AB1AC8">
              <w:rPr>
                <w:rStyle w:val="Hyperlink"/>
                <w:noProof/>
              </w:rPr>
              <w:t>Backup-Restore Scenarios</w:t>
            </w:r>
            <w:r w:rsidR="00BF5E6B">
              <w:rPr>
                <w:noProof/>
                <w:webHidden/>
              </w:rPr>
              <w:tab/>
            </w:r>
            <w:r>
              <w:rPr>
                <w:noProof/>
                <w:webHidden/>
              </w:rPr>
              <w:fldChar w:fldCharType="begin"/>
            </w:r>
            <w:r w:rsidR="00BF5E6B">
              <w:rPr>
                <w:noProof/>
                <w:webHidden/>
              </w:rPr>
              <w:instrText xml:space="preserve"> PAGEREF _Toc228951265 \h </w:instrText>
            </w:r>
            <w:r>
              <w:rPr>
                <w:noProof/>
                <w:webHidden/>
              </w:rPr>
            </w:r>
            <w:r>
              <w:rPr>
                <w:noProof/>
                <w:webHidden/>
              </w:rPr>
              <w:fldChar w:fldCharType="separate"/>
            </w:r>
            <w:r w:rsidR="00BF5E6B">
              <w:rPr>
                <w:noProof/>
                <w:webHidden/>
              </w:rPr>
              <w:t>25</w:t>
            </w:r>
            <w:r>
              <w:rPr>
                <w:noProof/>
                <w:webHidden/>
              </w:rPr>
              <w:fldChar w:fldCharType="end"/>
            </w:r>
          </w:hyperlink>
        </w:p>
        <w:p w:rsidR="00BF5E6B" w:rsidRDefault="00483AAA">
          <w:pPr>
            <w:pStyle w:val="TOC2"/>
            <w:tabs>
              <w:tab w:val="right" w:leader="dot" w:pos="9350"/>
            </w:tabs>
            <w:rPr>
              <w:smallCaps w:val="0"/>
              <w:noProof/>
              <w:lang w:bidi="ar-SA"/>
            </w:rPr>
          </w:pPr>
          <w:hyperlink w:anchor="_Toc228951266" w:history="1">
            <w:r w:rsidR="00BF5E6B" w:rsidRPr="00AB1AC8">
              <w:rPr>
                <w:rStyle w:val="Hyperlink"/>
                <w:noProof/>
              </w:rPr>
              <w:t>Data Loss Scenarios</w:t>
            </w:r>
            <w:r w:rsidR="00BF5E6B">
              <w:rPr>
                <w:noProof/>
                <w:webHidden/>
              </w:rPr>
              <w:tab/>
            </w:r>
            <w:r>
              <w:rPr>
                <w:noProof/>
                <w:webHidden/>
              </w:rPr>
              <w:fldChar w:fldCharType="begin"/>
            </w:r>
            <w:r w:rsidR="00BF5E6B">
              <w:rPr>
                <w:noProof/>
                <w:webHidden/>
              </w:rPr>
              <w:instrText xml:space="preserve"> PAGEREF _Toc228951266 \h </w:instrText>
            </w:r>
            <w:r>
              <w:rPr>
                <w:noProof/>
                <w:webHidden/>
              </w:rPr>
            </w:r>
            <w:r>
              <w:rPr>
                <w:noProof/>
                <w:webHidden/>
              </w:rPr>
              <w:fldChar w:fldCharType="separate"/>
            </w:r>
            <w:r w:rsidR="00BF5E6B">
              <w:rPr>
                <w:noProof/>
                <w:webHidden/>
              </w:rPr>
              <w:t>25</w:t>
            </w:r>
            <w:r>
              <w:rPr>
                <w:noProof/>
                <w:webHidden/>
              </w:rPr>
              <w:fldChar w:fldCharType="end"/>
            </w:r>
          </w:hyperlink>
        </w:p>
        <w:p w:rsidR="00BF5E6B" w:rsidRDefault="00483AAA" w:rsidP="00BF5E6B">
          <w:r>
            <w:fldChar w:fldCharType="end"/>
          </w:r>
        </w:p>
      </w:sdtContent>
    </w:sdt>
    <w:p w:rsidR="00BF5E6B" w:rsidRDefault="00BF5E6B" w:rsidP="00BF5E6B">
      <w:r>
        <w:br w:type="page"/>
      </w:r>
    </w:p>
    <w:p w:rsidR="00D46F66" w:rsidRPr="00BB10A7" w:rsidRDefault="00FD4733" w:rsidP="00787345">
      <w:pPr>
        <w:pStyle w:val="Heading1"/>
      </w:pPr>
      <w:bookmarkStart w:id="2" w:name="_Toc228951227"/>
      <w:r w:rsidRPr="00BB10A7">
        <w:lastRenderedPageBreak/>
        <w:t>Introduction</w:t>
      </w:r>
      <w:bookmarkEnd w:id="0"/>
      <w:bookmarkEnd w:id="1"/>
      <w:bookmarkEnd w:id="2"/>
    </w:p>
    <w:p w:rsidR="007D0046" w:rsidRPr="00BB10A7" w:rsidRDefault="00FD4733" w:rsidP="00BB10A7">
      <w:r w:rsidRPr="00BB10A7">
        <w:t>T</w:t>
      </w:r>
      <w:smartTag w:uri="Chem4WordSmartTag" w:element="tag">
        <w:smartTagPr>
          <w:attr w:name="id" w:val="histidine"/>
        </w:smartTagPr>
        <w:r w:rsidRPr="00BB10A7">
          <w:t>his</w:t>
        </w:r>
      </w:smartTag>
      <w:r w:rsidRPr="00BB10A7">
        <w:t xml:space="preserve"> document </w:t>
      </w:r>
      <w:r w:rsidR="00EC071A">
        <w:t>describes</w:t>
      </w:r>
      <w:r w:rsidR="00077442">
        <w:t xml:space="preserve"> </w:t>
      </w:r>
      <w:r w:rsidR="00EC071A">
        <w:t xml:space="preserve">the </w:t>
      </w:r>
      <w:r w:rsidRPr="00BB10A7">
        <w:t xml:space="preserve">Change </w:t>
      </w:r>
      <w:smartTag w:uri="Chem4WordSmartTag" w:element="tag">
        <w:smartTagPr>
          <w:attr w:name="id" w:val="histidine"/>
        </w:smartTagPr>
        <w:r w:rsidRPr="00BB10A7">
          <w:t>His</w:t>
        </w:r>
      </w:smartTag>
      <w:r w:rsidRPr="00BB10A7">
        <w:t>tory Logging</w:t>
      </w:r>
      <w:r w:rsidR="008917F7" w:rsidRPr="00BB10A7">
        <w:t xml:space="preserve"> feature</w:t>
      </w:r>
      <w:r w:rsidR="00EC071A">
        <w:t xml:space="preserve"> of Zentity</w:t>
      </w:r>
      <w:r w:rsidRPr="00BB10A7">
        <w:t>.</w:t>
      </w:r>
      <w:r w:rsidR="00EC071A">
        <w:t xml:space="preserve"> </w:t>
      </w:r>
      <w:r w:rsidR="00106F39">
        <w:t>T</w:t>
      </w:r>
      <w:smartTag w:uri="Chem4WordSmartTag" w:element="tag">
        <w:smartTagPr>
          <w:attr w:name="id" w:val="histidine"/>
        </w:smartTagPr>
        <w:r w:rsidR="00106F39">
          <w:t>his</w:t>
        </w:r>
      </w:smartTag>
      <w:r w:rsidR="00106F39">
        <w:t xml:space="preserve"> </w:t>
      </w:r>
      <w:r w:rsidR="00C52222">
        <w:t>feature can be used to capture the create/update/delete operations on resources, relationships</w:t>
      </w:r>
      <w:r w:rsidR="00077442">
        <w:t>,</w:t>
      </w:r>
      <w:r w:rsidR="008C0205">
        <w:t xml:space="preserve"> and</w:t>
      </w:r>
      <w:r w:rsidR="00C52222">
        <w:t xml:space="preserve"> other entities in </w:t>
      </w:r>
      <w:r w:rsidR="00077442">
        <w:t xml:space="preserve">the </w:t>
      </w:r>
      <w:r w:rsidR="00C52222">
        <w:t xml:space="preserve">Zentity Core </w:t>
      </w:r>
      <w:r w:rsidR="00BF5E6B">
        <w:t>Entity Data Model (EDM)</w:t>
      </w:r>
      <w:r w:rsidR="008C0205">
        <w:t xml:space="preserve"> like Predicate, </w:t>
      </w:r>
      <w:smartTag w:uri="Chem4WordSmartTag" w:element="tag">
        <w:smartTagPr>
          <w:attr w:name="id" w:val="proline"/>
        </w:smartTagPr>
        <w:r w:rsidR="008C0205">
          <w:t>Pro</w:t>
        </w:r>
      </w:smartTag>
      <w:r w:rsidR="008C0205">
        <w:t>perty etc</w:t>
      </w:r>
      <w:r w:rsidR="00C52222">
        <w:t>. The feature also captures any create/update/delete of Zentity Data Model elements</w:t>
      </w:r>
      <w:r w:rsidR="008C0205">
        <w:t xml:space="preserve"> like ResourceType, Sc</w:t>
      </w:r>
      <w:smartTag w:uri="Chem4WordSmartTag" w:element="tag">
        <w:smartTagPr>
          <w:attr w:name="id" w:val="alanine"/>
        </w:smartTagPr>
        <w:r w:rsidR="008C0205">
          <w:t>ala</w:t>
        </w:r>
      </w:smartTag>
      <w:r w:rsidR="008C0205">
        <w:t>r</w:t>
      </w:r>
      <w:smartTag w:uri="Chem4WordSmartTag" w:element="tag">
        <w:smartTagPr>
          <w:attr w:name="id" w:val="proline"/>
        </w:smartTagPr>
        <w:r w:rsidR="008C0205">
          <w:t>Pro</w:t>
        </w:r>
      </w:smartTag>
      <w:r w:rsidR="008C0205">
        <w:t>perty, Navigation</w:t>
      </w:r>
      <w:smartTag w:uri="Chem4WordSmartTag" w:element="tag">
        <w:smartTagPr>
          <w:attr w:name="id" w:val="proline"/>
        </w:smartTagPr>
        <w:r w:rsidR="008C0205">
          <w:t>Pro</w:t>
        </w:r>
      </w:smartTag>
      <w:r w:rsidR="008C0205">
        <w:t>perty etc.</w:t>
      </w:r>
      <w:r w:rsidR="00C52222">
        <w:t xml:space="preserve"> </w:t>
      </w:r>
    </w:p>
    <w:p w:rsidR="001967A3" w:rsidRPr="00BB10A7" w:rsidRDefault="001967A3" w:rsidP="00713B4D">
      <w:pPr>
        <w:pStyle w:val="Heading1"/>
      </w:pPr>
      <w:bookmarkStart w:id="3" w:name="_Toc202265161"/>
      <w:bookmarkStart w:id="4" w:name="_Toc226790754"/>
      <w:bookmarkStart w:id="5" w:name="_Toc228951228"/>
      <w:r w:rsidRPr="00BB10A7">
        <w:t xml:space="preserve">SQL </w:t>
      </w:r>
      <w:smartTag w:uri="Chem4WordSmartTag" w:element="tag">
        <w:smartTagPr>
          <w:attr w:name="id" w:val="serine"/>
        </w:smartTagPr>
        <w:r w:rsidRPr="00BB10A7">
          <w:t>Ser</w:t>
        </w:r>
      </w:smartTag>
      <w:r w:rsidRPr="00BB10A7">
        <w:t>ver 2008 CDC Feature</w:t>
      </w:r>
      <w:bookmarkEnd w:id="3"/>
      <w:bookmarkEnd w:id="4"/>
      <w:bookmarkEnd w:id="5"/>
    </w:p>
    <w:p w:rsidR="00D57A3B" w:rsidRDefault="00077442" w:rsidP="00BB10A7">
      <w:r>
        <w:t xml:space="preserve">The </w:t>
      </w:r>
      <w:r w:rsidR="00D10086">
        <w:t xml:space="preserve">Zentity Change </w:t>
      </w:r>
      <w:smartTag w:uri="Chem4WordSmartTag" w:element="tag">
        <w:smartTagPr>
          <w:attr w:name="id" w:val="histidine"/>
        </w:smartTagPr>
        <w:r w:rsidR="00D10086">
          <w:t>His</w:t>
        </w:r>
      </w:smartTag>
      <w:r w:rsidR="00D10086">
        <w:t xml:space="preserve">tory Logging is built on top of SQL </w:t>
      </w:r>
      <w:smartTag w:uri="Chem4WordSmartTag" w:element="tag">
        <w:smartTagPr>
          <w:attr w:name="id" w:val="serine"/>
        </w:smartTagPr>
        <w:r w:rsidR="00D10086">
          <w:t>Ser</w:t>
        </w:r>
      </w:smartTag>
      <w:r w:rsidR="00D10086">
        <w:t xml:space="preserve">ver 2008 </w:t>
      </w:r>
      <w:r w:rsidR="008B3DA2">
        <w:t>Change Data Capture (CDC)</w:t>
      </w:r>
      <w:r w:rsidR="00D10086">
        <w:t>. T</w:t>
      </w:r>
      <w:smartTag w:uri="Chem4WordSmartTag" w:element="tag">
        <w:smartTagPr>
          <w:attr w:name="id" w:val="histidine"/>
        </w:smartTagPr>
        <w:r w:rsidR="00D10086">
          <w:t>his</w:t>
        </w:r>
      </w:smartTag>
      <w:r w:rsidR="00D10086">
        <w:t xml:space="preserve"> section briefly describes t</w:t>
      </w:r>
      <w:smartTag w:uri="Chem4WordSmartTag" w:element="tag">
        <w:smartTagPr>
          <w:attr w:name="id" w:val="histidine"/>
        </w:smartTagPr>
        <w:r w:rsidR="00D10086">
          <w:t>his</w:t>
        </w:r>
      </w:smartTag>
      <w:r w:rsidR="00D10086">
        <w:t xml:space="preserve"> feature. </w:t>
      </w:r>
      <w:r w:rsidR="00D10086" w:rsidRPr="00D10086">
        <w:t xml:space="preserve">For more details, refer to SQL </w:t>
      </w:r>
      <w:smartTag w:uri="Chem4WordSmartTag" w:element="tag">
        <w:smartTagPr>
          <w:attr w:name="id" w:val="serine"/>
        </w:smartTagPr>
        <w:r w:rsidR="00D10086" w:rsidRPr="00D10086">
          <w:t>Ser</w:t>
        </w:r>
      </w:smartTag>
      <w:r w:rsidR="00D10086" w:rsidRPr="00D10086">
        <w:t>ver 2008 Books Online topic 'Change Data Capture' (</w:t>
      </w:r>
      <w:hyperlink r:id="rId11" w:history="1">
        <w:r w:rsidR="00D10086" w:rsidRPr="00D10086">
          <w:rPr>
            <w:rStyle w:val="Hyperlink"/>
          </w:rPr>
          <w:t>http://msdn.microsoft.com/en-us/library/bb522489.aspx</w:t>
        </w:r>
      </w:hyperlink>
      <w:r w:rsidR="00D10086" w:rsidRPr="00D10086">
        <w:t>).</w:t>
      </w:r>
      <w:r w:rsidR="00D10086">
        <w:t xml:space="preserve"> </w:t>
      </w:r>
    </w:p>
    <w:p w:rsidR="009E2B02" w:rsidRPr="00BB10A7" w:rsidRDefault="00077442" w:rsidP="00BB10A7">
      <w:r>
        <w:t xml:space="preserve">The </w:t>
      </w:r>
      <w:r w:rsidR="00D57A3B">
        <w:t xml:space="preserve">SQL </w:t>
      </w:r>
      <w:smartTag w:uri="Chem4WordSmartTag" w:element="tag">
        <w:smartTagPr>
          <w:attr w:name="id" w:val="serine"/>
        </w:smartTagPr>
        <w:r w:rsidR="00D57A3B">
          <w:t>Ser</w:t>
        </w:r>
      </w:smartTag>
      <w:r w:rsidR="00D57A3B">
        <w:t xml:space="preserve">ver </w:t>
      </w:r>
      <w:r w:rsidR="001967A3" w:rsidRPr="00BB10A7">
        <w:t xml:space="preserve">Change </w:t>
      </w:r>
      <w:r w:rsidR="00D57A3B">
        <w:t>D</w:t>
      </w:r>
      <w:r w:rsidR="001967A3" w:rsidRPr="00BB10A7">
        <w:t xml:space="preserve">ata </w:t>
      </w:r>
      <w:r w:rsidR="00D57A3B">
        <w:t>C</w:t>
      </w:r>
      <w:r w:rsidR="001967A3" w:rsidRPr="00BB10A7">
        <w:t xml:space="preserve">apture </w:t>
      </w:r>
      <w:r w:rsidR="008B3DA2">
        <w:t>tracks the in</w:t>
      </w:r>
      <w:smartTag w:uri="Chem4WordSmartTag" w:element="tag">
        <w:smartTagPr>
          <w:attr w:name="id" w:val="serine"/>
        </w:smartTagPr>
        <w:r w:rsidR="008B3DA2">
          <w:t>ser</w:t>
        </w:r>
      </w:smartTag>
      <w:r w:rsidR="008B3DA2">
        <w:t>t, update and delete operations on database tables. Wh</w:t>
      </w:r>
      <w:smartTag w:uri="Chem4WordSmartTag" w:element="tag">
        <w:smartTagPr>
          <w:attr w:name="id" w:val="isoleucine"/>
        </w:smartTagPr>
        <w:r w:rsidR="008B3DA2">
          <w:t>ile</w:t>
        </w:r>
      </w:smartTag>
      <w:r w:rsidR="008B3DA2">
        <w:t xml:space="preserve"> enabling CDC on a database table, a ‘Capture Table’ is created for </w:t>
      </w:r>
      <w:r w:rsidR="00F134B8">
        <w:t>the source</w:t>
      </w:r>
      <w:r w:rsidR="008B3DA2">
        <w:t xml:space="preserve"> table</w:t>
      </w:r>
      <w:r w:rsidR="00F134B8">
        <w:t>. The capture table contains</w:t>
      </w:r>
      <w:r w:rsidR="008B3DA2">
        <w:t xml:space="preserve"> all the columns of the source table </w:t>
      </w:r>
      <w:r w:rsidR="00F134B8">
        <w:t xml:space="preserve">and some additional </w:t>
      </w:r>
      <w:smartTag w:uri="Chem4WordSmartTag" w:element="tag">
        <w:smartTagPr>
          <w:attr w:name="id" w:val="methionine"/>
        </w:smartTagPr>
        <w:r w:rsidR="00F134B8">
          <w:t>met</w:t>
        </w:r>
      </w:smartTag>
      <w:r w:rsidR="00F134B8">
        <w:t>adata columns</w:t>
      </w:r>
      <w:r w:rsidR="008B3DA2">
        <w:t xml:space="preserve">. </w:t>
      </w:r>
      <w:r w:rsidR="00910361">
        <w:t>Capture tables are populated by a background ‘Capture job’ created wh</w:t>
      </w:r>
      <w:smartTag w:uri="Chem4WordSmartTag" w:element="tag">
        <w:smartTagPr>
          <w:attr w:name="id" w:val="isoleucine"/>
        </w:smartTagPr>
        <w:r w:rsidR="00910361">
          <w:t>ile</w:t>
        </w:r>
      </w:smartTag>
      <w:r w:rsidR="00910361">
        <w:t xml:space="preserve"> enabling tables for CDC. The  capture job asynchronously reads the transaction log and populates the </w:t>
      </w:r>
      <w:r w:rsidR="003259E8">
        <w:t>capture</w:t>
      </w:r>
      <w:r w:rsidR="00910361">
        <w:t xml:space="preserve"> tables. Likewise, a ‘Cleanup job’ cleans these capture tables periodically.</w:t>
      </w:r>
    </w:p>
    <w:p w:rsidR="009E2B02" w:rsidRPr="00BB10A7" w:rsidRDefault="009E2B02" w:rsidP="00BB10A7">
      <w:r w:rsidRPr="00BB10A7">
        <w:t xml:space="preserve">To enable the database for change data capture, run the stored </w:t>
      </w:r>
      <w:smartTag w:uri="Chem4WordSmartTag" w:element="tag">
        <w:smartTagPr>
          <w:attr w:name="id" w:val="proline"/>
        </w:smartTagPr>
        <w:r w:rsidRPr="00BB10A7">
          <w:t>pro</w:t>
        </w:r>
      </w:smartTag>
      <w:r w:rsidRPr="00BB10A7">
        <w:t>cedure sys.sp_cdc_enable_db_change_data_capture in the database context.</w:t>
      </w:r>
      <w:r w:rsidR="001967A3" w:rsidRPr="00BB10A7">
        <w:t xml:space="preserve"> </w:t>
      </w:r>
      <w:r w:rsidRPr="00BB10A7">
        <w:t xml:space="preserve">Run the stored </w:t>
      </w:r>
      <w:smartTag w:uri="Chem4WordSmartTag" w:element="tag">
        <w:smartTagPr>
          <w:attr w:name="id" w:val="proline"/>
        </w:smartTagPr>
        <w:r w:rsidRPr="00BB10A7">
          <w:t>pro</w:t>
        </w:r>
      </w:smartTag>
      <w:r w:rsidRPr="00BB10A7">
        <w:t>cedure sys.sp_cdc_enable_table_change_data_capture on the source tables to enable change data capture on them. T</w:t>
      </w:r>
      <w:smartTag w:uri="Chem4WordSmartTag" w:element="tag">
        <w:smartTagPr>
          <w:attr w:name="id" w:val="histidine"/>
        </w:smartTagPr>
        <w:r w:rsidRPr="00BB10A7">
          <w:t>his</w:t>
        </w:r>
      </w:smartTag>
      <w:r w:rsidRPr="00BB10A7">
        <w:t xml:space="preserve"> creates a </w:t>
      </w:r>
      <w:r w:rsidR="00FB7FDA">
        <w:t>capture</w:t>
      </w:r>
      <w:r w:rsidRPr="00BB10A7">
        <w:t xml:space="preserve"> table parallel to each source table in the </w:t>
      </w:r>
      <w:r w:rsidR="00A06AF6" w:rsidRPr="00BB10A7">
        <w:t>‘</w:t>
      </w:r>
      <w:r w:rsidRPr="00BB10A7">
        <w:t>cdc</w:t>
      </w:r>
      <w:r w:rsidR="00A06AF6" w:rsidRPr="00BB10A7">
        <w:t>’</w:t>
      </w:r>
      <w:r w:rsidRPr="00BB10A7">
        <w:t xml:space="preserve"> schema of the enabled database. </w:t>
      </w:r>
      <w:r w:rsidR="00FE23DB" w:rsidRPr="00BB10A7">
        <w:t>Figure</w:t>
      </w:r>
      <w:r w:rsidR="002E2ADC" w:rsidRPr="00BB10A7">
        <w:t xml:space="preserve"> below </w:t>
      </w:r>
      <w:r w:rsidR="00FE23DB" w:rsidRPr="00BB10A7">
        <w:t>shows</w:t>
      </w:r>
      <w:r w:rsidR="002E2ADC" w:rsidRPr="00BB10A7">
        <w:t xml:space="preserve"> </w:t>
      </w:r>
      <w:r w:rsidR="0049236F" w:rsidRPr="00BB10A7">
        <w:t xml:space="preserve">an example of </w:t>
      </w:r>
      <w:r w:rsidR="002E2ADC" w:rsidRPr="00BB10A7">
        <w:t>the source and CDC tables</w:t>
      </w:r>
      <w:r w:rsidR="00BF04DC" w:rsidRPr="00BB10A7">
        <w:t xml:space="preserve"> for </w:t>
      </w:r>
      <w:r w:rsidR="00FE4A53">
        <w:t>Zentity</w:t>
      </w:r>
      <w:r w:rsidR="00BF04DC" w:rsidRPr="00BB10A7">
        <w:t xml:space="preserve"> </w:t>
      </w:r>
      <w:smartTag w:uri="Chem4WordSmartTag" w:element="tag">
        <w:smartTagPr>
          <w:attr w:name="id" w:val="proline"/>
        </w:smartTagPr>
        <w:r w:rsidR="008F31B3">
          <w:t>pro</w:t>
        </w:r>
      </w:smartTag>
      <w:r w:rsidR="008F31B3">
        <w:t>perties</w:t>
      </w:r>
      <w:r w:rsidR="002E2ADC" w:rsidRPr="00BB10A7">
        <w:t>.</w:t>
      </w:r>
    </w:p>
    <w:p w:rsidR="002E627F" w:rsidRDefault="0035414A" w:rsidP="00BB10A7">
      <w:r w:rsidRPr="00BB10A7">
        <w:rPr>
          <w:noProof/>
          <w:lang w:bidi="ar-SA"/>
        </w:rPr>
        <w:drawing>
          <wp:inline distT="0" distB="0" distL="0" distR="0">
            <wp:extent cx="5934710" cy="1552575"/>
            <wp:effectExtent l="19050" t="19050" r="2794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934710" cy="1552575"/>
                    </a:xfrm>
                    <a:prstGeom prst="rect">
                      <a:avLst/>
                    </a:prstGeom>
                    <a:noFill/>
                    <a:ln w="9525">
                      <a:solidFill>
                        <a:schemeClr val="tx1"/>
                      </a:solidFill>
                      <a:miter lim="800000"/>
                      <a:headEnd/>
                      <a:tailEnd/>
                    </a:ln>
                  </pic:spPr>
                </pic:pic>
              </a:graphicData>
            </a:graphic>
          </wp:inline>
        </w:drawing>
      </w:r>
    </w:p>
    <w:p w:rsidR="00635A7C" w:rsidRPr="00635A7C" w:rsidRDefault="00635A7C" w:rsidP="00635A7C">
      <w:pPr>
        <w:pStyle w:val="Caption"/>
        <w:jc w:val="center"/>
        <w:rPr>
          <w:sz w:val="20"/>
          <w:szCs w:val="20"/>
        </w:rPr>
      </w:pPr>
      <w:r w:rsidRPr="00635A7C">
        <w:rPr>
          <w:sz w:val="20"/>
          <w:szCs w:val="20"/>
        </w:rPr>
        <w:t xml:space="preserve">Figure </w:t>
      </w:r>
      <w:r w:rsidR="00483AAA" w:rsidRPr="00635A7C">
        <w:rPr>
          <w:sz w:val="20"/>
          <w:szCs w:val="20"/>
        </w:rPr>
        <w:fldChar w:fldCharType="begin"/>
      </w:r>
      <w:r w:rsidRPr="00635A7C">
        <w:rPr>
          <w:sz w:val="20"/>
          <w:szCs w:val="20"/>
        </w:rPr>
        <w:instrText xml:space="preserve"> SEQ Figure \* ARABIC </w:instrText>
      </w:r>
      <w:r w:rsidR="00483AAA" w:rsidRPr="00635A7C">
        <w:rPr>
          <w:sz w:val="20"/>
          <w:szCs w:val="20"/>
        </w:rPr>
        <w:fldChar w:fldCharType="separate"/>
      </w:r>
      <w:r w:rsidR="00C12E4E">
        <w:rPr>
          <w:noProof/>
          <w:sz w:val="20"/>
          <w:szCs w:val="20"/>
        </w:rPr>
        <w:t>1</w:t>
      </w:r>
      <w:r w:rsidR="00483AAA" w:rsidRPr="00635A7C">
        <w:rPr>
          <w:sz w:val="20"/>
          <w:szCs w:val="20"/>
        </w:rPr>
        <w:fldChar w:fldCharType="end"/>
      </w:r>
      <w:r w:rsidRPr="00635A7C">
        <w:rPr>
          <w:sz w:val="20"/>
          <w:szCs w:val="20"/>
        </w:rPr>
        <w:t xml:space="preserve">. CDC Source and </w:t>
      </w:r>
      <w:r w:rsidRPr="00635A7C">
        <w:rPr>
          <w:noProof/>
          <w:sz w:val="20"/>
          <w:szCs w:val="20"/>
        </w:rPr>
        <w:t>Capture Tables.</w:t>
      </w:r>
    </w:p>
    <w:p w:rsidR="007F0C0E" w:rsidRPr="00BB10A7" w:rsidRDefault="00353FC6" w:rsidP="00BB10A7">
      <w:r>
        <w:t>Table below</w:t>
      </w:r>
      <w:r w:rsidR="00D479DB">
        <w:t xml:space="preserve"> (original reference </w:t>
      </w:r>
      <w:hyperlink r:id="rId13" w:history="1">
        <w:r w:rsidR="00D479DB" w:rsidRPr="00816FF9">
          <w:rPr>
            <w:rStyle w:val="Hyperlink"/>
          </w:rPr>
          <w:t>http://technet.microsoft.com/en-us/library/bb500305.aspx</w:t>
        </w:r>
      </w:hyperlink>
      <w:r w:rsidR="00D479DB">
        <w:t xml:space="preserve">) </w:t>
      </w:r>
      <w:r>
        <w:t>summarizes the</w:t>
      </w:r>
      <w:r w:rsidR="005D1716" w:rsidRPr="00BB10A7">
        <w:t xml:space="preserve"> </w:t>
      </w:r>
      <w:r w:rsidR="00284E3F">
        <w:t>capture</w:t>
      </w:r>
      <w:r w:rsidR="005D1716" w:rsidRPr="00BB10A7">
        <w:t xml:space="preserve"> table </w:t>
      </w:r>
      <w:smartTag w:uri="Chem4WordSmartTag" w:element="tag">
        <w:smartTagPr>
          <w:attr w:name="id" w:val="methionine"/>
        </w:smartTagPr>
        <w:r w:rsidR="001C7248">
          <w:t>met</w:t>
        </w:r>
      </w:smartTag>
      <w:r w:rsidR="001C7248">
        <w:t xml:space="preserve">adata </w:t>
      </w:r>
      <w:r w:rsidR="005D1716" w:rsidRPr="00BB10A7">
        <w:t>columns.</w:t>
      </w:r>
    </w:p>
    <w:tbl>
      <w:tblPr>
        <w:tblStyle w:val="TableGrid"/>
        <w:tblW w:w="9576" w:type="dxa"/>
        <w:tblLook w:val="01E0"/>
      </w:tblPr>
      <w:tblGrid>
        <w:gridCol w:w="1830"/>
        <w:gridCol w:w="1291"/>
        <w:gridCol w:w="6455"/>
      </w:tblGrid>
      <w:tr w:rsidR="00E7355F" w:rsidRPr="00BB10A7" w:rsidTr="00D008DA">
        <w:trPr>
          <w:cnfStyle w:val="100000000000"/>
          <w:trHeight w:val="350"/>
        </w:trPr>
        <w:tc>
          <w:tcPr>
            <w:tcW w:w="1830" w:type="dxa"/>
          </w:tcPr>
          <w:p w:rsidR="007F0C0E" w:rsidRPr="00BB10A7" w:rsidRDefault="00387E8A" w:rsidP="00BB10A7">
            <w:r w:rsidRPr="00BB10A7">
              <w:t>Column name</w:t>
            </w:r>
          </w:p>
        </w:tc>
        <w:tc>
          <w:tcPr>
            <w:tcW w:w="1291" w:type="dxa"/>
          </w:tcPr>
          <w:p w:rsidR="007F0C0E" w:rsidRPr="00BB10A7" w:rsidRDefault="00387E8A" w:rsidP="00BB10A7">
            <w:r w:rsidRPr="00BB10A7">
              <w:t>Data type</w:t>
            </w:r>
          </w:p>
        </w:tc>
        <w:tc>
          <w:tcPr>
            <w:tcW w:w="6455" w:type="dxa"/>
          </w:tcPr>
          <w:p w:rsidR="007F0C0E" w:rsidRPr="00BB10A7" w:rsidRDefault="00387E8A" w:rsidP="00BB10A7">
            <w:r w:rsidRPr="00BB10A7">
              <w:t>Description</w:t>
            </w:r>
          </w:p>
        </w:tc>
      </w:tr>
      <w:tr w:rsidR="00D008DA" w:rsidRPr="00BB10A7" w:rsidTr="00D008DA">
        <w:tc>
          <w:tcPr>
            <w:tcW w:w="1830" w:type="dxa"/>
          </w:tcPr>
          <w:p w:rsidR="007F0C0E" w:rsidRPr="00BB10A7" w:rsidRDefault="00387E8A" w:rsidP="00BB10A7">
            <w:r w:rsidRPr="00BB10A7">
              <w:t>__$start_lsn</w:t>
            </w:r>
          </w:p>
        </w:tc>
        <w:tc>
          <w:tcPr>
            <w:tcW w:w="1291" w:type="dxa"/>
          </w:tcPr>
          <w:p w:rsidR="007F0C0E" w:rsidRPr="00BB10A7" w:rsidRDefault="00387E8A" w:rsidP="00BB10A7">
            <w:r w:rsidRPr="00BB10A7">
              <w:t>binary(10)</w:t>
            </w:r>
          </w:p>
        </w:tc>
        <w:tc>
          <w:tcPr>
            <w:tcW w:w="6455" w:type="dxa"/>
          </w:tcPr>
          <w:p w:rsidR="00387E8A" w:rsidRPr="00BB10A7" w:rsidRDefault="00387E8A" w:rsidP="00BB10A7">
            <w:r w:rsidRPr="00BB10A7">
              <w:t xml:space="preserve">Log sequence number (LSN) associated with the commit transaction for the change. </w:t>
            </w:r>
          </w:p>
          <w:p w:rsidR="007F0C0E" w:rsidRPr="00BB10A7" w:rsidRDefault="00387E8A" w:rsidP="00C53F51">
            <w:r w:rsidRPr="00BB10A7">
              <w:t xml:space="preserve">All changes committed in the same transaction share the same commit LSN. For example, if a delete operation on the source table removes two rows, the </w:t>
            </w:r>
            <w:r w:rsidR="00C53F51">
              <w:t>capture</w:t>
            </w:r>
            <w:r w:rsidRPr="00BB10A7">
              <w:t xml:space="preserve"> table will contain two rows, each with the same __$start_lsn </w:t>
            </w:r>
            <w:smartTag w:uri="Chem4WordSmartTag" w:element="tag">
              <w:smartTagPr>
                <w:attr w:name="id" w:val="valine"/>
              </w:smartTagPr>
              <w:r w:rsidRPr="00BB10A7">
                <w:t>val</w:t>
              </w:r>
            </w:smartTag>
            <w:r w:rsidRPr="00BB10A7">
              <w:t>ue.</w:t>
            </w:r>
          </w:p>
        </w:tc>
      </w:tr>
      <w:tr w:rsidR="00E7355F" w:rsidRPr="00BB10A7" w:rsidTr="00D008DA">
        <w:trPr>
          <w:cnfStyle w:val="000000010000"/>
        </w:trPr>
        <w:tc>
          <w:tcPr>
            <w:tcW w:w="1830" w:type="dxa"/>
          </w:tcPr>
          <w:p w:rsidR="007F0C0E" w:rsidRPr="00BB10A7" w:rsidRDefault="00387E8A" w:rsidP="00BB10A7">
            <w:r w:rsidRPr="00BB10A7">
              <w:t>__$end_lsn</w:t>
            </w:r>
          </w:p>
        </w:tc>
        <w:tc>
          <w:tcPr>
            <w:tcW w:w="1291" w:type="dxa"/>
          </w:tcPr>
          <w:p w:rsidR="007F0C0E" w:rsidRPr="00BB10A7" w:rsidRDefault="00387E8A" w:rsidP="00BB10A7">
            <w:r w:rsidRPr="00BB10A7">
              <w:t>binary(10)</w:t>
            </w:r>
          </w:p>
        </w:tc>
        <w:tc>
          <w:tcPr>
            <w:tcW w:w="6455" w:type="dxa"/>
          </w:tcPr>
          <w:p w:rsidR="00387E8A" w:rsidRPr="00BB10A7" w:rsidRDefault="00387E8A" w:rsidP="00BB10A7">
            <w:r w:rsidRPr="00BB10A7">
              <w:t xml:space="preserve">Identified for informational purposes only. Not supported. Future compatibility is not guaranteed. </w:t>
            </w:r>
          </w:p>
          <w:p w:rsidR="007F0C0E" w:rsidRPr="00BB10A7" w:rsidRDefault="00387E8A" w:rsidP="00BB10A7">
            <w:r w:rsidRPr="00BB10A7">
              <w:t xml:space="preserve">In SQL </w:t>
            </w:r>
            <w:smartTag w:uri="Chem4WordSmartTag" w:element="tag">
              <w:smartTagPr>
                <w:attr w:name="id" w:val="serine"/>
              </w:smartTagPr>
              <w:r w:rsidRPr="00BB10A7">
                <w:t>Ser</w:t>
              </w:r>
            </w:smartTag>
            <w:r w:rsidRPr="00BB10A7">
              <w:t>ver 2008, t</w:t>
            </w:r>
            <w:smartTag w:uri="Chem4WordSmartTag" w:element="tag">
              <w:smartTagPr>
                <w:attr w:name="id" w:val="histidine"/>
              </w:smartTagPr>
              <w:r w:rsidRPr="00BB10A7">
                <w:t>his</w:t>
              </w:r>
            </w:smartTag>
            <w:r w:rsidRPr="00BB10A7">
              <w:t xml:space="preserve"> column is always NULL.</w:t>
            </w:r>
          </w:p>
        </w:tc>
      </w:tr>
      <w:tr w:rsidR="00D008DA" w:rsidRPr="00BB10A7" w:rsidTr="00D008DA">
        <w:tc>
          <w:tcPr>
            <w:tcW w:w="1830" w:type="dxa"/>
          </w:tcPr>
          <w:p w:rsidR="00387E8A" w:rsidRPr="00BB10A7" w:rsidRDefault="00387E8A" w:rsidP="00BB10A7">
            <w:r w:rsidRPr="00BB10A7">
              <w:t>__$seq</w:t>
            </w:r>
            <w:smartTag w:uri="Chem4WordSmartTag" w:element="tag">
              <w:smartTagPr>
                <w:attr w:name="id" w:val="valine"/>
              </w:smartTagPr>
              <w:r w:rsidRPr="00BB10A7">
                <w:t>val</w:t>
              </w:r>
            </w:smartTag>
          </w:p>
        </w:tc>
        <w:tc>
          <w:tcPr>
            <w:tcW w:w="1291" w:type="dxa"/>
          </w:tcPr>
          <w:p w:rsidR="00387E8A" w:rsidRPr="00BB10A7" w:rsidRDefault="00387E8A" w:rsidP="00BB10A7">
            <w:r w:rsidRPr="00BB10A7">
              <w:t>binary(10)</w:t>
            </w:r>
          </w:p>
        </w:tc>
        <w:tc>
          <w:tcPr>
            <w:tcW w:w="6455" w:type="dxa"/>
          </w:tcPr>
          <w:p w:rsidR="00387E8A" w:rsidRPr="00BB10A7" w:rsidRDefault="00387E8A" w:rsidP="00BB10A7">
            <w:r w:rsidRPr="00BB10A7">
              <w:t xml:space="preserve">Sequence </w:t>
            </w:r>
            <w:smartTag w:uri="Chem4WordSmartTag" w:element="tag">
              <w:smartTagPr>
                <w:attr w:name="id" w:val="valine"/>
              </w:smartTagPr>
              <w:r w:rsidRPr="00BB10A7">
                <w:t>val</w:t>
              </w:r>
            </w:smartTag>
            <w:r w:rsidRPr="00BB10A7">
              <w:t>ue used to order the row changes within a transaction.</w:t>
            </w:r>
          </w:p>
        </w:tc>
      </w:tr>
      <w:tr w:rsidR="00E7355F" w:rsidRPr="00BB10A7" w:rsidTr="00D008DA">
        <w:trPr>
          <w:cnfStyle w:val="000000010000"/>
        </w:trPr>
        <w:tc>
          <w:tcPr>
            <w:tcW w:w="1830" w:type="dxa"/>
          </w:tcPr>
          <w:p w:rsidR="00387E8A" w:rsidRPr="00BB10A7" w:rsidRDefault="00387E8A" w:rsidP="00BB10A7">
            <w:r w:rsidRPr="00BB10A7">
              <w:t>__$operation</w:t>
            </w:r>
          </w:p>
        </w:tc>
        <w:tc>
          <w:tcPr>
            <w:tcW w:w="1291" w:type="dxa"/>
          </w:tcPr>
          <w:p w:rsidR="00387E8A" w:rsidRPr="00BB10A7" w:rsidRDefault="005D1716" w:rsidP="00BB10A7">
            <w:r w:rsidRPr="00BB10A7">
              <w:t>I</w:t>
            </w:r>
            <w:r w:rsidR="00387E8A" w:rsidRPr="00BB10A7">
              <w:t>nt</w:t>
            </w:r>
          </w:p>
        </w:tc>
        <w:tc>
          <w:tcPr>
            <w:tcW w:w="6455" w:type="dxa"/>
          </w:tcPr>
          <w:p w:rsidR="00387E8A" w:rsidRPr="00BB10A7" w:rsidRDefault="00387E8A" w:rsidP="00BB10A7">
            <w:r w:rsidRPr="00BB10A7">
              <w:t>Identifies the data manipulation language (DML) operation associated with the change. Can be one of the following:</w:t>
            </w:r>
          </w:p>
          <w:p w:rsidR="00387E8A" w:rsidRPr="00BB10A7" w:rsidRDefault="00387E8A" w:rsidP="00BB10A7">
            <w:r w:rsidRPr="00BB10A7">
              <w:lastRenderedPageBreak/>
              <w:t>1 = delete</w:t>
            </w:r>
          </w:p>
          <w:p w:rsidR="00387E8A" w:rsidRPr="00BB10A7" w:rsidRDefault="00387E8A" w:rsidP="00BB10A7">
            <w:r w:rsidRPr="00BB10A7">
              <w:t>2 = in</w:t>
            </w:r>
            <w:smartTag w:uri="Chem4WordSmartTag" w:element="tag">
              <w:smartTagPr>
                <w:attr w:name="id" w:val="serine"/>
              </w:smartTagPr>
              <w:r w:rsidRPr="00BB10A7">
                <w:t>ser</w:t>
              </w:r>
            </w:smartTag>
            <w:r w:rsidRPr="00BB10A7">
              <w:t>t</w:t>
            </w:r>
          </w:p>
          <w:p w:rsidR="00387E8A" w:rsidRPr="00BB10A7" w:rsidRDefault="00387E8A" w:rsidP="00BB10A7">
            <w:r w:rsidRPr="00BB10A7">
              <w:t xml:space="preserve">3 = update (old </w:t>
            </w:r>
            <w:smartTag w:uri="Chem4WordSmartTag" w:element="tag">
              <w:smartTagPr>
                <w:attr w:name="id" w:val="valine"/>
              </w:smartTagPr>
              <w:r w:rsidRPr="00BB10A7">
                <w:t>val</w:t>
              </w:r>
            </w:smartTag>
            <w:r w:rsidRPr="00BB10A7">
              <w:t xml:space="preserve">ues) </w:t>
            </w:r>
          </w:p>
          <w:p w:rsidR="00387E8A" w:rsidRPr="00BB10A7" w:rsidRDefault="00387E8A" w:rsidP="00BB10A7">
            <w:r w:rsidRPr="00BB10A7">
              <w:t xml:space="preserve">Column data has row </w:t>
            </w:r>
            <w:smartTag w:uri="Chem4WordSmartTag" w:element="tag">
              <w:smartTagPr>
                <w:attr w:name="id" w:val="valine"/>
              </w:smartTagPr>
              <w:r w:rsidRPr="00BB10A7">
                <w:t>val</w:t>
              </w:r>
            </w:smartTag>
            <w:r w:rsidRPr="00BB10A7">
              <w:t>ues before executing the update statement.</w:t>
            </w:r>
          </w:p>
          <w:p w:rsidR="00387E8A" w:rsidRPr="00BB10A7" w:rsidRDefault="00387E8A" w:rsidP="00BB10A7">
            <w:r w:rsidRPr="00BB10A7">
              <w:t xml:space="preserve">4 = update (new </w:t>
            </w:r>
            <w:smartTag w:uri="Chem4WordSmartTag" w:element="tag">
              <w:smartTagPr>
                <w:attr w:name="id" w:val="valine"/>
              </w:smartTagPr>
              <w:r w:rsidRPr="00BB10A7">
                <w:t>val</w:t>
              </w:r>
            </w:smartTag>
            <w:r w:rsidRPr="00BB10A7">
              <w:t xml:space="preserve">ues) </w:t>
            </w:r>
          </w:p>
          <w:p w:rsidR="00387E8A" w:rsidRPr="00BB10A7" w:rsidRDefault="00387E8A" w:rsidP="00BB10A7">
            <w:r w:rsidRPr="00BB10A7">
              <w:t xml:space="preserve">Column data has row </w:t>
            </w:r>
            <w:smartTag w:uri="Chem4WordSmartTag" w:element="tag">
              <w:smartTagPr>
                <w:attr w:name="id" w:val="valine"/>
              </w:smartTagPr>
              <w:r w:rsidRPr="00BB10A7">
                <w:t>val</w:t>
              </w:r>
            </w:smartTag>
            <w:r w:rsidRPr="00BB10A7">
              <w:t>ues after executing the update statement.</w:t>
            </w:r>
          </w:p>
        </w:tc>
      </w:tr>
      <w:tr w:rsidR="00D008DA" w:rsidRPr="00BB10A7" w:rsidTr="00D008DA">
        <w:tc>
          <w:tcPr>
            <w:tcW w:w="1830" w:type="dxa"/>
          </w:tcPr>
          <w:p w:rsidR="00387E8A" w:rsidRPr="00BB10A7" w:rsidRDefault="00387E8A" w:rsidP="00BB10A7">
            <w:r w:rsidRPr="00BB10A7">
              <w:lastRenderedPageBreak/>
              <w:t>__$update_mask</w:t>
            </w:r>
          </w:p>
        </w:tc>
        <w:tc>
          <w:tcPr>
            <w:tcW w:w="1291" w:type="dxa"/>
          </w:tcPr>
          <w:p w:rsidR="00387E8A" w:rsidRPr="00BB10A7" w:rsidRDefault="00387E8A" w:rsidP="00BB10A7">
            <w:r w:rsidRPr="00BB10A7">
              <w:t>varbinary(128)</w:t>
            </w:r>
          </w:p>
        </w:tc>
        <w:tc>
          <w:tcPr>
            <w:tcW w:w="6455" w:type="dxa"/>
          </w:tcPr>
          <w:p w:rsidR="00387E8A" w:rsidRPr="00BB10A7" w:rsidRDefault="00387E8A" w:rsidP="002131EF">
            <w:r w:rsidRPr="00BB10A7">
              <w:t xml:space="preserve">A bit mask based upon the column ordinals of the </w:t>
            </w:r>
            <w:r w:rsidR="002131EF">
              <w:t>capture</w:t>
            </w:r>
            <w:r w:rsidRPr="00BB10A7">
              <w:t xml:space="preserve"> table identifying those columns that changed.</w:t>
            </w:r>
          </w:p>
        </w:tc>
      </w:tr>
      <w:tr w:rsidR="00E7355F" w:rsidRPr="00BB10A7" w:rsidTr="00D008DA">
        <w:trPr>
          <w:cnfStyle w:val="000000010000"/>
        </w:trPr>
        <w:tc>
          <w:tcPr>
            <w:tcW w:w="1830" w:type="dxa"/>
          </w:tcPr>
          <w:p w:rsidR="00387E8A" w:rsidRPr="00BB10A7" w:rsidRDefault="00387E8A" w:rsidP="00BB10A7">
            <w:r w:rsidRPr="00BB10A7">
              <w:t>&lt;captured source table columns&gt;</w:t>
            </w:r>
          </w:p>
        </w:tc>
        <w:tc>
          <w:tcPr>
            <w:tcW w:w="1291" w:type="dxa"/>
          </w:tcPr>
          <w:p w:rsidR="00387E8A" w:rsidRPr="00BB10A7" w:rsidRDefault="005D1716" w:rsidP="00BB10A7">
            <w:r w:rsidRPr="00BB10A7">
              <w:t>V</w:t>
            </w:r>
            <w:r w:rsidR="00387E8A" w:rsidRPr="00BB10A7">
              <w:t>aries</w:t>
            </w:r>
          </w:p>
        </w:tc>
        <w:tc>
          <w:tcPr>
            <w:tcW w:w="6455" w:type="dxa"/>
          </w:tcPr>
          <w:p w:rsidR="00387E8A" w:rsidRPr="00BB10A7" w:rsidRDefault="00387E8A" w:rsidP="008E45AA">
            <w:r w:rsidRPr="00BB10A7">
              <w:t xml:space="preserve">The remaining columns in the </w:t>
            </w:r>
            <w:r w:rsidR="008E45AA">
              <w:t>capture</w:t>
            </w:r>
            <w:r w:rsidRPr="00BB10A7">
              <w:t xml:space="preserve"> table are the columns from the source table that were identified as captured columns when the capture instance was created. If no columns were specified in the captured column list, all columns in the source table are included in t</w:t>
            </w:r>
            <w:smartTag w:uri="Chem4WordSmartTag" w:element="tag">
              <w:smartTagPr>
                <w:attr w:name="id" w:val="histidine"/>
              </w:smartTagPr>
              <w:r w:rsidRPr="00BB10A7">
                <w:t>his</w:t>
              </w:r>
            </w:smartTag>
            <w:r w:rsidRPr="00BB10A7">
              <w:t xml:space="preserve"> table.</w:t>
            </w:r>
          </w:p>
        </w:tc>
      </w:tr>
    </w:tbl>
    <w:p w:rsidR="0058353B" w:rsidRPr="00BB10A7" w:rsidRDefault="0058353B" w:rsidP="0058353B">
      <w:pPr>
        <w:pStyle w:val="Heading1"/>
      </w:pPr>
      <w:bookmarkStart w:id="6" w:name="_Toc202265160"/>
      <w:bookmarkStart w:id="7" w:name="_Toc226790755"/>
      <w:bookmarkStart w:id="8" w:name="_Toc228951229"/>
      <w:r w:rsidRPr="00BB10A7">
        <w:t>Overall Architecture</w:t>
      </w:r>
      <w:bookmarkEnd w:id="6"/>
      <w:bookmarkEnd w:id="7"/>
      <w:bookmarkEnd w:id="8"/>
    </w:p>
    <w:p w:rsidR="0058353B" w:rsidRDefault="0058353B" w:rsidP="0058353B">
      <w:r>
        <w:t xml:space="preserve">Zentity Change </w:t>
      </w:r>
      <w:smartTag w:uri="Chem4WordSmartTag" w:element="tag">
        <w:smartTagPr>
          <w:attr w:name="id" w:val="histidine"/>
        </w:smartTagPr>
        <w:r>
          <w:t>His</w:t>
        </w:r>
      </w:smartTag>
      <w:r>
        <w:t xml:space="preserve">tory Logging is built on top of SQL </w:t>
      </w:r>
      <w:smartTag w:uri="Chem4WordSmartTag" w:element="tag">
        <w:smartTagPr>
          <w:attr w:name="id" w:val="serine"/>
        </w:smartTagPr>
        <w:r>
          <w:t>Ser</w:t>
        </w:r>
      </w:smartTag>
      <w:r>
        <w:t>ver 2008 'Change Data Capture' and is thus available only on Developer, Enterprise and Enterprise E</w:t>
      </w:r>
      <w:smartTag w:uri="Chem4WordSmartTag" w:element="tag">
        <w:smartTagPr>
          <w:attr w:name="id" w:val="valine"/>
        </w:smartTagPr>
        <w:r>
          <w:t>val</w:t>
        </w:r>
      </w:smartTag>
      <w:r>
        <w:t xml:space="preserve">uation editions of SQL </w:t>
      </w:r>
      <w:smartTag w:uri="Chem4WordSmartTag" w:element="tag">
        <w:smartTagPr>
          <w:attr w:name="id" w:val="serine"/>
        </w:smartTagPr>
        <w:r>
          <w:t>Ser</w:t>
        </w:r>
      </w:smartTag>
      <w:r>
        <w:t>ver 2008. T</w:t>
      </w:r>
      <w:smartTag w:uri="Chem4WordSmartTag" w:element="tag">
        <w:smartTagPr>
          <w:attr w:name="id" w:val="histidine"/>
        </w:smartTagPr>
        <w:r>
          <w:t>his</w:t>
        </w:r>
      </w:smartTag>
      <w:r>
        <w:t xml:space="preserve"> feature also requires SQL </w:t>
      </w:r>
      <w:smartTag w:uri="Chem4WordSmartTag" w:element="tag">
        <w:smartTagPr>
          <w:attr w:name="id" w:val="serine"/>
        </w:smartTagPr>
        <w:r>
          <w:t>Ser</w:t>
        </w:r>
      </w:smartTag>
      <w:r>
        <w:t xml:space="preserve">ver Agent </w:t>
      </w:r>
      <w:smartTag w:uri="Chem4WordSmartTag" w:element="tag">
        <w:smartTagPr>
          <w:attr w:name="id" w:val="serine"/>
        </w:smartTagPr>
        <w:r>
          <w:t>ser</w:t>
        </w:r>
      </w:smartTag>
      <w:r>
        <w:t xml:space="preserve">vice to be running with the instance of SQL </w:t>
      </w:r>
      <w:smartTag w:uri="Chem4WordSmartTag" w:element="tag">
        <w:smartTagPr>
          <w:attr w:name="id" w:val="serine"/>
        </w:smartTagPr>
        <w:r>
          <w:t>Ser</w:t>
        </w:r>
      </w:smartTag>
      <w:r>
        <w:t xml:space="preserve">ver. For more details, refer to SQL </w:t>
      </w:r>
      <w:smartTag w:uri="Chem4WordSmartTag" w:element="tag">
        <w:smartTagPr>
          <w:attr w:name="id" w:val="serine"/>
        </w:smartTagPr>
        <w:r>
          <w:t>Ser</w:t>
        </w:r>
      </w:smartTag>
      <w:r>
        <w:t>ver 2008 Books Online topic 'Change Data Capture' (</w:t>
      </w:r>
      <w:hyperlink r:id="rId14" w:history="1">
        <w:r w:rsidRPr="00B07487">
          <w:rPr>
            <w:rStyle w:val="Hyperlink"/>
          </w:rPr>
          <w:t>http://msdn.microsoft.com/en-us/library/bb522489.aspx</w:t>
        </w:r>
      </w:hyperlink>
      <w:r>
        <w:t>).</w:t>
      </w:r>
    </w:p>
    <w:p w:rsidR="0058353B" w:rsidRDefault="00BF5E6B" w:rsidP="0058353B">
      <w:r>
        <w:t xml:space="preserve">After </w:t>
      </w:r>
      <w:r w:rsidR="0058353B" w:rsidRPr="00A64E00">
        <w:t xml:space="preserve">enabling change </w:t>
      </w:r>
      <w:smartTag w:uri="Chem4WordSmartTag" w:element="tag">
        <w:smartTagPr>
          <w:attr w:name="id" w:val="histidine"/>
        </w:smartTagPr>
        <w:r w:rsidR="0058353B" w:rsidRPr="00A64E00">
          <w:t>his</w:t>
        </w:r>
      </w:smartTag>
      <w:r w:rsidR="0058353B" w:rsidRPr="00A64E00">
        <w:t xml:space="preserve">tory logging, each major table in Zentity database is enabled for change data capture. SQL </w:t>
      </w:r>
      <w:smartTag w:uri="Chem4WordSmartTag" w:element="tag">
        <w:smartTagPr>
          <w:attr w:name="id" w:val="serine"/>
        </w:smartTagPr>
        <w:r w:rsidR="0058353B" w:rsidRPr="00A64E00">
          <w:t>Ser</w:t>
        </w:r>
      </w:smartTag>
      <w:r w:rsidR="0058353B" w:rsidRPr="00A64E00">
        <w:t>ver automatically creates two jobs during t</w:t>
      </w:r>
      <w:smartTag w:uri="Chem4WordSmartTag" w:element="tag">
        <w:smartTagPr>
          <w:attr w:name="id" w:val="histidine"/>
        </w:smartTagPr>
        <w:r w:rsidR="0058353B" w:rsidRPr="00A64E00">
          <w:t>his</w:t>
        </w:r>
      </w:smartTag>
      <w:r w:rsidR="0058353B" w:rsidRPr="00A64E00">
        <w:t xml:space="preserve"> </w:t>
      </w:r>
      <w:smartTag w:uri="Chem4WordSmartTag" w:element="tag">
        <w:smartTagPr>
          <w:attr w:name="id" w:val="proline"/>
        </w:smartTagPr>
        <w:r w:rsidR="0058353B" w:rsidRPr="00A64E00">
          <w:t>pro</w:t>
        </w:r>
      </w:smartTag>
      <w:r w:rsidR="0058353B" w:rsidRPr="00A64E00">
        <w:t xml:space="preserve">cess, 1. to populate </w:t>
      </w:r>
      <w:r w:rsidR="008D15EF">
        <w:t>capture tables</w:t>
      </w:r>
      <w:r w:rsidR="0058353B" w:rsidRPr="00A64E00">
        <w:t xml:space="preserve"> and 2. to periodically clean up the capture </w:t>
      </w:r>
      <w:r w:rsidR="008D15EF">
        <w:t>tables</w:t>
      </w:r>
      <w:r w:rsidR="0058353B" w:rsidRPr="00A64E00">
        <w:t xml:space="preserve">. Zentity derives its change </w:t>
      </w:r>
      <w:smartTag w:uri="Chem4WordSmartTag" w:element="tag">
        <w:smartTagPr>
          <w:attr w:name="id" w:val="histidine"/>
        </w:smartTagPr>
        <w:r w:rsidR="0058353B" w:rsidRPr="00A64E00">
          <w:t>his</w:t>
        </w:r>
      </w:smartTag>
      <w:r w:rsidR="0058353B" w:rsidRPr="00A64E00">
        <w:t xml:space="preserve">tory data from these capture </w:t>
      </w:r>
      <w:r w:rsidR="00C70EB2">
        <w:t>tables</w:t>
      </w:r>
      <w:r w:rsidR="0058353B" w:rsidRPr="00A64E00">
        <w:t xml:space="preserve">. A background job, </w:t>
      </w:r>
      <w:smartTag w:uri="Chem4WordSmartTag" w:element="tag">
        <w:smartTagPr>
          <w:attr w:name="id" w:val="proline"/>
        </w:smartTagPr>
        <w:r w:rsidR="0058353B" w:rsidRPr="00A64E00">
          <w:t>Pro</w:t>
        </w:r>
      </w:smartTag>
      <w:r w:rsidR="0058353B" w:rsidRPr="00A64E00">
        <w:t xml:space="preserve">cessNextLSN, pulls data from the capture </w:t>
      </w:r>
      <w:r w:rsidR="004A3DB7">
        <w:t>tables</w:t>
      </w:r>
      <w:r w:rsidR="0058353B" w:rsidRPr="00A64E00">
        <w:t xml:space="preserve"> and populates a separate set of ‘Coupling’ tables. These coupling tables allow us to retain the </w:t>
      </w:r>
      <w:smartTag w:uri="Chem4WordSmartTag" w:element="tag">
        <w:smartTagPr>
          <w:attr w:name="id" w:val="histidine"/>
        </w:smartTagPr>
        <w:r w:rsidR="0058353B" w:rsidRPr="00A64E00">
          <w:t>his</w:t>
        </w:r>
      </w:smartTag>
      <w:r w:rsidR="0058353B" w:rsidRPr="00A64E00">
        <w:t xml:space="preserve">torical data even after the capture instances are cleaned up. 'Coupling' tables are then mapped to the conceptual model of Zentity Change </w:t>
      </w:r>
      <w:smartTag w:uri="Chem4WordSmartTag" w:element="tag">
        <w:smartTagPr>
          <w:attr w:name="id" w:val="histidine"/>
        </w:smartTagPr>
        <w:r w:rsidR="0058353B" w:rsidRPr="00A64E00">
          <w:t>His</w:t>
        </w:r>
      </w:smartTag>
      <w:r w:rsidR="0058353B" w:rsidRPr="00A64E00">
        <w:t>tory Logging. The public API is generated by Entity Framework from the conceptual model. Figure be</w:t>
      </w:r>
      <w:r w:rsidR="0058353B">
        <w:t>low presents an overall picture.</w:t>
      </w:r>
    </w:p>
    <w:p w:rsidR="0058353B" w:rsidRDefault="00C4034F" w:rsidP="0058353B">
      <w:pPr>
        <w:pStyle w:val="Caption"/>
        <w:jc w:val="center"/>
      </w:pPr>
      <w:r>
        <w:object w:dxaOrig="11893" w:dyaOrig="5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07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Visio.Drawing.11" ShapeID="_x0000_i1025" DrawAspect="Content" ObjectID="_1303039177" r:id="rId16"/>
        </w:object>
      </w:r>
      <w:r w:rsidR="0058353B" w:rsidRPr="004E2EAD">
        <w:rPr>
          <w:sz w:val="20"/>
          <w:szCs w:val="20"/>
        </w:rPr>
        <w:t xml:space="preserve">Figure </w:t>
      </w:r>
      <w:r w:rsidR="00483AAA" w:rsidRPr="004E2EAD">
        <w:rPr>
          <w:sz w:val="20"/>
          <w:szCs w:val="20"/>
        </w:rPr>
        <w:fldChar w:fldCharType="begin"/>
      </w:r>
      <w:r w:rsidR="0058353B" w:rsidRPr="004E2EAD">
        <w:rPr>
          <w:sz w:val="20"/>
          <w:szCs w:val="20"/>
        </w:rPr>
        <w:instrText xml:space="preserve"> SEQ Figure \* ARABIC </w:instrText>
      </w:r>
      <w:r w:rsidR="00483AAA" w:rsidRPr="004E2EAD">
        <w:rPr>
          <w:sz w:val="20"/>
          <w:szCs w:val="20"/>
        </w:rPr>
        <w:fldChar w:fldCharType="separate"/>
      </w:r>
      <w:r w:rsidR="00C12E4E">
        <w:rPr>
          <w:noProof/>
          <w:sz w:val="20"/>
          <w:szCs w:val="20"/>
        </w:rPr>
        <w:t>2</w:t>
      </w:r>
      <w:r w:rsidR="00483AAA" w:rsidRPr="004E2EAD">
        <w:rPr>
          <w:sz w:val="20"/>
          <w:szCs w:val="20"/>
        </w:rPr>
        <w:fldChar w:fldCharType="end"/>
      </w:r>
      <w:r w:rsidR="0058353B" w:rsidRPr="004E2EAD">
        <w:rPr>
          <w:sz w:val="20"/>
          <w:szCs w:val="20"/>
        </w:rPr>
        <w:t xml:space="preserve">. Zentity Change </w:t>
      </w:r>
      <w:smartTag w:uri="Chem4WordSmartTag" w:element="tag">
        <w:smartTagPr>
          <w:attr w:name="id" w:val="histidine"/>
        </w:smartTagPr>
        <w:r w:rsidR="0058353B" w:rsidRPr="004E2EAD">
          <w:rPr>
            <w:sz w:val="20"/>
            <w:szCs w:val="20"/>
          </w:rPr>
          <w:t>His</w:t>
        </w:r>
      </w:smartTag>
      <w:r w:rsidR="0058353B" w:rsidRPr="004E2EAD">
        <w:rPr>
          <w:sz w:val="20"/>
          <w:szCs w:val="20"/>
        </w:rPr>
        <w:t>tory Logging Architecture.</w:t>
      </w:r>
    </w:p>
    <w:p w:rsidR="00B371D2" w:rsidRDefault="00B371D2">
      <w:pPr>
        <w:rPr>
          <w:rFonts w:asciiTheme="majorHAnsi" w:eastAsiaTheme="majorEastAsia" w:hAnsiTheme="majorHAnsi" w:cstheme="majorBidi"/>
          <w:b/>
          <w:bCs/>
          <w:color w:val="365F91" w:themeColor="accent1" w:themeShade="BF"/>
          <w:sz w:val="24"/>
          <w:szCs w:val="24"/>
        </w:rPr>
      </w:pPr>
      <w:bookmarkStart w:id="9" w:name="_Toc226790756"/>
      <w:bookmarkStart w:id="10" w:name="_Toc228951230"/>
      <w:r>
        <w:br w:type="page"/>
      </w:r>
    </w:p>
    <w:p w:rsidR="007B4A6C" w:rsidRDefault="00D33C44" w:rsidP="00713B4D">
      <w:pPr>
        <w:pStyle w:val="Heading1"/>
      </w:pPr>
      <w:r>
        <w:lastRenderedPageBreak/>
        <w:t>Zentity DB</w:t>
      </w:r>
      <w:bookmarkEnd w:id="9"/>
      <w:bookmarkEnd w:id="10"/>
    </w:p>
    <w:p w:rsidR="00185E5B" w:rsidRDefault="00185E5B" w:rsidP="00185E5B">
      <w:pPr>
        <w:pStyle w:val="Heading2"/>
      </w:pPr>
      <w:bookmarkStart w:id="11" w:name="_Toc226790757"/>
      <w:bookmarkStart w:id="12" w:name="_Toc228951231"/>
      <w:r>
        <w:t xml:space="preserve">Enabling and Disabling Zentity Change </w:t>
      </w:r>
      <w:smartTag w:uri="Chem4WordSmartTag" w:element="tag">
        <w:smartTagPr>
          <w:attr w:name="id" w:val="histidine"/>
        </w:smartTagPr>
        <w:r>
          <w:t>His</w:t>
        </w:r>
      </w:smartTag>
      <w:r>
        <w:t>tory Logging</w:t>
      </w:r>
      <w:bookmarkEnd w:id="11"/>
      <w:bookmarkEnd w:id="12"/>
    </w:p>
    <w:p w:rsidR="00185E5B" w:rsidRDefault="008C7D93" w:rsidP="00185E5B">
      <w:r>
        <w:t xml:space="preserve">The stored </w:t>
      </w:r>
      <w:smartTag w:uri="Chem4WordSmartTag" w:element="tag">
        <w:smartTagPr>
          <w:attr w:name="id" w:val="proline"/>
        </w:smartTagPr>
        <w:r>
          <w:t>pro</w:t>
        </w:r>
      </w:smartTag>
      <w:r>
        <w:t>cedure ‘Administration.EnableChange</w:t>
      </w:r>
      <w:smartTag w:uri="Chem4WordSmartTag" w:element="tag">
        <w:smartTagPr>
          <w:attr w:name="id" w:val="histidine"/>
        </w:smartTagPr>
        <w:r>
          <w:t>His</w:t>
        </w:r>
      </w:smartTag>
      <w:r>
        <w:t xml:space="preserve">tory’ creates all the required infrastructure to enable change </w:t>
      </w:r>
      <w:smartTag w:uri="Chem4WordSmartTag" w:element="tag">
        <w:smartTagPr>
          <w:attr w:name="id" w:val="histidine"/>
        </w:smartTagPr>
        <w:r>
          <w:t>his</w:t>
        </w:r>
      </w:smartTag>
      <w:r>
        <w:t>tory loggin</w:t>
      </w:r>
      <w:r w:rsidR="00164B12">
        <w:t>g</w:t>
      </w:r>
      <w:r>
        <w:t xml:space="preserve"> </w:t>
      </w:r>
      <w:r w:rsidR="00164B12">
        <w:t xml:space="preserve">on the Zentity database. The </w:t>
      </w:r>
      <w:smartTag w:uri="Chem4WordSmartTag" w:element="tag">
        <w:smartTagPr>
          <w:attr w:name="id" w:val="proline"/>
        </w:smartTagPr>
        <w:r w:rsidR="00164B12">
          <w:t>pro</w:t>
        </w:r>
      </w:smartTag>
      <w:r w:rsidR="00164B12">
        <w:t>cedure is described in detail in a later section.</w:t>
      </w:r>
      <w:r>
        <w:t xml:space="preserve"> </w:t>
      </w:r>
    </w:p>
    <w:p w:rsidR="001071A6" w:rsidRPr="00185E5B" w:rsidRDefault="001071A6" w:rsidP="00185E5B">
      <w:r>
        <w:t>Likewise, Administration.DisableChange</w:t>
      </w:r>
      <w:smartTag w:uri="Chem4WordSmartTag" w:element="tag">
        <w:smartTagPr>
          <w:attr w:name="id" w:val="histidine"/>
        </w:smartTagPr>
        <w:r>
          <w:t>His</w:t>
        </w:r>
      </w:smartTag>
      <w:r>
        <w:t xml:space="preserve">tory can be used to disable the change </w:t>
      </w:r>
      <w:smartTag w:uri="Chem4WordSmartTag" w:element="tag">
        <w:smartTagPr>
          <w:attr w:name="id" w:val="histidine"/>
        </w:smartTagPr>
        <w:r>
          <w:t>his</w:t>
        </w:r>
      </w:smartTag>
      <w:r>
        <w:t>tory logging on Zentity database. The data present in coupling tables is not discarded wh</w:t>
      </w:r>
      <w:smartTag w:uri="Chem4WordSmartTag" w:element="tag">
        <w:smartTagPr>
          <w:attr w:name="id" w:val="isoleucine"/>
        </w:smartTagPr>
        <w:r>
          <w:t>ile</w:t>
        </w:r>
      </w:smartTag>
      <w:r>
        <w:t xml:space="preserve"> disabling the </w:t>
      </w:r>
      <w:r w:rsidR="001E26D8">
        <w:t xml:space="preserve">change </w:t>
      </w:r>
      <w:smartTag w:uri="Chem4WordSmartTag" w:element="tag">
        <w:smartTagPr>
          <w:attr w:name="id" w:val="histidine"/>
        </w:smartTagPr>
        <w:r w:rsidR="001E26D8">
          <w:t>his</w:t>
        </w:r>
      </w:smartTag>
      <w:r w:rsidR="001E26D8">
        <w:t>tory logging.</w:t>
      </w:r>
    </w:p>
    <w:p w:rsidR="00A77A86" w:rsidRDefault="00D86564" w:rsidP="00713B4D">
      <w:pPr>
        <w:pStyle w:val="Heading2"/>
      </w:pPr>
      <w:bookmarkStart w:id="13" w:name="_Toc226790758"/>
      <w:bookmarkStart w:id="14" w:name="_Toc228951232"/>
      <w:bookmarkStart w:id="15" w:name="_Toc202265163"/>
      <w:r>
        <w:t xml:space="preserve">Change </w:t>
      </w:r>
      <w:smartTag w:uri="Chem4WordSmartTag" w:element="tag">
        <w:smartTagPr>
          <w:attr w:name="id" w:val="histidine"/>
        </w:smartTagPr>
        <w:r>
          <w:t>His</w:t>
        </w:r>
      </w:smartTag>
      <w:r>
        <w:t>tory</w:t>
      </w:r>
      <w:r w:rsidR="00A77A86">
        <w:t xml:space="preserve"> F</w:t>
      </w:r>
      <w:smartTag w:uri="Chem4WordSmartTag" w:element="tag">
        <w:smartTagPr>
          <w:attr w:name="id" w:val="isoleucine"/>
        </w:smartTagPr>
        <w:r w:rsidR="00A77A86">
          <w:t>ile</w:t>
        </w:r>
      </w:smartTag>
      <w:r w:rsidR="00A77A86">
        <w:t>group</w:t>
      </w:r>
      <w:bookmarkEnd w:id="13"/>
      <w:bookmarkEnd w:id="14"/>
    </w:p>
    <w:p w:rsidR="00A77A86" w:rsidRPr="00A77A86" w:rsidRDefault="00A005BA" w:rsidP="00A77A86">
      <w:r>
        <w:t xml:space="preserve">All </w:t>
      </w:r>
      <w:r w:rsidR="0009500A">
        <w:t>CDC</w:t>
      </w:r>
      <w:r>
        <w:t xml:space="preserve"> tables are created on a separate f</w:t>
      </w:r>
      <w:smartTag w:uri="Chem4WordSmartTag" w:element="tag">
        <w:smartTagPr>
          <w:attr w:name="id" w:val="isoleucine"/>
        </w:smartTagPr>
        <w:r>
          <w:t>ile</w:t>
        </w:r>
      </w:smartTag>
      <w:r>
        <w:t xml:space="preserve">group, </w:t>
      </w:r>
      <w:r w:rsidR="00BF64F2">
        <w:t>‘</w:t>
      </w:r>
      <w:r>
        <w:t>Change</w:t>
      </w:r>
      <w:smartTag w:uri="Chem4WordSmartTag" w:element="tag">
        <w:smartTagPr>
          <w:attr w:name="id" w:val="histidine"/>
        </w:smartTagPr>
        <w:r>
          <w:t>His</w:t>
        </w:r>
      </w:smartTag>
      <w:r>
        <w:t>tory</w:t>
      </w:r>
      <w:r w:rsidR="00BF64F2">
        <w:t>’</w:t>
      </w:r>
      <w:r>
        <w:t>.</w:t>
      </w:r>
    </w:p>
    <w:p w:rsidR="001E0B70" w:rsidRPr="00BB10A7" w:rsidRDefault="00D86564" w:rsidP="00713B4D">
      <w:pPr>
        <w:pStyle w:val="Heading2"/>
      </w:pPr>
      <w:bookmarkStart w:id="16" w:name="_Toc226790759"/>
      <w:bookmarkStart w:id="17" w:name="_Toc228951233"/>
      <w:r>
        <w:t>Capture</w:t>
      </w:r>
      <w:r w:rsidR="001E0B70" w:rsidRPr="00BB10A7">
        <w:t xml:space="preserve"> Tables</w:t>
      </w:r>
      <w:bookmarkEnd w:id="15"/>
      <w:bookmarkEnd w:id="16"/>
      <w:bookmarkEnd w:id="17"/>
    </w:p>
    <w:p w:rsidR="0000793C" w:rsidRPr="00BB10A7" w:rsidRDefault="004A6B3D" w:rsidP="00BB10A7">
      <w:r w:rsidRPr="00BB10A7">
        <w:t xml:space="preserve">As part of enabling </w:t>
      </w:r>
      <w:r w:rsidR="003A7E23">
        <w:t xml:space="preserve">the change </w:t>
      </w:r>
      <w:smartTag w:uri="Chem4WordSmartTag" w:element="tag">
        <w:smartTagPr>
          <w:attr w:name="id" w:val="histidine"/>
        </w:smartTagPr>
        <w:r w:rsidR="003A7E23">
          <w:t>his</w:t>
        </w:r>
      </w:smartTag>
      <w:r w:rsidR="003A7E23">
        <w:t>tory logging</w:t>
      </w:r>
      <w:r w:rsidRPr="00BB10A7">
        <w:t>, e</w:t>
      </w:r>
      <w:r w:rsidR="0000793C" w:rsidRPr="00BB10A7">
        <w:t>ach table in ‘Core’ schema</w:t>
      </w:r>
      <w:r w:rsidR="007F3AD6">
        <w:t xml:space="preserve"> is enabled for change data capture</w:t>
      </w:r>
      <w:r w:rsidR="0000793C" w:rsidRPr="00BB10A7">
        <w:t xml:space="preserve">, except for </w:t>
      </w:r>
      <w:r w:rsidR="00181A41">
        <w:t>‘</w:t>
      </w:r>
      <w:r w:rsidR="00181A41" w:rsidRPr="00434EC6">
        <w:t>AfterSchemaChangesHandler</w:t>
      </w:r>
      <w:r w:rsidR="00181A41">
        <w:t xml:space="preserve">’, ‘Command’, </w:t>
      </w:r>
      <w:r w:rsidR="0000793C" w:rsidRPr="00BB10A7">
        <w:t>‘Configuration’</w:t>
      </w:r>
      <w:r w:rsidR="00434EC6">
        <w:t>,</w:t>
      </w:r>
      <w:r w:rsidR="00434EC6" w:rsidRPr="00434EC6">
        <w:t xml:space="preserve"> </w:t>
      </w:r>
      <w:r w:rsidR="0000793C" w:rsidRPr="00BB10A7">
        <w:t>and ‘Content’</w:t>
      </w:r>
      <w:r w:rsidR="0026796B" w:rsidRPr="00BB10A7">
        <w:t xml:space="preserve">. Following is the list of </w:t>
      </w:r>
      <w:r w:rsidR="00D86564">
        <w:t>capture</w:t>
      </w:r>
      <w:r w:rsidR="0026796B" w:rsidRPr="00BB10A7">
        <w:t xml:space="preserve"> tables</w:t>
      </w:r>
      <w:r w:rsidR="00D9501D" w:rsidRPr="00BB10A7">
        <w:t xml:space="preserve"> that get created</w:t>
      </w:r>
      <w:r w:rsidR="0026796B" w:rsidRPr="00BB10A7">
        <w:t>.</w:t>
      </w:r>
      <w:r w:rsidR="0029602D" w:rsidRPr="00BB10A7">
        <w:t xml:space="preserve"> </w:t>
      </w:r>
    </w:p>
    <w:p w:rsidR="00F43C34" w:rsidRDefault="00F43C34" w:rsidP="001C0D35">
      <w:pPr>
        <w:pStyle w:val="ListParagraph"/>
        <w:numPr>
          <w:ilvl w:val="0"/>
          <w:numId w:val="1"/>
        </w:numPr>
      </w:pPr>
      <w:bookmarkStart w:id="18" w:name="_Toc202265164"/>
      <w:r>
        <w:t>Core_Association</w:t>
      </w:r>
      <w:r w:rsidR="007747A8">
        <w:t>_CT</w:t>
      </w:r>
    </w:p>
    <w:p w:rsidR="00F43C34" w:rsidRDefault="00F43C34" w:rsidP="001C0D35">
      <w:pPr>
        <w:pStyle w:val="ListParagraph"/>
        <w:numPr>
          <w:ilvl w:val="0"/>
          <w:numId w:val="1"/>
        </w:numPr>
      </w:pPr>
      <w:r>
        <w:t>Core_DataModelModule</w:t>
      </w:r>
      <w:r w:rsidR="00230AAD">
        <w:t>_CT</w:t>
      </w:r>
    </w:p>
    <w:p w:rsidR="00F43C34" w:rsidRDefault="00F43C34" w:rsidP="001C0D35">
      <w:pPr>
        <w:pStyle w:val="ListParagraph"/>
        <w:numPr>
          <w:ilvl w:val="0"/>
          <w:numId w:val="1"/>
        </w:numPr>
      </w:pPr>
      <w:r>
        <w:t>Core_Navigation</w:t>
      </w:r>
      <w:smartTag w:uri="Chem4WordSmartTag" w:element="tag">
        <w:smartTagPr>
          <w:attr w:name="id" w:val="proline"/>
        </w:smartTagPr>
        <w:r>
          <w:t>Pro</w:t>
        </w:r>
      </w:smartTag>
      <w:r>
        <w:t>perty</w:t>
      </w:r>
      <w:r w:rsidR="00230AAD">
        <w:t>_CT</w:t>
      </w:r>
    </w:p>
    <w:p w:rsidR="00F43C34" w:rsidRDefault="00F43C34" w:rsidP="001C0D35">
      <w:pPr>
        <w:pStyle w:val="ListParagraph"/>
        <w:numPr>
          <w:ilvl w:val="0"/>
          <w:numId w:val="1"/>
        </w:numPr>
      </w:pPr>
      <w:r>
        <w:t>Core_Predicate</w:t>
      </w:r>
      <w:r w:rsidR="00230AAD">
        <w:t>_CT</w:t>
      </w:r>
    </w:p>
    <w:p w:rsidR="00F43C34" w:rsidRDefault="00F43C34" w:rsidP="001C0D35">
      <w:pPr>
        <w:pStyle w:val="ListParagraph"/>
        <w:numPr>
          <w:ilvl w:val="0"/>
          <w:numId w:val="1"/>
        </w:numPr>
      </w:pPr>
      <w:r>
        <w:t>Core_Predicate</w:t>
      </w:r>
      <w:smartTag w:uri="Chem4WordSmartTag" w:element="tag">
        <w:smartTagPr>
          <w:attr w:name="id" w:val="proline"/>
        </w:smartTagPr>
        <w:r>
          <w:t>Pro</w:t>
        </w:r>
      </w:smartTag>
      <w:r>
        <w:t>perty</w:t>
      </w:r>
      <w:r w:rsidR="00230AAD">
        <w:t>_CT</w:t>
      </w:r>
    </w:p>
    <w:p w:rsidR="00F43C34" w:rsidRDefault="00F43C34" w:rsidP="001C0D35">
      <w:pPr>
        <w:pStyle w:val="ListParagraph"/>
        <w:numPr>
          <w:ilvl w:val="0"/>
          <w:numId w:val="1"/>
        </w:numPr>
      </w:pPr>
      <w:r>
        <w:t>Core_</w:t>
      </w:r>
      <w:smartTag w:uri="Chem4WordSmartTag" w:element="tag">
        <w:smartTagPr>
          <w:attr w:name="id" w:val="proline"/>
        </w:smartTagPr>
        <w:r>
          <w:t>Pro</w:t>
        </w:r>
      </w:smartTag>
      <w:r>
        <w:t>perty</w:t>
      </w:r>
      <w:r w:rsidR="00230AAD">
        <w:t>_CT</w:t>
      </w:r>
    </w:p>
    <w:p w:rsidR="00F43C34" w:rsidRDefault="00F43C34" w:rsidP="001C0D35">
      <w:pPr>
        <w:pStyle w:val="ListParagraph"/>
        <w:numPr>
          <w:ilvl w:val="0"/>
          <w:numId w:val="1"/>
        </w:numPr>
      </w:pPr>
      <w:r>
        <w:t>Core_Relationship</w:t>
      </w:r>
      <w:r w:rsidR="00230AAD">
        <w:t>_CT</w:t>
      </w:r>
    </w:p>
    <w:p w:rsidR="00F43C34" w:rsidRDefault="00F43C34" w:rsidP="001C0D35">
      <w:pPr>
        <w:pStyle w:val="ListParagraph"/>
        <w:numPr>
          <w:ilvl w:val="0"/>
          <w:numId w:val="1"/>
        </w:numPr>
      </w:pPr>
      <w:r>
        <w:t>Core_Relationship</w:t>
      </w:r>
      <w:smartTag w:uri="Chem4WordSmartTag" w:element="tag">
        <w:smartTagPr>
          <w:attr w:name="id" w:val="proline"/>
        </w:smartTagPr>
        <w:r>
          <w:t>Pro</w:t>
        </w:r>
      </w:smartTag>
      <w:r>
        <w:t>perty</w:t>
      </w:r>
      <w:r w:rsidR="00230AAD">
        <w:t>_CT</w:t>
      </w:r>
    </w:p>
    <w:p w:rsidR="00F43C34" w:rsidRDefault="00F43C34" w:rsidP="001C0D35">
      <w:pPr>
        <w:pStyle w:val="ListParagraph"/>
        <w:numPr>
          <w:ilvl w:val="0"/>
          <w:numId w:val="1"/>
        </w:numPr>
      </w:pPr>
      <w:r>
        <w:t>Core_Resource_</w:t>
      </w:r>
      <w:r w:rsidR="00984AB1">
        <w:t>&lt;Guid&gt;</w:t>
      </w:r>
      <w:r w:rsidR="00230AAD">
        <w:t>_CT</w:t>
      </w:r>
    </w:p>
    <w:p w:rsidR="00F43C34" w:rsidRDefault="00F43C34" w:rsidP="001C0D35">
      <w:pPr>
        <w:pStyle w:val="ListParagraph"/>
        <w:numPr>
          <w:ilvl w:val="0"/>
          <w:numId w:val="1"/>
        </w:numPr>
      </w:pPr>
      <w:r>
        <w:t>Core_Resource</w:t>
      </w:r>
      <w:smartTag w:uri="Chem4WordSmartTag" w:element="tag">
        <w:smartTagPr>
          <w:attr w:name="id" w:val="proline"/>
        </w:smartTagPr>
        <w:r>
          <w:t>Pro</w:t>
        </w:r>
      </w:smartTag>
      <w:r>
        <w:t>perty</w:t>
      </w:r>
      <w:r w:rsidR="00230AAD">
        <w:t>_CT</w:t>
      </w:r>
    </w:p>
    <w:p w:rsidR="00F43C34" w:rsidRDefault="00F43C34" w:rsidP="001C0D35">
      <w:pPr>
        <w:pStyle w:val="ListParagraph"/>
        <w:numPr>
          <w:ilvl w:val="0"/>
          <w:numId w:val="1"/>
        </w:numPr>
      </w:pPr>
      <w:r>
        <w:t>Core_ResourceType</w:t>
      </w:r>
      <w:r w:rsidR="00230AAD">
        <w:t>_CT</w:t>
      </w:r>
    </w:p>
    <w:p w:rsidR="00C04F53" w:rsidRDefault="00F43C34" w:rsidP="001C0D35">
      <w:pPr>
        <w:pStyle w:val="ListParagraph"/>
        <w:numPr>
          <w:ilvl w:val="0"/>
          <w:numId w:val="1"/>
        </w:numPr>
      </w:pPr>
      <w:r>
        <w:t>Core_Sc</w:t>
      </w:r>
      <w:smartTag w:uri="Chem4WordSmartTag" w:element="tag">
        <w:smartTagPr>
          <w:attr w:name="id" w:val="alanine"/>
        </w:smartTagPr>
        <w:r>
          <w:t>ala</w:t>
        </w:r>
      </w:smartTag>
      <w:r>
        <w:t>r</w:t>
      </w:r>
      <w:smartTag w:uri="Chem4WordSmartTag" w:element="tag">
        <w:smartTagPr>
          <w:attr w:name="id" w:val="proline"/>
        </w:smartTagPr>
        <w:r>
          <w:t>Pro</w:t>
        </w:r>
      </w:smartTag>
      <w:r>
        <w:t>perty</w:t>
      </w:r>
      <w:r w:rsidR="00230AAD">
        <w:t>_CT</w:t>
      </w:r>
    </w:p>
    <w:p w:rsidR="003C5D9F" w:rsidRPr="00BB10A7" w:rsidRDefault="006C7C3C" w:rsidP="00713B4D">
      <w:pPr>
        <w:pStyle w:val="Heading2"/>
      </w:pPr>
      <w:bookmarkStart w:id="19" w:name="_Toc226790760"/>
      <w:bookmarkStart w:id="20" w:name="_Toc228951234"/>
      <w:bookmarkEnd w:id="18"/>
      <w:r>
        <w:t>Coupling</w:t>
      </w:r>
      <w:r w:rsidR="00595D4E">
        <w:t xml:space="preserve"> Tables</w:t>
      </w:r>
      <w:bookmarkEnd w:id="19"/>
      <w:bookmarkEnd w:id="20"/>
    </w:p>
    <w:p w:rsidR="00BB0F95" w:rsidRPr="00BB10A7" w:rsidRDefault="007311DD" w:rsidP="00BB10A7">
      <w:r w:rsidRPr="00BB10A7">
        <w:t xml:space="preserve">These </w:t>
      </w:r>
      <w:r w:rsidR="00595D4E">
        <w:t xml:space="preserve">set of tables </w:t>
      </w:r>
      <w:r w:rsidRPr="00BB10A7">
        <w:t xml:space="preserve">help in surfacing the change </w:t>
      </w:r>
      <w:smartTag w:uri="Chem4WordSmartTag" w:element="tag">
        <w:smartTagPr>
          <w:attr w:name="id" w:val="histidine"/>
        </w:smartTagPr>
        <w:r w:rsidRPr="00BB10A7">
          <w:t>his</w:t>
        </w:r>
      </w:smartTag>
      <w:r w:rsidRPr="00BB10A7">
        <w:t>tory data in a manner that the end u</w:t>
      </w:r>
      <w:smartTag w:uri="Chem4WordSmartTag" w:element="tag">
        <w:smartTagPr>
          <w:attr w:name="id" w:val="serine"/>
        </w:smartTagPr>
        <w:r w:rsidRPr="00BB10A7">
          <w:t>ser</w:t>
        </w:r>
      </w:smartTag>
      <w:r w:rsidRPr="00BB10A7">
        <w:t xml:space="preserve"> understands. To present an idea, consider a change in the ‘Audience’ </w:t>
      </w:r>
      <w:smartTag w:uri="Chem4WordSmartTag" w:element="tag">
        <w:smartTagPr>
          <w:attr w:name="id" w:val="proline"/>
        </w:smartTagPr>
        <w:r w:rsidRPr="00BB10A7">
          <w:t>pro</w:t>
        </w:r>
      </w:smartTag>
      <w:r w:rsidRPr="00BB10A7">
        <w:t>perty on a ‘</w:t>
      </w:r>
      <w:r w:rsidR="00E01334">
        <w:t>Zentity</w:t>
      </w:r>
      <w:r w:rsidRPr="00BB10A7">
        <w:t>.</w:t>
      </w:r>
      <w:r w:rsidR="008F31B3">
        <w:t>ScholarlyWorks</w:t>
      </w:r>
      <w:r w:rsidR="00FD1663">
        <w:t>.</w:t>
      </w:r>
      <w:r w:rsidRPr="00BB10A7">
        <w:t>Lecture’ object. The CDC table captures t</w:t>
      </w:r>
      <w:smartTag w:uri="Chem4WordSmartTag" w:element="tag">
        <w:smartTagPr>
          <w:attr w:name="id" w:val="histidine"/>
        </w:smartTagPr>
        <w:r w:rsidRPr="00BB10A7">
          <w:t>his</w:t>
        </w:r>
      </w:smartTag>
      <w:r w:rsidRPr="00BB10A7">
        <w:t xml:space="preserve"> information </w:t>
      </w:r>
      <w:r w:rsidR="009474EC">
        <w:t>in a row similar to the figure below.</w:t>
      </w:r>
    </w:p>
    <w:p w:rsidR="001D6233" w:rsidRDefault="00113FC3" w:rsidP="00BF5E6B">
      <w:pPr>
        <w:ind w:firstLine="0"/>
      </w:pPr>
      <w:r w:rsidRPr="00113FC3">
        <w:rPr>
          <w:noProof/>
          <w:bdr w:val="single" w:sz="4" w:space="0" w:color="auto"/>
          <w:lang w:bidi="ar-SA"/>
        </w:rPr>
        <w:drawing>
          <wp:inline distT="0" distB="0" distL="0" distR="0">
            <wp:extent cx="5934075" cy="2381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34075" cy="238125"/>
                    </a:xfrm>
                    <a:prstGeom prst="rect">
                      <a:avLst/>
                    </a:prstGeom>
                    <a:noFill/>
                    <a:ln w="9525">
                      <a:solidFill>
                        <a:schemeClr val="tx1"/>
                      </a:solidFill>
                      <a:miter lim="800000"/>
                      <a:headEnd/>
                      <a:tailEnd/>
                    </a:ln>
                  </pic:spPr>
                </pic:pic>
              </a:graphicData>
            </a:graphic>
          </wp:inline>
        </w:drawing>
      </w:r>
    </w:p>
    <w:p w:rsidR="00113FC3" w:rsidRPr="00113FC3" w:rsidRDefault="00113FC3" w:rsidP="00113FC3">
      <w:pPr>
        <w:pStyle w:val="Caption"/>
        <w:jc w:val="center"/>
        <w:rPr>
          <w:sz w:val="20"/>
          <w:szCs w:val="20"/>
        </w:rPr>
      </w:pPr>
      <w:r w:rsidRPr="00113FC3">
        <w:rPr>
          <w:sz w:val="20"/>
          <w:szCs w:val="20"/>
        </w:rPr>
        <w:t xml:space="preserve">Figure </w:t>
      </w:r>
      <w:r w:rsidR="00483AAA" w:rsidRPr="00113FC3">
        <w:rPr>
          <w:sz w:val="20"/>
          <w:szCs w:val="20"/>
        </w:rPr>
        <w:fldChar w:fldCharType="begin"/>
      </w:r>
      <w:r w:rsidRPr="00113FC3">
        <w:rPr>
          <w:sz w:val="20"/>
          <w:szCs w:val="20"/>
        </w:rPr>
        <w:instrText xml:space="preserve"> SEQ Figure \* ARABIC </w:instrText>
      </w:r>
      <w:r w:rsidR="00483AAA" w:rsidRPr="00113FC3">
        <w:rPr>
          <w:sz w:val="20"/>
          <w:szCs w:val="20"/>
        </w:rPr>
        <w:fldChar w:fldCharType="separate"/>
      </w:r>
      <w:r w:rsidR="00C12E4E">
        <w:rPr>
          <w:noProof/>
          <w:sz w:val="20"/>
          <w:szCs w:val="20"/>
        </w:rPr>
        <w:t>3</w:t>
      </w:r>
      <w:r w:rsidR="00483AAA" w:rsidRPr="00113FC3">
        <w:rPr>
          <w:sz w:val="20"/>
          <w:szCs w:val="20"/>
        </w:rPr>
        <w:fldChar w:fldCharType="end"/>
      </w:r>
      <w:r w:rsidRPr="00113FC3">
        <w:rPr>
          <w:sz w:val="20"/>
          <w:szCs w:val="20"/>
        </w:rPr>
        <w:t xml:space="preserve">. </w:t>
      </w:r>
      <w:r w:rsidR="00407AFB">
        <w:rPr>
          <w:sz w:val="20"/>
          <w:szCs w:val="20"/>
        </w:rPr>
        <w:t>Capture Table</w:t>
      </w:r>
      <w:r w:rsidRPr="00113FC3">
        <w:rPr>
          <w:sz w:val="20"/>
          <w:szCs w:val="20"/>
        </w:rPr>
        <w:t xml:space="preserve"> Entry.</w:t>
      </w:r>
    </w:p>
    <w:p w:rsidR="00DE4960" w:rsidRPr="00BB10A7" w:rsidRDefault="003D7F9C" w:rsidP="00BB10A7">
      <w:r w:rsidRPr="00BB10A7">
        <w:t>T</w:t>
      </w:r>
      <w:smartTag w:uri="Chem4WordSmartTag" w:element="tag">
        <w:smartTagPr>
          <w:attr w:name="id" w:val="histidine"/>
        </w:smartTagPr>
        <w:r w:rsidRPr="00BB10A7">
          <w:t>his</w:t>
        </w:r>
      </w:smartTag>
      <w:r w:rsidRPr="00BB10A7">
        <w:t xml:space="preserve"> row has additional columns such as ‘</w:t>
      </w:r>
      <w:r w:rsidR="00AA5F8C">
        <w:rPr>
          <w:rFonts w:ascii="Courier New" w:hAnsi="Courier New" w:cs="Courier New"/>
          <w:noProof/>
          <w:lang w:bidi="ar-SA"/>
        </w:rPr>
        <w:t>[</w:t>
      </w:r>
      <w:r w:rsidR="00E7091E" w:rsidRPr="00E7091E">
        <w:rPr>
          <w:rFonts w:ascii="Courier New" w:hAnsi="Courier New" w:cs="Courier New"/>
          <w:noProof/>
          <w:lang w:bidi="ar-SA"/>
        </w:rPr>
        <w:t>cbde5c20-64bf-4c43-b354-6fe6a4cf362e</w:t>
      </w:r>
      <w:r w:rsidR="00AA5F8C">
        <w:rPr>
          <w:rFonts w:ascii="Courier New" w:hAnsi="Courier New" w:cs="Courier New"/>
          <w:noProof/>
          <w:lang w:bidi="ar-SA"/>
        </w:rPr>
        <w:t>]</w:t>
      </w:r>
      <w:r w:rsidRPr="00BB10A7">
        <w:t>’</w:t>
      </w:r>
      <w:r w:rsidR="00A63B22">
        <w:t xml:space="preserve"> (for </w:t>
      </w:r>
      <w:smartTag w:uri="Chem4WordSmartTag" w:element="tag">
        <w:smartTagPr>
          <w:attr w:name="id" w:val="asparagine"/>
        </w:smartTagPr>
        <w:r w:rsidR="00A63B22" w:rsidRPr="00A63B22">
          <w:t>Asp</w:t>
        </w:r>
      </w:smartTag>
      <w:r w:rsidR="00A63B22" w:rsidRPr="00A63B22">
        <w:t>ectRatio</w:t>
      </w:r>
      <w:r w:rsidR="00A63B22">
        <w:t>)</w:t>
      </w:r>
      <w:r w:rsidRPr="00BB10A7">
        <w:t xml:space="preserve"> that do not apply to a Lecture. Also, the lecture specific columns</w:t>
      </w:r>
      <w:r w:rsidR="00DE4960" w:rsidRPr="00BB10A7">
        <w:t xml:space="preserve">, for example </w:t>
      </w:r>
      <w:r w:rsidR="002C3838">
        <w:t>‘</w:t>
      </w:r>
      <w:r w:rsidR="00AA5F8C">
        <w:rPr>
          <w:rFonts w:ascii="Courier New" w:hAnsi="Courier New" w:cs="Courier New"/>
          <w:noProof/>
          <w:lang w:bidi="ar-SA"/>
        </w:rPr>
        <w:t>[25b52405-1f7a-4c9a-b904-591d4e29c73c]</w:t>
      </w:r>
      <w:r w:rsidR="002C3838">
        <w:t>’</w:t>
      </w:r>
      <w:r w:rsidR="00DE4960" w:rsidRPr="00BB10A7">
        <w:t>,</w:t>
      </w:r>
      <w:r w:rsidRPr="00BB10A7">
        <w:t xml:space="preserve"> do not match exactly in name with ‘</w:t>
      </w:r>
      <w:r w:rsidR="00FA2058">
        <w:t>Zentity.ScholarlyWorks</w:t>
      </w:r>
      <w:r w:rsidR="00FD1663">
        <w:t>.</w:t>
      </w:r>
      <w:r w:rsidRPr="00BB10A7">
        <w:t xml:space="preserve">Lecture’ .NET </w:t>
      </w:r>
      <w:smartTag w:uri="Chem4WordSmartTag" w:element="tag">
        <w:smartTagPr>
          <w:attr w:name="id" w:val="proline"/>
        </w:smartTagPr>
        <w:r w:rsidRPr="00BB10A7">
          <w:t>pro</w:t>
        </w:r>
      </w:smartTag>
      <w:r w:rsidRPr="00BB10A7">
        <w:t>perties</w:t>
      </w:r>
      <w:r w:rsidR="000629C4" w:rsidRPr="00BB10A7">
        <w:t xml:space="preserve"> which in t</w:t>
      </w:r>
      <w:smartTag w:uri="Chem4WordSmartTag" w:element="tag">
        <w:smartTagPr>
          <w:attr w:name="id" w:val="histidine"/>
        </w:smartTagPr>
        <w:r w:rsidR="000629C4" w:rsidRPr="00BB10A7">
          <w:t>his</w:t>
        </w:r>
      </w:smartTag>
      <w:r w:rsidR="000629C4" w:rsidRPr="00BB10A7">
        <w:t xml:space="preserve"> case is ‘</w:t>
      </w:r>
      <w:r w:rsidR="00DE4960" w:rsidRPr="00BB10A7">
        <w:t>Audience</w:t>
      </w:r>
      <w:r w:rsidR="000629C4" w:rsidRPr="00BB10A7">
        <w:t>’</w:t>
      </w:r>
      <w:r w:rsidRPr="00BB10A7">
        <w:t>.</w:t>
      </w:r>
      <w:r w:rsidR="00DE4960" w:rsidRPr="00BB10A7">
        <w:t xml:space="preserve"> Thus some transformation is required to </w:t>
      </w:r>
      <w:smartTag w:uri="Chem4WordSmartTag" w:element="tag">
        <w:smartTagPr>
          <w:attr w:name="id" w:val="proline"/>
        </w:smartTagPr>
        <w:r w:rsidR="00DE4960" w:rsidRPr="00BB10A7">
          <w:t>pro</w:t>
        </w:r>
      </w:smartTag>
      <w:r w:rsidR="00DE4960" w:rsidRPr="00BB10A7">
        <w:t xml:space="preserve">ject only the relevant </w:t>
      </w:r>
      <w:r w:rsidR="000629C4" w:rsidRPr="00BB10A7">
        <w:t>information from the CDC tables</w:t>
      </w:r>
      <w:r w:rsidR="00953D7C">
        <w:t xml:space="preserve"> that is understood by </w:t>
      </w:r>
      <w:r w:rsidR="00FE4A53">
        <w:t>Zentity</w:t>
      </w:r>
      <w:r w:rsidR="00953D7C">
        <w:t xml:space="preserve"> u</w:t>
      </w:r>
      <w:smartTag w:uri="Chem4WordSmartTag" w:element="tag">
        <w:smartTagPr>
          <w:attr w:name="id" w:val="serine"/>
        </w:smartTagPr>
        <w:r w:rsidR="00953D7C">
          <w:t>ser</w:t>
        </w:r>
      </w:smartTag>
      <w:r w:rsidR="000629C4" w:rsidRPr="00BB10A7">
        <w:t>. For t</w:t>
      </w:r>
      <w:smartTag w:uri="Chem4WordSmartTag" w:element="tag">
        <w:smartTagPr>
          <w:attr w:name="id" w:val="histidine"/>
        </w:smartTagPr>
        <w:r w:rsidR="000629C4" w:rsidRPr="00BB10A7">
          <w:t>his</w:t>
        </w:r>
      </w:smartTag>
      <w:r w:rsidR="000629C4" w:rsidRPr="00BB10A7">
        <w:t xml:space="preserve">, a </w:t>
      </w:r>
      <w:r w:rsidR="00555726">
        <w:t>‘</w:t>
      </w:r>
      <w:r w:rsidR="00EA42E4">
        <w:t>coupling</w:t>
      </w:r>
      <w:r w:rsidR="000629C4" w:rsidRPr="00BB10A7">
        <w:t xml:space="preserve"> </w:t>
      </w:r>
      <w:r w:rsidR="00EE5175">
        <w:t>table</w:t>
      </w:r>
      <w:r w:rsidR="00555726">
        <w:t>’</w:t>
      </w:r>
      <w:r w:rsidR="000629C4" w:rsidRPr="00BB10A7">
        <w:t xml:space="preserve"> </w:t>
      </w:r>
      <w:r w:rsidR="00E119FE">
        <w:t>parallel to</w:t>
      </w:r>
      <w:r w:rsidR="000629C4" w:rsidRPr="00BB10A7">
        <w:t xml:space="preserve"> </w:t>
      </w:r>
      <w:r w:rsidR="00EE5175">
        <w:t xml:space="preserve">the </w:t>
      </w:r>
      <w:r w:rsidR="00555726">
        <w:t>‘</w:t>
      </w:r>
      <w:r w:rsidR="00BA0D1D">
        <w:t>capture</w:t>
      </w:r>
      <w:r w:rsidR="000629C4" w:rsidRPr="00BB10A7">
        <w:t xml:space="preserve"> table</w:t>
      </w:r>
      <w:r w:rsidR="00555726">
        <w:t>’</w:t>
      </w:r>
      <w:r w:rsidR="000629C4" w:rsidRPr="00BB10A7">
        <w:t xml:space="preserve"> </w:t>
      </w:r>
      <w:r w:rsidR="00100B37">
        <w:t xml:space="preserve">is created </w:t>
      </w:r>
      <w:r w:rsidR="000629C4" w:rsidRPr="00BB10A7">
        <w:t xml:space="preserve">that presents the data as shown below. </w:t>
      </w:r>
    </w:p>
    <w:p w:rsidR="000629C4" w:rsidRDefault="00EC169D" w:rsidP="00BF5E6B">
      <w:pPr>
        <w:ind w:firstLine="0"/>
      </w:pPr>
      <w:r>
        <w:rPr>
          <w:noProof/>
          <w:lang w:bidi="ar-SA"/>
        </w:rPr>
        <w:drawing>
          <wp:inline distT="0" distB="0" distL="0" distR="0">
            <wp:extent cx="5943600" cy="241300"/>
            <wp:effectExtent l="19050" t="19050" r="1905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943600" cy="241300"/>
                    </a:xfrm>
                    <a:prstGeom prst="rect">
                      <a:avLst/>
                    </a:prstGeom>
                    <a:noFill/>
                    <a:ln w="9525">
                      <a:solidFill>
                        <a:schemeClr val="tx1"/>
                      </a:solidFill>
                      <a:miter lim="800000"/>
                      <a:headEnd/>
                      <a:tailEnd/>
                    </a:ln>
                  </pic:spPr>
                </pic:pic>
              </a:graphicData>
            </a:graphic>
          </wp:inline>
        </w:drawing>
      </w:r>
    </w:p>
    <w:p w:rsidR="00EC169D" w:rsidRDefault="00EC169D" w:rsidP="00EC169D">
      <w:pPr>
        <w:pStyle w:val="Caption"/>
        <w:jc w:val="center"/>
        <w:rPr>
          <w:sz w:val="20"/>
          <w:szCs w:val="20"/>
        </w:rPr>
      </w:pPr>
      <w:r w:rsidRPr="00EC169D">
        <w:rPr>
          <w:sz w:val="20"/>
          <w:szCs w:val="20"/>
        </w:rPr>
        <w:lastRenderedPageBreak/>
        <w:t xml:space="preserve">Figure </w:t>
      </w:r>
      <w:r w:rsidR="00483AAA" w:rsidRPr="00EC169D">
        <w:rPr>
          <w:sz w:val="20"/>
          <w:szCs w:val="20"/>
        </w:rPr>
        <w:fldChar w:fldCharType="begin"/>
      </w:r>
      <w:r w:rsidRPr="00EC169D">
        <w:rPr>
          <w:sz w:val="20"/>
          <w:szCs w:val="20"/>
        </w:rPr>
        <w:instrText xml:space="preserve"> SEQ Figure \* ARABIC </w:instrText>
      </w:r>
      <w:r w:rsidR="00483AAA" w:rsidRPr="00EC169D">
        <w:rPr>
          <w:sz w:val="20"/>
          <w:szCs w:val="20"/>
        </w:rPr>
        <w:fldChar w:fldCharType="separate"/>
      </w:r>
      <w:r w:rsidR="00C12E4E">
        <w:rPr>
          <w:noProof/>
          <w:sz w:val="20"/>
          <w:szCs w:val="20"/>
        </w:rPr>
        <w:t>4</w:t>
      </w:r>
      <w:r w:rsidR="00483AAA" w:rsidRPr="00EC169D">
        <w:rPr>
          <w:sz w:val="20"/>
          <w:szCs w:val="20"/>
        </w:rPr>
        <w:fldChar w:fldCharType="end"/>
      </w:r>
      <w:r w:rsidRPr="00EC169D">
        <w:rPr>
          <w:sz w:val="20"/>
          <w:szCs w:val="20"/>
        </w:rPr>
        <w:t>. Coupling Table Entry.</w:t>
      </w:r>
    </w:p>
    <w:p w:rsidR="00840410" w:rsidRDefault="00840410" w:rsidP="00840410">
      <w:r>
        <w:t xml:space="preserve">The </w:t>
      </w:r>
      <w:smartTag w:uri="Chem4WordSmartTag" w:element="tag">
        <w:smartTagPr>
          <w:attr w:name="id" w:val="proline"/>
        </w:smartTagPr>
        <w:r>
          <w:t>Pro</w:t>
        </w:r>
      </w:smartTag>
      <w:r>
        <w:t>pertyChanges column contains an XML that looks like the following.</w:t>
      </w:r>
      <w:r w:rsidR="008D68C9">
        <w:t xml:space="preserve"> T</w:t>
      </w:r>
      <w:smartTag w:uri="Chem4WordSmartTag" w:element="tag">
        <w:smartTagPr>
          <w:attr w:name="id" w:val="histidine"/>
        </w:smartTagPr>
        <w:r w:rsidR="008D68C9">
          <w:t>his</w:t>
        </w:r>
      </w:smartTag>
      <w:r w:rsidR="008D68C9">
        <w:t xml:space="preserve"> XML contains only the relevant information applicable to a Lecture object and the column names are translated to .NET </w:t>
      </w:r>
      <w:smartTag w:uri="Chem4WordSmartTag" w:element="tag">
        <w:smartTagPr>
          <w:attr w:name="id" w:val="proline"/>
        </w:smartTagPr>
        <w:r w:rsidR="008D68C9">
          <w:t>pro</w:t>
        </w:r>
      </w:smartTag>
      <w:r w:rsidR="008D68C9">
        <w:t>perty names.</w:t>
      </w:r>
      <w:r w:rsidR="00D30FBF">
        <w:t xml:space="preserve"> </w:t>
      </w:r>
      <w:r w:rsidR="00D30FBF" w:rsidRPr="00BB10A7">
        <w:t>Details of t</w:t>
      </w:r>
      <w:smartTag w:uri="Chem4WordSmartTag" w:element="tag">
        <w:smartTagPr>
          <w:attr w:name="id" w:val="histidine"/>
        </w:smartTagPr>
        <w:r w:rsidR="00D30FBF" w:rsidRPr="00BB10A7">
          <w:t>his</w:t>
        </w:r>
      </w:smartTag>
      <w:r w:rsidR="00D30FBF" w:rsidRPr="00BB10A7">
        <w:t xml:space="preserve"> </w:t>
      </w:r>
      <w:r w:rsidR="00D30FBF">
        <w:t>table</w:t>
      </w:r>
      <w:r w:rsidR="00D30FBF" w:rsidRPr="00BB10A7">
        <w:t xml:space="preserve"> </w:t>
      </w:r>
      <w:r w:rsidR="00D30FBF">
        <w:t xml:space="preserve">and the XML </w:t>
      </w:r>
      <w:r w:rsidR="00D30FBF" w:rsidRPr="00BB10A7">
        <w:t>are present in a section</w:t>
      </w:r>
      <w:r w:rsidR="00D30FBF">
        <w:t xml:space="preserve"> later in t</w:t>
      </w:r>
      <w:smartTag w:uri="Chem4WordSmartTag" w:element="tag">
        <w:smartTagPr>
          <w:attr w:name="id" w:val="histidine"/>
        </w:smartTagPr>
        <w:r w:rsidR="00D30FBF">
          <w:t>his</w:t>
        </w:r>
      </w:smartTag>
      <w:r w:rsidR="00D30FBF">
        <w:t xml:space="preserve"> document.</w:t>
      </w:r>
    </w:p>
    <w:tbl>
      <w:tblPr>
        <w:tblStyle w:val="TableGrid"/>
        <w:tblW w:w="0" w:type="auto"/>
        <w:tblLook w:val="04A0"/>
      </w:tblPr>
      <w:tblGrid>
        <w:gridCol w:w="9576"/>
      </w:tblGrid>
      <w:tr w:rsidR="00D1216E" w:rsidTr="004C25D0">
        <w:trPr>
          <w:cnfStyle w:val="100000000000"/>
        </w:trPr>
        <w:tc>
          <w:tcPr>
            <w:tcW w:w="9576" w:type="dxa"/>
            <w:shd w:val="clear" w:color="auto" w:fill="auto"/>
          </w:tcPr>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pertyChanges</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ResourceId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DFF92785-6ADB-4B3A-90F0-A30D66E52B1A</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ResourceTypeFullName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Zentity.ScholarlyWorks.Lecture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Title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DateModified</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Apr  6 2009 11:02AM</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smartTag w:uri="Chem4WordSmartTag" w:element="tag">
              <w:smartTagPr>
                <w:attr w:name="id" w:val="serine"/>
              </w:smartTagPr>
              <w:r>
                <w:rPr>
                  <w:rFonts w:ascii="Courier New" w:hAnsi="Courier New" w:cs="Courier New"/>
                  <w:noProof/>
                  <w:color w:val="0000FF"/>
                  <w:sz w:val="16"/>
                  <w:szCs w:val="16"/>
                  <w:lang w:bidi="ar-SA"/>
                </w:rPr>
                <w:t>Ser</w:t>
              </w:r>
            </w:smartTag>
            <w:r>
              <w:rPr>
                <w:rFonts w:ascii="Courier New" w:hAnsi="Courier New" w:cs="Courier New"/>
                <w:noProof/>
                <w:color w:val="0000FF"/>
                <w:sz w:val="16"/>
                <w:szCs w:val="16"/>
                <w:lang w:bidi="ar-SA"/>
              </w:rPr>
              <w:t>ies</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License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w:t>
            </w:r>
            <w:smartTag w:uri="Chem4WordSmartTag" w:element="tag">
              <w:smartTagPr>
                <w:attr w:name="id" w:val="valine"/>
              </w:smartTagPr>
              <w:r>
                <w:rPr>
                  <w:rFonts w:ascii="Courier New" w:hAnsi="Courier New" w:cs="Courier New"/>
                  <w:noProof/>
                  <w:color w:val="0000FF"/>
                  <w:sz w:val="16"/>
                  <w:szCs w:val="16"/>
                  <w:lang w:bidi="ar-SA"/>
                </w:rPr>
                <w:t>Val</w:t>
              </w:r>
            </w:smartTag>
            <w:r>
              <w:rPr>
                <w:rFonts w:ascii="Courier New" w:hAnsi="Courier New" w:cs="Courier New"/>
                <w:noProof/>
                <w:color w:val="0000FF"/>
                <w:sz w:val="16"/>
                <w:szCs w:val="16"/>
                <w:lang w:bidi="ar-SA"/>
              </w:rPr>
              <w:t>idUntil</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Notes</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Image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DateAdded</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Apr  6 2009 11:02AM</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Audience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Basic level.</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Uri</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Abstract</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Venue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Copyright</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Description</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w:t>
            </w:r>
            <w:smartTag w:uri="Chem4WordSmartTag" w:element="tag">
              <w:smartTagPr>
                <w:attr w:name="id" w:val="valine"/>
              </w:smartTagPr>
              <w:r>
                <w:rPr>
                  <w:rFonts w:ascii="Courier New" w:hAnsi="Courier New" w:cs="Courier New"/>
                  <w:noProof/>
                  <w:color w:val="0000FF"/>
                  <w:sz w:val="16"/>
                  <w:szCs w:val="16"/>
                  <w:lang w:bidi="ar-SA"/>
                </w:rPr>
                <w:t>Val</w:t>
              </w:r>
            </w:smartTag>
            <w:r>
              <w:rPr>
                <w:rFonts w:ascii="Courier New" w:hAnsi="Courier New" w:cs="Courier New"/>
                <w:noProof/>
                <w:color w:val="0000FF"/>
                <w:sz w:val="16"/>
                <w:szCs w:val="16"/>
                <w:lang w:bidi="ar-SA"/>
              </w:rPr>
              <w:t>idFrom</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Language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DateEnd</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Scope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DateStart</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DateAvailab</w:t>
            </w:r>
            <w:smartTag w:uri="Chem4WordSmartTag" w:element="tag">
              <w:smartTagPr>
                <w:attr w:name="id" w:val="leucine"/>
              </w:smartTagPr>
              <w:r>
                <w:rPr>
                  <w:rFonts w:ascii="Courier New" w:hAnsi="Courier New" w:cs="Courier New"/>
                  <w:noProof/>
                  <w:color w:val="0000FF"/>
                  <w:sz w:val="16"/>
                  <w:szCs w:val="16"/>
                  <w:lang w:bidi="ar-SA"/>
                </w:rPr>
                <w:t>leU</w:t>
              </w:r>
            </w:smartTag>
            <w:r>
              <w:rPr>
                <w:rFonts w:ascii="Courier New" w:hAnsi="Courier New" w:cs="Courier New"/>
                <w:noProof/>
                <w:color w:val="0000FF"/>
                <w:sz w:val="16"/>
                <w:szCs w:val="16"/>
                <w:lang w:bidi="ar-SA"/>
              </w:rPr>
              <w:t>ntil</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DateAvailableFrom</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DateCopyrighted</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r>
              <w:rPr>
                <w:rFonts w:ascii="Courier New" w:hAnsi="Courier New" w:cs="Courier New"/>
                <w:noProof/>
                <w:color w:val="0000FF"/>
                <w:sz w:val="16"/>
                <w:szCs w:val="16"/>
                <w:lang w:bidi="ar-SA"/>
              </w:rPr>
              <w:t>&lt;/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pertyChanges</w:t>
            </w:r>
            <w:r>
              <w:rPr>
                <w:rFonts w:ascii="Courier New" w:hAnsi="Courier New" w:cs="Courier New"/>
                <w:noProof/>
                <w:color w:val="0000FF"/>
                <w:sz w:val="16"/>
                <w:szCs w:val="16"/>
                <w:lang w:bidi="ar-SA"/>
              </w:rPr>
              <w:t>&gt;</w:t>
            </w:r>
          </w:p>
        </w:tc>
      </w:tr>
    </w:tbl>
    <w:p w:rsidR="00CB1D21" w:rsidRDefault="00CB1D21" w:rsidP="00BB10A7">
      <w:r>
        <w:t xml:space="preserve">Also, coupling tables allow us to retain change </w:t>
      </w:r>
      <w:smartTag w:uri="Chem4WordSmartTag" w:element="tag">
        <w:smartTagPr>
          <w:attr w:name="id" w:val="histidine"/>
        </w:smartTagPr>
        <w:r>
          <w:t>his</w:t>
        </w:r>
      </w:smartTag>
      <w:r>
        <w:t>tory data even after the capture instances are dropped or cleaned up.</w:t>
      </w:r>
    </w:p>
    <w:p w:rsidR="00B13CC1" w:rsidRPr="00BB10A7" w:rsidRDefault="007345A1" w:rsidP="00BB10A7">
      <w:r>
        <w:t xml:space="preserve">All </w:t>
      </w:r>
      <w:r w:rsidR="00071FAC">
        <w:t>coupling</w:t>
      </w:r>
      <w:r>
        <w:t xml:space="preserve"> tables are created in a separate </w:t>
      </w:r>
      <w:r w:rsidR="00D13A83">
        <w:t xml:space="preserve">database </w:t>
      </w:r>
      <w:r>
        <w:t>schema, ‘Administration’.</w:t>
      </w:r>
      <w:r w:rsidR="00015713">
        <w:t xml:space="preserve"> </w:t>
      </w:r>
      <w:r w:rsidR="004F5C60">
        <w:t xml:space="preserve">Each coupling table has a surrogate primary key, Id, that uniquely identifies a change in the system. </w:t>
      </w:r>
      <w:r w:rsidR="00303E82">
        <w:t>For most of the coupling tables, t</w:t>
      </w:r>
      <w:r w:rsidR="00857DEE">
        <w:t>here is a unique key that include</w:t>
      </w:r>
      <w:r w:rsidR="001C5ADE">
        <w:t>s</w:t>
      </w:r>
      <w:r w:rsidR="00857DEE">
        <w:t xml:space="preserve"> {ChangeSetId, SequenceNumber, OperationId}. </w:t>
      </w:r>
    </w:p>
    <w:p w:rsidR="00FA031C" w:rsidRPr="00BB10A7" w:rsidRDefault="00FD1663" w:rsidP="00713B4D">
      <w:pPr>
        <w:pStyle w:val="Heading3"/>
      </w:pPr>
      <w:bookmarkStart w:id="21" w:name="_Toc202265165"/>
      <w:bookmarkStart w:id="22" w:name="_Toc226790761"/>
      <w:bookmarkStart w:id="23" w:name="_Toc228951235"/>
      <w:r>
        <w:t>Administration.</w:t>
      </w:r>
      <w:r w:rsidR="00FA031C" w:rsidRPr="00BB10A7">
        <w:t>Changeset</w:t>
      </w:r>
      <w:bookmarkEnd w:id="21"/>
      <w:bookmarkEnd w:id="22"/>
      <w:bookmarkEnd w:id="23"/>
      <w:r w:rsidR="00802217">
        <w:t xml:space="preserve"> </w:t>
      </w:r>
    </w:p>
    <w:p w:rsidR="0049060E" w:rsidRDefault="0034368A" w:rsidP="00BB10A7">
      <w:r>
        <w:t>T</w:t>
      </w:r>
      <w:smartTag w:uri="Chem4WordSmartTag" w:element="tag">
        <w:smartTagPr>
          <w:attr w:name="id" w:val="histidine"/>
        </w:smartTagPr>
        <w:r>
          <w:t>his</w:t>
        </w:r>
      </w:smartTag>
      <w:r>
        <w:t xml:space="preserve"> </w:t>
      </w:r>
      <w:r w:rsidR="00DE0A4C">
        <w:t>table</w:t>
      </w:r>
      <w:r>
        <w:t xml:space="preserve"> describes the changeset information and is derived from a </w:t>
      </w:r>
      <w:r w:rsidR="00FA031C" w:rsidRPr="00BB10A7">
        <w:t xml:space="preserve">special </w:t>
      </w:r>
      <w:r>
        <w:t xml:space="preserve">CDC </w:t>
      </w:r>
      <w:r w:rsidR="00FA031C" w:rsidRPr="00BB10A7">
        <w:t>table, cdc.lsn_time_</w:t>
      </w:r>
      <w:r w:rsidR="00151FDF" w:rsidRPr="00BB10A7">
        <w:t>mapping, which</w:t>
      </w:r>
      <w:r w:rsidR="00FA031C" w:rsidRPr="00BB10A7">
        <w:t xml:space="preserve"> maps the LSNs to time when the transaction started or completed.</w:t>
      </w:r>
      <w:r w:rsidR="00151FDF" w:rsidRPr="00BB10A7">
        <w:t xml:space="preserve"> LSNs are </w:t>
      </w:r>
      <w:smartTag w:uri="Chem4WordSmartTag" w:element="tag">
        <w:smartTagPr>
          <w:attr w:name="id" w:val="proline"/>
        </w:smartTagPr>
        <w:r w:rsidR="00173FB1">
          <w:t>pro</w:t>
        </w:r>
      </w:smartTag>
      <w:r w:rsidR="00173FB1">
        <w:t>jected as</w:t>
      </w:r>
      <w:r w:rsidR="00151FDF" w:rsidRPr="00BB10A7">
        <w:t xml:space="preserve"> </w:t>
      </w:r>
      <w:r w:rsidR="0049060E">
        <w:t>c</w:t>
      </w:r>
      <w:r w:rsidR="00151FDF" w:rsidRPr="00BB10A7">
        <w:t>hange</w:t>
      </w:r>
      <w:r w:rsidR="0049060E">
        <w:t>s</w:t>
      </w:r>
      <w:r w:rsidR="00151FDF" w:rsidRPr="00BB10A7">
        <w:t>et</w:t>
      </w:r>
      <w:r w:rsidR="0049060E">
        <w:t xml:space="preserve"> </w:t>
      </w:r>
      <w:r w:rsidR="00173FB1">
        <w:t>Id and</w:t>
      </w:r>
      <w:r w:rsidR="00151FDF" w:rsidRPr="00BB10A7">
        <w:t xml:space="preserve"> the time the transaction ended is treated as the changeset creation time.</w:t>
      </w:r>
      <w:r w:rsidR="00802217">
        <w:t xml:space="preserve"> </w:t>
      </w:r>
    </w:p>
    <w:p w:rsidR="00FA031C" w:rsidRPr="00BB10A7" w:rsidRDefault="0049060E" w:rsidP="00BB10A7">
      <w:r>
        <w:t xml:space="preserve">Take note that the Id is converted to the hexstring representation of its binary </w:t>
      </w:r>
      <w:smartTag w:uri="Chem4WordSmartTag" w:element="tag">
        <w:smartTagPr>
          <w:attr w:name="id" w:val="valine"/>
        </w:smartTagPr>
        <w:r>
          <w:t>val</w:t>
        </w:r>
      </w:smartTag>
      <w:r>
        <w:t>ue. T</w:t>
      </w:r>
      <w:smartTag w:uri="Chem4WordSmartTag" w:element="tag">
        <w:smartTagPr>
          <w:attr w:name="id" w:val="histidine"/>
        </w:smartTagPr>
        <w:r>
          <w:t>his</w:t>
        </w:r>
      </w:smartTag>
      <w:r>
        <w:t xml:space="preserve"> is because, Entity Framework does not allow binary columns a primary keys.</w:t>
      </w:r>
    </w:p>
    <w:tbl>
      <w:tblPr>
        <w:tblStyle w:val="TableGrid"/>
        <w:tblW w:w="9576" w:type="dxa"/>
        <w:tblLayout w:type="fixed"/>
        <w:tblLook w:val="01E0"/>
      </w:tblPr>
      <w:tblGrid>
        <w:gridCol w:w="1428"/>
        <w:gridCol w:w="1356"/>
        <w:gridCol w:w="6792"/>
      </w:tblGrid>
      <w:tr w:rsidR="00D008DA" w:rsidRPr="00BB10A7" w:rsidTr="00A17A23">
        <w:trPr>
          <w:cnfStyle w:val="100000000000"/>
        </w:trPr>
        <w:tc>
          <w:tcPr>
            <w:tcW w:w="1428" w:type="dxa"/>
          </w:tcPr>
          <w:p w:rsidR="00FA031C" w:rsidRPr="00BB10A7" w:rsidRDefault="00FA031C" w:rsidP="00BB10A7">
            <w:r w:rsidRPr="00BB10A7">
              <w:t>Column name</w:t>
            </w:r>
          </w:p>
        </w:tc>
        <w:tc>
          <w:tcPr>
            <w:tcW w:w="1356" w:type="dxa"/>
          </w:tcPr>
          <w:p w:rsidR="00FA031C" w:rsidRPr="00BB10A7" w:rsidRDefault="00FA031C" w:rsidP="00BB10A7">
            <w:r w:rsidRPr="00BB10A7">
              <w:t>Data type</w:t>
            </w:r>
          </w:p>
        </w:tc>
        <w:tc>
          <w:tcPr>
            <w:tcW w:w="6792" w:type="dxa"/>
          </w:tcPr>
          <w:p w:rsidR="00FA031C" w:rsidRPr="00BB10A7" w:rsidRDefault="00FA031C" w:rsidP="00BB10A7">
            <w:r w:rsidRPr="00BB10A7">
              <w:t>Description</w:t>
            </w:r>
          </w:p>
        </w:tc>
      </w:tr>
      <w:tr w:rsidR="00FA031C" w:rsidRPr="00BB10A7" w:rsidTr="00A17A23">
        <w:tc>
          <w:tcPr>
            <w:tcW w:w="1428" w:type="dxa"/>
          </w:tcPr>
          <w:p w:rsidR="00FA031C" w:rsidRPr="00BB10A7" w:rsidRDefault="00FA031C" w:rsidP="00BB10A7">
            <w:r w:rsidRPr="00BB10A7">
              <w:t>Id</w:t>
            </w:r>
          </w:p>
        </w:tc>
        <w:tc>
          <w:tcPr>
            <w:tcW w:w="1356" w:type="dxa"/>
          </w:tcPr>
          <w:p w:rsidR="00FA031C" w:rsidRPr="00BB10A7" w:rsidRDefault="00FA031C" w:rsidP="00BB10A7">
            <w:r w:rsidRPr="00BB10A7">
              <w:t>nvarchar(64)</w:t>
            </w:r>
          </w:p>
        </w:tc>
        <w:tc>
          <w:tcPr>
            <w:tcW w:w="6792" w:type="dxa"/>
          </w:tcPr>
          <w:p w:rsidR="00FA031C" w:rsidRPr="00BB10A7" w:rsidRDefault="00E161AB" w:rsidP="00BB10A7">
            <w:r w:rsidRPr="00BB10A7">
              <w:t>An identifier for the changeset. T</w:t>
            </w:r>
            <w:smartTag w:uri="Chem4WordSmartTag" w:element="tag">
              <w:smartTagPr>
                <w:attr w:name="id" w:val="histidine"/>
              </w:smartTagPr>
              <w:r w:rsidRPr="00BB10A7">
                <w:t>his</w:t>
              </w:r>
            </w:smartTag>
            <w:r w:rsidRPr="00BB10A7">
              <w:t xml:space="preserve"> is derived from the start_lsn column of the cdc.lsn_time_mapping table. The </w:t>
            </w:r>
            <w:smartTag w:uri="Chem4WordSmartTag" w:element="tag">
              <w:smartTagPr>
                <w:attr w:name="id" w:val="valine"/>
              </w:smartTagPr>
              <w:r w:rsidRPr="00BB10A7">
                <w:t>val</w:t>
              </w:r>
            </w:smartTag>
            <w:r w:rsidRPr="00BB10A7">
              <w:t>ue from cdc.lsn_time_mapping is converted to its hexstring representation.</w:t>
            </w:r>
          </w:p>
        </w:tc>
      </w:tr>
      <w:tr w:rsidR="00D008DA" w:rsidRPr="00BB10A7" w:rsidTr="00A17A23">
        <w:trPr>
          <w:cnfStyle w:val="000000010000"/>
        </w:trPr>
        <w:tc>
          <w:tcPr>
            <w:tcW w:w="1428" w:type="dxa"/>
          </w:tcPr>
          <w:p w:rsidR="00FA031C" w:rsidRPr="00BB10A7" w:rsidRDefault="00F761AB" w:rsidP="00BB10A7">
            <w:r w:rsidRPr="00BB10A7">
              <w:t>DateCreated</w:t>
            </w:r>
          </w:p>
        </w:tc>
        <w:tc>
          <w:tcPr>
            <w:tcW w:w="1356" w:type="dxa"/>
          </w:tcPr>
          <w:p w:rsidR="00FA031C" w:rsidRPr="00BB10A7" w:rsidRDefault="00E161AB" w:rsidP="00BB10A7">
            <w:r w:rsidRPr="00BB10A7">
              <w:t>Datetime</w:t>
            </w:r>
          </w:p>
        </w:tc>
        <w:tc>
          <w:tcPr>
            <w:tcW w:w="6792" w:type="dxa"/>
          </w:tcPr>
          <w:p w:rsidR="00FA031C" w:rsidRPr="00BB10A7" w:rsidRDefault="00E161AB" w:rsidP="00BB10A7">
            <w:r w:rsidRPr="00BB10A7">
              <w:t>Creation time for the changeset. T</w:t>
            </w:r>
            <w:smartTag w:uri="Chem4WordSmartTag" w:element="tag">
              <w:smartTagPr>
                <w:attr w:name="id" w:val="histidine"/>
              </w:smartTagPr>
              <w:r w:rsidRPr="00BB10A7">
                <w:t>his</w:t>
              </w:r>
            </w:smartTag>
            <w:r w:rsidRPr="00BB10A7">
              <w:t xml:space="preserve"> is derived from the tran_end_time column of the cdc.lsn_time_mapping table.</w:t>
            </w:r>
          </w:p>
        </w:tc>
      </w:tr>
    </w:tbl>
    <w:p w:rsidR="00823AE8" w:rsidRDefault="00FD1663" w:rsidP="00713B4D">
      <w:pPr>
        <w:pStyle w:val="Heading3"/>
      </w:pPr>
      <w:bookmarkStart w:id="24" w:name="_Toc202265166"/>
      <w:bookmarkStart w:id="25" w:name="_Toc226790762"/>
      <w:bookmarkStart w:id="26" w:name="_Toc228951236"/>
      <w:r>
        <w:t>Administration.</w:t>
      </w:r>
      <w:r w:rsidR="00823AE8" w:rsidRPr="00BB10A7">
        <w:t>Operation</w:t>
      </w:r>
      <w:bookmarkEnd w:id="24"/>
      <w:bookmarkEnd w:id="25"/>
      <w:bookmarkEnd w:id="26"/>
      <w:r w:rsidR="00802217">
        <w:t xml:space="preserve"> </w:t>
      </w:r>
    </w:p>
    <w:p w:rsidR="00B7487E" w:rsidRPr="00BB10A7" w:rsidRDefault="00B7487E" w:rsidP="00BB10A7">
      <w:r>
        <w:t>T</w:t>
      </w:r>
      <w:smartTag w:uri="Chem4WordSmartTag" w:element="tag">
        <w:smartTagPr>
          <w:attr w:name="id" w:val="histidine"/>
        </w:smartTagPr>
        <w:r>
          <w:t>his</w:t>
        </w:r>
      </w:smartTag>
      <w:r>
        <w:t xml:space="preserve"> </w:t>
      </w:r>
      <w:r w:rsidR="00DE0A4C">
        <w:t>table</w:t>
      </w:r>
      <w:r w:rsidR="00346128">
        <w:t xml:space="preserve"> is an enumeration of various operations possible on the entities.</w:t>
      </w:r>
    </w:p>
    <w:tbl>
      <w:tblPr>
        <w:tblStyle w:val="TableGrid"/>
        <w:tblW w:w="9547" w:type="dxa"/>
        <w:tblLayout w:type="fixed"/>
        <w:tblLook w:val="01E0"/>
      </w:tblPr>
      <w:tblGrid>
        <w:gridCol w:w="1864"/>
        <w:gridCol w:w="2006"/>
        <w:gridCol w:w="5677"/>
      </w:tblGrid>
      <w:tr w:rsidR="00E7355F" w:rsidRPr="00BB10A7" w:rsidTr="00670A35">
        <w:trPr>
          <w:cnfStyle w:val="100000000000"/>
          <w:trHeight w:val="223"/>
        </w:trPr>
        <w:tc>
          <w:tcPr>
            <w:tcW w:w="1864" w:type="dxa"/>
          </w:tcPr>
          <w:p w:rsidR="00823AE8" w:rsidRPr="00BB10A7" w:rsidRDefault="00823AE8" w:rsidP="00BB10A7">
            <w:r w:rsidRPr="00BB10A7">
              <w:t>Column name</w:t>
            </w:r>
          </w:p>
        </w:tc>
        <w:tc>
          <w:tcPr>
            <w:tcW w:w="2006" w:type="dxa"/>
          </w:tcPr>
          <w:p w:rsidR="00823AE8" w:rsidRPr="00BB10A7" w:rsidRDefault="00823AE8" w:rsidP="00BB10A7">
            <w:r w:rsidRPr="00BB10A7">
              <w:t>Data type</w:t>
            </w:r>
          </w:p>
        </w:tc>
        <w:tc>
          <w:tcPr>
            <w:tcW w:w="5677" w:type="dxa"/>
          </w:tcPr>
          <w:p w:rsidR="00823AE8" w:rsidRPr="00BB10A7" w:rsidRDefault="00823AE8" w:rsidP="00BB10A7">
            <w:r w:rsidRPr="00BB10A7">
              <w:t>Description</w:t>
            </w:r>
          </w:p>
        </w:tc>
      </w:tr>
      <w:tr w:rsidR="00E7355F" w:rsidRPr="00BB10A7" w:rsidTr="00670A35">
        <w:trPr>
          <w:trHeight w:val="967"/>
        </w:trPr>
        <w:tc>
          <w:tcPr>
            <w:tcW w:w="1864" w:type="dxa"/>
          </w:tcPr>
          <w:p w:rsidR="00823AE8" w:rsidRPr="00BB10A7" w:rsidRDefault="00823AE8" w:rsidP="00BB10A7">
            <w:r w:rsidRPr="00BB10A7">
              <w:lastRenderedPageBreak/>
              <w:t>Id</w:t>
            </w:r>
          </w:p>
        </w:tc>
        <w:tc>
          <w:tcPr>
            <w:tcW w:w="2006" w:type="dxa"/>
          </w:tcPr>
          <w:p w:rsidR="00823AE8" w:rsidRPr="00BB10A7" w:rsidRDefault="00823AE8" w:rsidP="00BB10A7">
            <w:r w:rsidRPr="00BB10A7">
              <w:t>Int</w:t>
            </w:r>
          </w:p>
        </w:tc>
        <w:tc>
          <w:tcPr>
            <w:tcW w:w="5677" w:type="dxa"/>
          </w:tcPr>
          <w:p w:rsidR="00823AE8" w:rsidRPr="00BB10A7" w:rsidRDefault="00823AE8" w:rsidP="00BB10A7">
            <w:r w:rsidRPr="00BB10A7">
              <w:t xml:space="preserve">The identifier of the operation. Possible </w:t>
            </w:r>
            <w:smartTag w:uri="Chem4WordSmartTag" w:element="tag">
              <w:smartTagPr>
                <w:attr w:name="id" w:val="valine"/>
              </w:smartTagPr>
              <w:r w:rsidRPr="00BB10A7">
                <w:t>val</w:t>
              </w:r>
            </w:smartTag>
            <w:r w:rsidRPr="00BB10A7">
              <w:t>ues are:</w:t>
            </w:r>
          </w:p>
          <w:p w:rsidR="00823AE8" w:rsidRPr="00BB10A7" w:rsidRDefault="00823AE8" w:rsidP="00BB10A7">
            <w:r w:rsidRPr="00BB10A7">
              <w:t>1 = Delete.</w:t>
            </w:r>
          </w:p>
          <w:p w:rsidR="00823AE8" w:rsidRPr="00BB10A7" w:rsidRDefault="00823AE8" w:rsidP="00BB10A7">
            <w:r w:rsidRPr="00BB10A7">
              <w:t>2 = In</w:t>
            </w:r>
            <w:smartTag w:uri="Chem4WordSmartTag" w:element="tag">
              <w:smartTagPr>
                <w:attr w:name="id" w:val="serine"/>
              </w:smartTagPr>
              <w:r w:rsidRPr="00BB10A7">
                <w:t>ser</w:t>
              </w:r>
            </w:smartTag>
            <w:r w:rsidRPr="00BB10A7">
              <w:t>t.</w:t>
            </w:r>
          </w:p>
          <w:p w:rsidR="00823AE8" w:rsidRPr="00BB10A7" w:rsidRDefault="00823AE8" w:rsidP="00BB10A7">
            <w:r w:rsidRPr="00BB10A7">
              <w:t>3 = Update.</w:t>
            </w:r>
          </w:p>
        </w:tc>
      </w:tr>
      <w:tr w:rsidR="00E7355F" w:rsidRPr="00BB10A7" w:rsidTr="00670A35">
        <w:trPr>
          <w:cnfStyle w:val="000000010000"/>
          <w:trHeight w:val="238"/>
        </w:trPr>
        <w:tc>
          <w:tcPr>
            <w:tcW w:w="1864" w:type="dxa"/>
          </w:tcPr>
          <w:p w:rsidR="00823AE8" w:rsidRPr="00BB10A7" w:rsidRDefault="007874ED" w:rsidP="00BB10A7">
            <w:r w:rsidRPr="00BB10A7">
              <w:t>Name</w:t>
            </w:r>
          </w:p>
        </w:tc>
        <w:tc>
          <w:tcPr>
            <w:tcW w:w="2006" w:type="dxa"/>
          </w:tcPr>
          <w:p w:rsidR="00823AE8" w:rsidRPr="00BB10A7" w:rsidRDefault="007874ED" w:rsidP="00BB10A7">
            <w:r w:rsidRPr="00BB10A7">
              <w:t>Nvarchar(128)</w:t>
            </w:r>
          </w:p>
        </w:tc>
        <w:tc>
          <w:tcPr>
            <w:tcW w:w="5677" w:type="dxa"/>
          </w:tcPr>
          <w:p w:rsidR="00823AE8" w:rsidRPr="00BB10A7" w:rsidRDefault="007874ED" w:rsidP="00BB10A7">
            <w:r w:rsidRPr="00BB10A7">
              <w:t>Operation name.</w:t>
            </w:r>
          </w:p>
        </w:tc>
      </w:tr>
      <w:tr w:rsidR="003B6503" w:rsidRPr="00BB10A7" w:rsidTr="00670A35">
        <w:trPr>
          <w:trHeight w:val="253"/>
        </w:trPr>
        <w:tc>
          <w:tcPr>
            <w:tcW w:w="1864" w:type="dxa"/>
          </w:tcPr>
          <w:p w:rsidR="003B6503" w:rsidRPr="00BB10A7" w:rsidRDefault="003B6503" w:rsidP="00BB10A7">
            <w:r w:rsidRPr="00BB10A7">
              <w:t>Description</w:t>
            </w:r>
          </w:p>
        </w:tc>
        <w:tc>
          <w:tcPr>
            <w:tcW w:w="2006" w:type="dxa"/>
          </w:tcPr>
          <w:p w:rsidR="003B6503" w:rsidRPr="00BB10A7" w:rsidRDefault="003B6503" w:rsidP="00BB10A7">
            <w:r w:rsidRPr="00BB10A7">
              <w:t>Nvarchar(4000)</w:t>
            </w:r>
          </w:p>
        </w:tc>
        <w:tc>
          <w:tcPr>
            <w:tcW w:w="5677" w:type="dxa"/>
          </w:tcPr>
          <w:p w:rsidR="003B6503" w:rsidRPr="00BB10A7" w:rsidRDefault="003B6503" w:rsidP="00BB10A7">
            <w:r w:rsidRPr="00BB10A7">
              <w:t>Description of the operation.</w:t>
            </w:r>
          </w:p>
        </w:tc>
      </w:tr>
    </w:tbl>
    <w:p w:rsidR="008241F0" w:rsidRDefault="00FD1663" w:rsidP="00713B4D">
      <w:pPr>
        <w:pStyle w:val="Heading3"/>
      </w:pPr>
      <w:bookmarkStart w:id="27" w:name="_Core.ResourceChange_(Table)"/>
      <w:bookmarkStart w:id="28" w:name="_Toc202265167"/>
      <w:bookmarkStart w:id="29" w:name="_Toc226790763"/>
      <w:bookmarkStart w:id="30" w:name="_Toc228951237"/>
      <w:bookmarkEnd w:id="27"/>
      <w:r>
        <w:t>Administration.</w:t>
      </w:r>
      <w:r w:rsidR="00791747" w:rsidRPr="00BB10A7">
        <w:t>ResourceChange</w:t>
      </w:r>
      <w:bookmarkEnd w:id="28"/>
      <w:bookmarkEnd w:id="29"/>
      <w:bookmarkEnd w:id="30"/>
      <w:r w:rsidR="002806DE">
        <w:t xml:space="preserve"> </w:t>
      </w:r>
    </w:p>
    <w:p w:rsidR="00832034" w:rsidRDefault="005A148C" w:rsidP="00BB10A7">
      <w:r>
        <w:t>T</w:t>
      </w:r>
      <w:smartTag w:uri="Chem4WordSmartTag" w:element="tag">
        <w:smartTagPr>
          <w:attr w:name="id" w:val="histidine"/>
        </w:smartTagPr>
        <w:r>
          <w:t>his</w:t>
        </w:r>
      </w:smartTag>
      <w:r>
        <w:t xml:space="preserve"> table transforms cdc.Core_Resource_</w:t>
      </w:r>
      <w:r w:rsidR="00B04823">
        <w:t>&lt;Guid&gt;_</w:t>
      </w:r>
      <w:r>
        <w:t xml:space="preserve">CT </w:t>
      </w:r>
      <w:r w:rsidR="00E442AA">
        <w:t>capture</w:t>
      </w:r>
      <w:r>
        <w:t xml:space="preserve"> table into the schema</w:t>
      </w:r>
      <w:r w:rsidR="008118CE">
        <w:t xml:space="preserve"> shown below</w:t>
      </w:r>
      <w:r>
        <w:t>.</w:t>
      </w:r>
      <w:r w:rsidR="008118CE">
        <w:t xml:space="preserve"> A </w:t>
      </w:r>
      <w:r w:rsidR="00832034">
        <w:t xml:space="preserve">scheduled job, </w:t>
      </w:r>
      <w:smartTag w:uri="Chem4WordSmartTag" w:element="tag">
        <w:smartTagPr>
          <w:attr w:name="id" w:val="proline"/>
        </w:smartTagPr>
        <w:r w:rsidR="00832034">
          <w:t>Pro</w:t>
        </w:r>
      </w:smartTag>
      <w:r w:rsidR="00832034">
        <w:t xml:space="preserve">cessNextLSN, </w:t>
      </w:r>
      <w:r w:rsidR="008118CE">
        <w:t>populates t</w:t>
      </w:r>
      <w:smartTag w:uri="Chem4WordSmartTag" w:element="tag">
        <w:smartTagPr>
          <w:attr w:name="id" w:val="histidine"/>
        </w:smartTagPr>
        <w:r w:rsidR="008118CE">
          <w:t>his</w:t>
        </w:r>
      </w:smartTag>
      <w:r w:rsidR="008118CE">
        <w:t xml:space="preserve"> coupling table.</w:t>
      </w:r>
      <w:r w:rsidR="0047582C">
        <w:t xml:space="preserve"> </w:t>
      </w:r>
      <w:r w:rsidR="00832034">
        <w:t xml:space="preserve">The job gathers change </w:t>
      </w:r>
      <w:smartTag w:uri="Chem4WordSmartTag" w:element="tag">
        <w:smartTagPr>
          <w:attr w:name="id" w:val="histidine"/>
        </w:smartTagPr>
        <w:r w:rsidR="00832034">
          <w:t>his</w:t>
        </w:r>
      </w:smartTag>
      <w:r w:rsidR="00832034">
        <w:t>tory data from all capture instances created on Core.Resource table.</w:t>
      </w:r>
    </w:p>
    <w:tbl>
      <w:tblPr>
        <w:tblStyle w:val="TableGrid"/>
        <w:tblW w:w="9576" w:type="dxa"/>
        <w:tblLayout w:type="fixed"/>
        <w:tblLook w:val="01E0"/>
      </w:tblPr>
      <w:tblGrid>
        <w:gridCol w:w="1717"/>
        <w:gridCol w:w="1365"/>
        <w:gridCol w:w="6494"/>
      </w:tblGrid>
      <w:tr w:rsidR="00BE471A" w:rsidRPr="00BB10A7" w:rsidTr="00670A35">
        <w:trPr>
          <w:cnfStyle w:val="100000000000"/>
        </w:trPr>
        <w:tc>
          <w:tcPr>
            <w:tcW w:w="1717" w:type="dxa"/>
          </w:tcPr>
          <w:p w:rsidR="00BE471A" w:rsidRPr="00BB10A7" w:rsidRDefault="00BE471A" w:rsidP="00BB10A7">
            <w:r w:rsidRPr="00BB10A7">
              <w:t>Column name</w:t>
            </w:r>
          </w:p>
        </w:tc>
        <w:tc>
          <w:tcPr>
            <w:tcW w:w="1365" w:type="dxa"/>
          </w:tcPr>
          <w:p w:rsidR="00BE471A" w:rsidRPr="00BB10A7" w:rsidRDefault="00BE471A" w:rsidP="00BB10A7">
            <w:r w:rsidRPr="00BB10A7">
              <w:t>Data type</w:t>
            </w:r>
          </w:p>
        </w:tc>
        <w:tc>
          <w:tcPr>
            <w:tcW w:w="6494" w:type="dxa"/>
          </w:tcPr>
          <w:p w:rsidR="00BE471A" w:rsidRPr="00BB10A7" w:rsidRDefault="00BE471A" w:rsidP="00BB10A7">
            <w:r w:rsidRPr="00BB10A7">
              <w:t>Description</w:t>
            </w:r>
          </w:p>
        </w:tc>
      </w:tr>
      <w:tr w:rsidR="00505DE3" w:rsidRPr="00BB10A7" w:rsidTr="00670A35">
        <w:tc>
          <w:tcPr>
            <w:tcW w:w="1717" w:type="dxa"/>
          </w:tcPr>
          <w:p w:rsidR="00505DE3" w:rsidRPr="00BB10A7" w:rsidRDefault="00505DE3" w:rsidP="00BB10A7">
            <w:r>
              <w:t>Id</w:t>
            </w:r>
          </w:p>
        </w:tc>
        <w:tc>
          <w:tcPr>
            <w:tcW w:w="1365" w:type="dxa"/>
          </w:tcPr>
          <w:p w:rsidR="00505DE3" w:rsidRPr="00BB10A7" w:rsidRDefault="00505DE3" w:rsidP="00BB10A7">
            <w:r>
              <w:t>Uniqueidentifier</w:t>
            </w:r>
          </w:p>
        </w:tc>
        <w:tc>
          <w:tcPr>
            <w:tcW w:w="6494" w:type="dxa"/>
          </w:tcPr>
          <w:p w:rsidR="00505DE3" w:rsidRPr="00BB10A7" w:rsidRDefault="00505DE3" w:rsidP="00BB10A7">
            <w:r>
              <w:t>Uniquely identifies a change in the system.</w:t>
            </w:r>
          </w:p>
        </w:tc>
      </w:tr>
      <w:tr w:rsidR="00BE471A" w:rsidRPr="00BB10A7" w:rsidTr="00670A35">
        <w:trPr>
          <w:cnfStyle w:val="000000010000"/>
        </w:trPr>
        <w:tc>
          <w:tcPr>
            <w:tcW w:w="1717" w:type="dxa"/>
          </w:tcPr>
          <w:p w:rsidR="00BE471A" w:rsidRPr="00BB10A7" w:rsidRDefault="00EB2F15" w:rsidP="00BB10A7">
            <w:r w:rsidRPr="00BB10A7">
              <w:t>Change</w:t>
            </w:r>
            <w:r>
              <w:t>S</w:t>
            </w:r>
            <w:r w:rsidRPr="00BB10A7">
              <w:t>et</w:t>
            </w:r>
            <w:r w:rsidR="00BE471A" w:rsidRPr="00BB10A7">
              <w:t>Id</w:t>
            </w:r>
          </w:p>
        </w:tc>
        <w:tc>
          <w:tcPr>
            <w:tcW w:w="1365" w:type="dxa"/>
          </w:tcPr>
          <w:p w:rsidR="00BE471A" w:rsidRPr="00BB10A7" w:rsidRDefault="00BE471A" w:rsidP="00BB10A7">
            <w:r w:rsidRPr="00BB10A7">
              <w:t>nvarchar(64)</w:t>
            </w:r>
          </w:p>
        </w:tc>
        <w:tc>
          <w:tcPr>
            <w:tcW w:w="6494" w:type="dxa"/>
          </w:tcPr>
          <w:p w:rsidR="00BE471A" w:rsidRPr="00BB10A7" w:rsidRDefault="00BE471A" w:rsidP="00BB10A7">
            <w:r w:rsidRPr="00BB10A7">
              <w:t xml:space="preserve">An identifier for the </w:t>
            </w:r>
            <w:r w:rsidR="00934330" w:rsidRPr="00BB10A7">
              <w:t xml:space="preserve">changeset. </w:t>
            </w:r>
            <w:r w:rsidR="00EB2F15" w:rsidRPr="00BB10A7">
              <w:t>Change</w:t>
            </w:r>
            <w:r w:rsidR="00EB2F15">
              <w:t>S</w:t>
            </w:r>
            <w:r w:rsidR="00EB2F15" w:rsidRPr="00BB10A7">
              <w:t>et</w:t>
            </w:r>
            <w:r w:rsidR="00934330" w:rsidRPr="00BB10A7">
              <w:t xml:space="preserve">Id is derived from </w:t>
            </w:r>
            <w:r w:rsidRPr="00BB10A7">
              <w:t xml:space="preserve">the __$start_lsn column </w:t>
            </w:r>
            <w:r w:rsidR="00934330" w:rsidRPr="00BB10A7">
              <w:t>of</w:t>
            </w:r>
            <w:r w:rsidRPr="00BB10A7">
              <w:t xml:space="preserve"> change data capture table</w:t>
            </w:r>
            <w:r w:rsidR="00934330" w:rsidRPr="00BB10A7">
              <w:t xml:space="preserve">. </w:t>
            </w:r>
            <w:r w:rsidRPr="00BB10A7">
              <w:t>__$start_lsn is a binary column. We convert it to its hex string representation wh</w:t>
            </w:r>
            <w:smartTag w:uri="Chem4WordSmartTag" w:element="tag">
              <w:smartTagPr>
                <w:attr w:name="id" w:val="isoleucine"/>
              </w:smartTagPr>
              <w:r w:rsidRPr="00BB10A7">
                <w:t>ile</w:t>
              </w:r>
            </w:smartTag>
            <w:r w:rsidRPr="00BB10A7">
              <w:t xml:space="preserve"> </w:t>
            </w:r>
            <w:smartTag w:uri="Chem4WordSmartTag" w:element="tag">
              <w:smartTagPr>
                <w:attr w:name="id" w:val="proline"/>
              </w:smartTagPr>
              <w:r w:rsidRPr="00BB10A7">
                <w:t>pro</w:t>
              </w:r>
            </w:smartTag>
            <w:r w:rsidRPr="00BB10A7">
              <w:t xml:space="preserve">jecting it as </w:t>
            </w:r>
            <w:r w:rsidR="00EB2F15" w:rsidRPr="00BB10A7">
              <w:t>Change</w:t>
            </w:r>
            <w:r w:rsidR="00EB2F15">
              <w:t>S</w:t>
            </w:r>
            <w:r w:rsidR="00EB2F15" w:rsidRPr="00BB10A7">
              <w:t>et</w:t>
            </w:r>
            <w:r w:rsidRPr="00BB10A7">
              <w:t xml:space="preserve">Id. The conversion was needed because </w:t>
            </w:r>
            <w:r w:rsidR="00EB2F15" w:rsidRPr="00BB10A7">
              <w:t>Change</w:t>
            </w:r>
            <w:r w:rsidR="00EB2F15">
              <w:t>S</w:t>
            </w:r>
            <w:r w:rsidR="00EB2F15" w:rsidRPr="00BB10A7">
              <w:t>et</w:t>
            </w:r>
            <w:r w:rsidRPr="00BB10A7">
              <w:t xml:space="preserve">Id is used as EntityKey in some of the entities in the Mapping Layer. Entity Framework does not support binary </w:t>
            </w:r>
            <w:smartTag w:uri="Chem4WordSmartTag" w:element="tag">
              <w:smartTagPr>
                <w:attr w:name="id" w:val="valine"/>
              </w:smartTagPr>
              <w:r w:rsidRPr="00BB10A7">
                <w:t>val</w:t>
              </w:r>
            </w:smartTag>
            <w:r w:rsidRPr="00BB10A7">
              <w:t>ues as entity keys.</w:t>
            </w:r>
          </w:p>
        </w:tc>
      </w:tr>
      <w:tr w:rsidR="00BE471A" w:rsidRPr="00BB10A7" w:rsidTr="00670A35">
        <w:tc>
          <w:tcPr>
            <w:tcW w:w="1717" w:type="dxa"/>
          </w:tcPr>
          <w:p w:rsidR="00BE471A" w:rsidRPr="00BB10A7" w:rsidRDefault="00BE471A" w:rsidP="00BB10A7">
            <w:r w:rsidRPr="00BB10A7">
              <w:t>SequenceNumber</w:t>
            </w:r>
          </w:p>
        </w:tc>
        <w:tc>
          <w:tcPr>
            <w:tcW w:w="1365" w:type="dxa"/>
          </w:tcPr>
          <w:p w:rsidR="00BE471A" w:rsidRPr="00BB10A7" w:rsidRDefault="00BE471A" w:rsidP="00BB10A7">
            <w:r w:rsidRPr="00BB10A7">
              <w:t>nvarchar(64)</w:t>
            </w:r>
          </w:p>
        </w:tc>
        <w:tc>
          <w:tcPr>
            <w:tcW w:w="6494" w:type="dxa"/>
          </w:tcPr>
          <w:p w:rsidR="00BE471A" w:rsidRPr="00BB10A7" w:rsidRDefault="00BE471A" w:rsidP="00BB10A7">
            <w:r w:rsidRPr="00BB10A7">
              <w:t>SequenceNumber</w:t>
            </w:r>
            <w:r w:rsidR="00934330" w:rsidRPr="00BB10A7">
              <w:t xml:space="preserve">, within a </w:t>
            </w:r>
            <w:r w:rsidR="00EB2F15" w:rsidRPr="00BB10A7">
              <w:t>Change</w:t>
            </w:r>
            <w:r w:rsidR="00EB2F15">
              <w:t>S</w:t>
            </w:r>
            <w:r w:rsidR="00EB2F15" w:rsidRPr="00BB10A7">
              <w:t>et</w:t>
            </w:r>
            <w:r w:rsidR="00934330" w:rsidRPr="00BB10A7">
              <w:t>,</w:t>
            </w:r>
            <w:r w:rsidRPr="00BB10A7">
              <w:t xml:space="preserve"> represents the order of changes. SequenceNumber is derived from the __$seq</w:t>
            </w:r>
            <w:smartTag w:uri="Chem4WordSmartTag" w:element="tag">
              <w:smartTagPr>
                <w:attr w:name="id" w:val="valine"/>
              </w:smartTagPr>
              <w:r w:rsidRPr="00BB10A7">
                <w:t>val</w:t>
              </w:r>
            </w:smartTag>
            <w:r w:rsidRPr="00BB10A7">
              <w:t xml:space="preserve"> column of change data capture tables. Again, we convert the binary </w:t>
            </w:r>
            <w:smartTag w:uri="Chem4WordSmartTag" w:element="tag">
              <w:smartTagPr>
                <w:attr w:name="id" w:val="valine"/>
              </w:smartTagPr>
              <w:r w:rsidRPr="00BB10A7">
                <w:t>val</w:t>
              </w:r>
            </w:smartTag>
            <w:r w:rsidRPr="00BB10A7">
              <w:t xml:space="preserve">ue to its hex string representation since it is being used as EntityKey </w:t>
            </w:r>
            <w:smartTag w:uri="Chem4WordSmartTag" w:element="tag">
              <w:smartTagPr>
                <w:attr w:name="id" w:val="proline"/>
              </w:smartTagPr>
              <w:r w:rsidRPr="00BB10A7">
                <w:t>pro</w:t>
              </w:r>
            </w:smartTag>
            <w:r w:rsidRPr="00BB10A7">
              <w:t>perty in some of the entities in the Mapping Layer.</w:t>
            </w:r>
          </w:p>
        </w:tc>
      </w:tr>
      <w:tr w:rsidR="00BE471A" w:rsidRPr="00BB10A7" w:rsidTr="00670A35">
        <w:trPr>
          <w:cnfStyle w:val="000000010000"/>
        </w:trPr>
        <w:tc>
          <w:tcPr>
            <w:tcW w:w="1717" w:type="dxa"/>
          </w:tcPr>
          <w:p w:rsidR="00BE471A" w:rsidRPr="00BB10A7" w:rsidRDefault="00BE471A" w:rsidP="00BB10A7">
            <w:r w:rsidRPr="00BB10A7">
              <w:t>Operation</w:t>
            </w:r>
            <w:r w:rsidR="003B0AB8" w:rsidRPr="00BB10A7">
              <w:t>Id</w:t>
            </w:r>
          </w:p>
        </w:tc>
        <w:tc>
          <w:tcPr>
            <w:tcW w:w="1365" w:type="dxa"/>
          </w:tcPr>
          <w:p w:rsidR="00BE471A" w:rsidRPr="00BB10A7" w:rsidRDefault="00655484" w:rsidP="00BB10A7">
            <w:r w:rsidRPr="00BB10A7">
              <w:t>I</w:t>
            </w:r>
            <w:r w:rsidR="00BE471A" w:rsidRPr="00BB10A7">
              <w:t>nt</w:t>
            </w:r>
          </w:p>
        </w:tc>
        <w:tc>
          <w:tcPr>
            <w:tcW w:w="6494" w:type="dxa"/>
          </w:tcPr>
          <w:p w:rsidR="00BE471A" w:rsidRPr="00BB10A7" w:rsidRDefault="00BE471A" w:rsidP="00BB10A7">
            <w:r w:rsidRPr="00BB10A7">
              <w:t>Operation defines the type of change.</w:t>
            </w:r>
          </w:p>
          <w:p w:rsidR="00BE471A" w:rsidRPr="00BB10A7" w:rsidRDefault="00BE471A" w:rsidP="00BB10A7">
            <w:r w:rsidRPr="00BB10A7">
              <w:t xml:space="preserve">1 = Delete - </w:t>
            </w:r>
            <w:smartTag w:uri="Chem4WordSmartTag" w:element="tag">
              <w:smartTagPr>
                <w:attr w:name="id" w:val="proline"/>
              </w:smartTagPr>
              <w:r w:rsidRPr="00BB10A7">
                <w:t>Pro</w:t>
              </w:r>
            </w:smartTag>
            <w:r w:rsidRPr="00BB10A7">
              <w:t xml:space="preserve">pertyChanges has </w:t>
            </w:r>
            <w:smartTag w:uri="Chem4WordSmartTag" w:element="tag">
              <w:smartTagPr>
                <w:attr w:name="id" w:val="proline"/>
              </w:smartTagPr>
              <w:r w:rsidRPr="00BB10A7">
                <w:t>pro</w:t>
              </w:r>
            </w:smartTag>
            <w:r w:rsidRPr="00BB10A7">
              <w:t xml:space="preserve">perty </w:t>
            </w:r>
            <w:smartTag w:uri="Chem4WordSmartTag" w:element="tag">
              <w:smartTagPr>
                <w:attr w:name="id" w:val="valine"/>
              </w:smartTagPr>
              <w:r w:rsidRPr="00BB10A7">
                <w:t>val</w:t>
              </w:r>
            </w:smartTag>
            <w:r w:rsidRPr="00BB10A7">
              <w:t>ues before deletion.</w:t>
            </w:r>
          </w:p>
          <w:p w:rsidR="00BE471A" w:rsidRPr="00BB10A7" w:rsidRDefault="00BE471A" w:rsidP="00BB10A7">
            <w:r w:rsidRPr="00BB10A7">
              <w:t>2 = In</w:t>
            </w:r>
            <w:smartTag w:uri="Chem4WordSmartTag" w:element="tag">
              <w:smartTagPr>
                <w:attr w:name="id" w:val="serine"/>
              </w:smartTagPr>
              <w:r w:rsidRPr="00BB10A7">
                <w:t>ser</w:t>
              </w:r>
            </w:smartTag>
            <w:r w:rsidRPr="00BB10A7">
              <w:t xml:space="preserve">t - </w:t>
            </w:r>
            <w:smartTag w:uri="Chem4WordSmartTag" w:element="tag">
              <w:smartTagPr>
                <w:attr w:name="id" w:val="proline"/>
              </w:smartTagPr>
              <w:r w:rsidRPr="00BB10A7">
                <w:t>Pro</w:t>
              </w:r>
            </w:smartTag>
            <w:r w:rsidRPr="00BB10A7">
              <w:t xml:space="preserve">pertyChanges has </w:t>
            </w:r>
            <w:smartTag w:uri="Chem4WordSmartTag" w:element="tag">
              <w:smartTagPr>
                <w:attr w:name="id" w:val="proline"/>
              </w:smartTagPr>
              <w:r w:rsidRPr="00BB10A7">
                <w:t>pro</w:t>
              </w:r>
            </w:smartTag>
            <w:r w:rsidRPr="00BB10A7">
              <w:t xml:space="preserve">perty </w:t>
            </w:r>
            <w:smartTag w:uri="Chem4WordSmartTag" w:element="tag">
              <w:smartTagPr>
                <w:attr w:name="id" w:val="valine"/>
              </w:smartTagPr>
              <w:r w:rsidRPr="00BB10A7">
                <w:t>val</w:t>
              </w:r>
            </w:smartTag>
            <w:r w:rsidRPr="00BB10A7">
              <w:t>ues after in</w:t>
            </w:r>
            <w:smartTag w:uri="Chem4WordSmartTag" w:element="tag">
              <w:smartTagPr>
                <w:attr w:name="id" w:val="serine"/>
              </w:smartTagPr>
              <w:r w:rsidRPr="00BB10A7">
                <w:t>ser</w:t>
              </w:r>
            </w:smartTag>
            <w:r w:rsidRPr="00BB10A7">
              <w:t>tion.</w:t>
            </w:r>
          </w:p>
          <w:p w:rsidR="00BE471A" w:rsidRPr="00BB10A7" w:rsidRDefault="00BE471A" w:rsidP="00BB10A7">
            <w:r w:rsidRPr="00BB10A7">
              <w:t xml:space="preserve">3 = Update - </w:t>
            </w:r>
            <w:smartTag w:uri="Chem4WordSmartTag" w:element="tag">
              <w:smartTagPr>
                <w:attr w:name="id" w:val="proline"/>
              </w:smartTagPr>
              <w:r w:rsidRPr="00BB10A7">
                <w:t>Pro</w:t>
              </w:r>
            </w:smartTag>
            <w:r w:rsidRPr="00BB10A7">
              <w:t xml:space="preserve">pertyChanges has </w:t>
            </w:r>
            <w:smartTag w:uri="Chem4WordSmartTag" w:element="tag">
              <w:smartTagPr>
                <w:attr w:name="id" w:val="proline"/>
              </w:smartTagPr>
              <w:r w:rsidRPr="00BB10A7">
                <w:t>pro</w:t>
              </w:r>
            </w:smartTag>
            <w:r w:rsidRPr="00BB10A7">
              <w:t xml:space="preserve">perty </w:t>
            </w:r>
            <w:smartTag w:uri="Chem4WordSmartTag" w:element="tag">
              <w:smartTagPr>
                <w:attr w:name="id" w:val="valine"/>
              </w:smartTagPr>
              <w:r w:rsidRPr="00BB10A7">
                <w:t>val</w:t>
              </w:r>
            </w:smartTag>
            <w:r w:rsidRPr="00BB10A7">
              <w:t xml:space="preserve">ues before </w:t>
            </w:r>
            <w:r w:rsidR="00391B00" w:rsidRPr="00BB10A7">
              <w:t xml:space="preserve">and after </w:t>
            </w:r>
            <w:r w:rsidRPr="00BB10A7">
              <w:t>executing the update statement.</w:t>
            </w:r>
          </w:p>
        </w:tc>
      </w:tr>
      <w:tr w:rsidR="00BE471A" w:rsidRPr="00BB10A7" w:rsidTr="00670A35">
        <w:tc>
          <w:tcPr>
            <w:tcW w:w="1717" w:type="dxa"/>
          </w:tcPr>
          <w:p w:rsidR="00BE471A" w:rsidRPr="00BB10A7" w:rsidRDefault="00BE471A" w:rsidP="00BB10A7">
            <w:r w:rsidRPr="00BB10A7">
              <w:t>ResourceId</w:t>
            </w:r>
          </w:p>
        </w:tc>
        <w:tc>
          <w:tcPr>
            <w:tcW w:w="1365" w:type="dxa"/>
          </w:tcPr>
          <w:p w:rsidR="00BE471A" w:rsidRPr="00BB10A7" w:rsidRDefault="00E179FD" w:rsidP="00BB10A7">
            <w:r w:rsidRPr="00BB10A7">
              <w:t>U</w:t>
            </w:r>
            <w:r w:rsidR="00934330" w:rsidRPr="00BB10A7">
              <w:t>niqueidentifier</w:t>
            </w:r>
          </w:p>
        </w:tc>
        <w:tc>
          <w:tcPr>
            <w:tcW w:w="6494" w:type="dxa"/>
          </w:tcPr>
          <w:p w:rsidR="00BE471A" w:rsidRPr="00BB10A7" w:rsidRDefault="00934330" w:rsidP="00BB10A7">
            <w:r w:rsidRPr="00BB10A7">
              <w:t>The identifier of resource undergoing the change.</w:t>
            </w:r>
          </w:p>
        </w:tc>
      </w:tr>
      <w:tr w:rsidR="00BE471A" w:rsidRPr="00BB10A7" w:rsidTr="00670A35">
        <w:trPr>
          <w:cnfStyle w:val="000000010000"/>
        </w:trPr>
        <w:tc>
          <w:tcPr>
            <w:tcW w:w="1717" w:type="dxa"/>
          </w:tcPr>
          <w:p w:rsidR="00BE471A" w:rsidRPr="00BB10A7" w:rsidRDefault="00BE471A" w:rsidP="00BB10A7">
            <w:r w:rsidRPr="00BB10A7">
              <w:t>ResourceTypeFullName</w:t>
            </w:r>
          </w:p>
        </w:tc>
        <w:tc>
          <w:tcPr>
            <w:tcW w:w="1365" w:type="dxa"/>
          </w:tcPr>
          <w:p w:rsidR="00BE471A" w:rsidRPr="00BB10A7" w:rsidRDefault="00934330" w:rsidP="00BB10A7">
            <w:r w:rsidRPr="00BB10A7">
              <w:t>nvarchar(512)</w:t>
            </w:r>
          </w:p>
        </w:tc>
        <w:tc>
          <w:tcPr>
            <w:tcW w:w="6494" w:type="dxa"/>
          </w:tcPr>
          <w:p w:rsidR="00BE471A" w:rsidRPr="00BB10A7" w:rsidRDefault="00934330" w:rsidP="00BB10A7">
            <w:r w:rsidRPr="00BB10A7">
              <w:t>The full .NET name of the resource type.</w:t>
            </w:r>
          </w:p>
        </w:tc>
      </w:tr>
      <w:tr w:rsidR="00BE471A" w:rsidRPr="00BB10A7" w:rsidTr="00670A35">
        <w:tc>
          <w:tcPr>
            <w:tcW w:w="1717" w:type="dxa"/>
          </w:tcPr>
          <w:p w:rsidR="00BE471A" w:rsidRPr="00BB10A7" w:rsidRDefault="00BE471A" w:rsidP="00BB10A7">
            <w:smartTag w:uri="Chem4WordSmartTag" w:element="tag">
              <w:smartTagPr>
                <w:attr w:name="id" w:val="proline"/>
              </w:smartTagPr>
              <w:r w:rsidRPr="00BB10A7">
                <w:t>Pro</w:t>
              </w:r>
            </w:smartTag>
            <w:r w:rsidRPr="00BB10A7">
              <w:t>pertyChanges</w:t>
            </w:r>
          </w:p>
        </w:tc>
        <w:tc>
          <w:tcPr>
            <w:tcW w:w="1365" w:type="dxa"/>
          </w:tcPr>
          <w:p w:rsidR="00BE471A" w:rsidRPr="00BB10A7" w:rsidRDefault="00934330" w:rsidP="00BB10A7">
            <w:r w:rsidRPr="00BB10A7">
              <w:t>nvarchar(max)</w:t>
            </w:r>
          </w:p>
        </w:tc>
        <w:tc>
          <w:tcPr>
            <w:tcW w:w="6494" w:type="dxa"/>
          </w:tcPr>
          <w:p w:rsidR="008241F0" w:rsidRPr="00BB10A7" w:rsidRDefault="00BE471A" w:rsidP="00BB10A7">
            <w:r w:rsidRPr="00BB10A7">
              <w:t xml:space="preserve">Describes the </w:t>
            </w:r>
            <w:smartTag w:uri="Chem4WordSmartTag" w:element="tag">
              <w:smartTagPr>
                <w:attr w:name="id" w:val="proline"/>
              </w:smartTagPr>
              <w:r w:rsidRPr="00BB10A7">
                <w:t>pr</w:t>
              </w:r>
              <w:r w:rsidR="008241F0" w:rsidRPr="00BB10A7">
                <w:t>o</w:t>
              </w:r>
            </w:smartTag>
            <w:r w:rsidR="008241F0" w:rsidRPr="00BB10A7">
              <w:t>perty changes in an XML format with the following schema.</w:t>
            </w:r>
          </w:p>
          <w:tbl>
            <w:tblPr>
              <w:tblStyle w:val="TableGrid"/>
              <w:tblW w:w="6497" w:type="dxa"/>
              <w:shd w:val="clear" w:color="auto" w:fill="F2F2F2" w:themeFill="background1" w:themeFillShade="F2"/>
              <w:tblLayout w:type="fixed"/>
              <w:tblLook w:val="04A0"/>
            </w:tblPr>
            <w:tblGrid>
              <w:gridCol w:w="6497"/>
            </w:tblGrid>
            <w:tr w:rsidR="008241F0" w:rsidRPr="00BB10A7" w:rsidTr="00826DB2">
              <w:trPr>
                <w:cnfStyle w:val="100000000000"/>
              </w:trPr>
              <w:tc>
                <w:tcPr>
                  <w:tcW w:w="6497" w:type="dxa"/>
                  <w:shd w:val="clear" w:color="auto" w:fill="F2F2F2" w:themeFill="background1" w:themeFillShade="F2"/>
                </w:tcPr>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&lt;?</w:t>
                  </w:r>
                  <w:r w:rsidRPr="00BD36DA">
                    <w:rPr>
                      <w:rFonts w:ascii="Courier New" w:hAnsi="Courier New" w:cs="Courier New"/>
                      <w:noProof/>
                      <w:color w:val="A31515"/>
                      <w:sz w:val="16"/>
                      <w:szCs w:val="16"/>
                      <w:lang w:bidi="ar-SA"/>
                    </w:rPr>
                    <w:t>xml</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version</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1.0</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encoding</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utf-8</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&lt;</w:t>
                  </w:r>
                  <w:r w:rsidRPr="00BD36DA">
                    <w:rPr>
                      <w:rFonts w:ascii="Courier New" w:hAnsi="Courier New" w:cs="Courier New"/>
                      <w:noProof/>
                      <w:color w:val="A31515"/>
                      <w:sz w:val="16"/>
                      <w:szCs w:val="16"/>
                      <w:lang w:bidi="ar-SA"/>
                    </w:rPr>
                    <w:t>xs:schema</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attributeFormDefault</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unqualified</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elementFormDefault</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qualified</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xmlns:xs</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http://www.w3.org/2001/XMLSchema</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xs:element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name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smartTag w:uri="Chem4WordSmartTag" w:element="tag">
                    <w:smartTagPr>
                      <w:attr w:name="id" w:val="proline"/>
                    </w:smartTagPr>
                    <w:r w:rsidRPr="00BD36DA">
                      <w:rPr>
                        <w:rFonts w:ascii="Courier New" w:hAnsi="Courier New" w:cs="Courier New"/>
                        <w:noProof/>
                        <w:color w:val="0000FF"/>
                        <w:sz w:val="16"/>
                        <w:szCs w:val="16"/>
                        <w:lang w:bidi="ar-SA"/>
                      </w:rPr>
                      <w:t>Pro</w:t>
                    </w:r>
                  </w:smartTag>
                  <w:r w:rsidRPr="00BD36DA">
                    <w:rPr>
                      <w:rFonts w:ascii="Courier New" w:hAnsi="Courier New" w:cs="Courier New"/>
                      <w:noProof/>
                      <w:color w:val="0000FF"/>
                      <w:sz w:val="16"/>
                      <w:szCs w:val="16"/>
                      <w:lang w:bidi="ar-SA"/>
                    </w:rPr>
                    <w:t>pertyChanges</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xs:complexType</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xs:sequence</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xs:element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maxOccurs</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unbounded</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name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smartTag w:uri="Chem4WordSmartTag" w:element="tag">
                    <w:smartTagPr>
                      <w:attr w:name="id" w:val="proline"/>
                    </w:smartTagPr>
                    <w:r w:rsidRPr="00BD36DA">
                      <w:rPr>
                        <w:rFonts w:ascii="Courier New" w:hAnsi="Courier New" w:cs="Courier New"/>
                        <w:noProof/>
                        <w:color w:val="0000FF"/>
                        <w:sz w:val="16"/>
                        <w:szCs w:val="16"/>
                        <w:lang w:bidi="ar-SA"/>
                      </w:rPr>
                      <w:t>Pro</w:t>
                    </w:r>
                  </w:smartTag>
                  <w:r w:rsidRPr="00BD36DA">
                    <w:rPr>
                      <w:rFonts w:ascii="Courier New" w:hAnsi="Courier New" w:cs="Courier New"/>
                      <w:noProof/>
                      <w:color w:val="0000FF"/>
                      <w:sz w:val="16"/>
                      <w:szCs w:val="16"/>
                      <w:lang w:bidi="ar-SA"/>
                    </w:rPr>
                    <w:t>pertyChange</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xs:complexType</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xs:sequence</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minOccurs</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0</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xs:element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minOccurs</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0</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name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Previous</w:t>
                  </w:r>
                  <w:smartTag w:uri="Chem4WordSmartTag" w:element="tag">
                    <w:smartTagPr>
                      <w:attr w:name="id" w:val="valine"/>
                    </w:smartTagPr>
                    <w:r w:rsidRPr="00BD36DA">
                      <w:rPr>
                        <w:rFonts w:ascii="Courier New" w:hAnsi="Courier New" w:cs="Courier New"/>
                        <w:noProof/>
                        <w:color w:val="0000FF"/>
                        <w:sz w:val="16"/>
                        <w:szCs w:val="16"/>
                        <w:lang w:bidi="ar-SA"/>
                      </w:rPr>
                      <w:t>Val</w:t>
                    </w:r>
                  </w:smartTag>
                  <w:r w:rsidRPr="00BD36DA">
                    <w:rPr>
                      <w:rFonts w:ascii="Courier New" w:hAnsi="Courier New" w:cs="Courier New"/>
                      <w:noProof/>
                      <w:color w:val="0000FF"/>
                      <w:sz w:val="16"/>
                      <w:szCs w:val="16"/>
                      <w:lang w:bidi="ar-SA"/>
                    </w:rPr>
                    <w:t>ue</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type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xs:string</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xs:element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minOccurs</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0</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name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Next</w:t>
                  </w:r>
                  <w:smartTag w:uri="Chem4WordSmartTag" w:element="tag">
                    <w:smartTagPr>
                      <w:attr w:name="id" w:val="valine"/>
                    </w:smartTagPr>
                    <w:r w:rsidRPr="00BD36DA">
                      <w:rPr>
                        <w:rFonts w:ascii="Courier New" w:hAnsi="Courier New" w:cs="Courier New"/>
                        <w:noProof/>
                        <w:color w:val="0000FF"/>
                        <w:sz w:val="16"/>
                        <w:szCs w:val="16"/>
                        <w:lang w:bidi="ar-SA"/>
                      </w:rPr>
                      <w:t>Val</w:t>
                    </w:r>
                  </w:smartTag>
                  <w:r w:rsidRPr="00BD36DA">
                    <w:rPr>
                      <w:rFonts w:ascii="Courier New" w:hAnsi="Courier New" w:cs="Courier New"/>
                      <w:noProof/>
                      <w:color w:val="0000FF"/>
                      <w:sz w:val="16"/>
                      <w:szCs w:val="16"/>
                      <w:lang w:bidi="ar-SA"/>
                    </w:rPr>
                    <w:t>ue</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type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xs:string</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xs:sequence</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xs:attribute</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name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smartTag w:uri="Chem4WordSmartTag" w:element="tag">
                    <w:smartTagPr>
                      <w:attr w:name="id" w:val="proline"/>
                    </w:smartTagPr>
                    <w:r w:rsidRPr="00BD36DA">
                      <w:rPr>
                        <w:rFonts w:ascii="Courier New" w:hAnsi="Courier New" w:cs="Courier New"/>
                        <w:noProof/>
                        <w:color w:val="0000FF"/>
                        <w:sz w:val="16"/>
                        <w:szCs w:val="16"/>
                        <w:lang w:bidi="ar-SA"/>
                      </w:rPr>
                      <w:t>Pro</w:t>
                    </w:r>
                  </w:smartTag>
                  <w:r w:rsidRPr="00BD36DA">
                    <w:rPr>
                      <w:rFonts w:ascii="Courier New" w:hAnsi="Courier New" w:cs="Courier New"/>
                      <w:noProof/>
                      <w:color w:val="0000FF"/>
                      <w:sz w:val="16"/>
                      <w:szCs w:val="16"/>
                      <w:lang w:bidi="ar-SA"/>
                    </w:rPr>
                    <w:t>pertyName</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type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xs:string</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use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required</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xs:attribute</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name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Changed</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type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xs:string</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use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optional</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xs:complexType</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xs:element</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xs:sequence</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xs:attribute</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name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ResourceId</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type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xs:string</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use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required</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xs:attribute</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name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ResourceTypeFullName</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type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xs:string</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use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required</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xs:complexType</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lastRenderedPageBreak/>
                    <w:t xml:space="preserve">  &lt;/</w:t>
                  </w:r>
                  <w:r w:rsidRPr="00BD36DA">
                    <w:rPr>
                      <w:rFonts w:ascii="Courier New" w:hAnsi="Courier New" w:cs="Courier New"/>
                      <w:noProof/>
                      <w:color w:val="A31515"/>
                      <w:sz w:val="16"/>
                      <w:szCs w:val="16"/>
                      <w:lang w:bidi="ar-SA"/>
                    </w:rPr>
                    <w:t>xs:element</w:t>
                  </w:r>
                  <w:r w:rsidRPr="00BD36DA">
                    <w:rPr>
                      <w:rFonts w:ascii="Courier New" w:hAnsi="Courier New" w:cs="Courier New"/>
                      <w:noProof/>
                      <w:color w:val="0000FF"/>
                      <w:sz w:val="16"/>
                      <w:szCs w:val="16"/>
                      <w:lang w:bidi="ar-SA"/>
                    </w:rPr>
                    <w:t>&gt;</w:t>
                  </w:r>
                </w:p>
                <w:p w:rsidR="008241F0" w:rsidRPr="00BD36DA" w:rsidRDefault="00BD36DA" w:rsidP="00BD36DA">
                  <w:pPr>
                    <w:rPr>
                      <w:sz w:val="16"/>
                      <w:szCs w:val="16"/>
                    </w:rPr>
                  </w:pPr>
                  <w:r w:rsidRPr="00BD36DA">
                    <w:rPr>
                      <w:rFonts w:ascii="Courier New" w:hAnsi="Courier New" w:cs="Courier New"/>
                      <w:noProof/>
                      <w:color w:val="0000FF"/>
                      <w:sz w:val="16"/>
                      <w:szCs w:val="16"/>
                      <w:lang w:bidi="ar-SA"/>
                    </w:rPr>
                    <w:t>&lt;/</w:t>
                  </w:r>
                  <w:r w:rsidRPr="00BD36DA">
                    <w:rPr>
                      <w:rFonts w:ascii="Courier New" w:hAnsi="Courier New" w:cs="Courier New"/>
                      <w:noProof/>
                      <w:color w:val="A31515"/>
                      <w:sz w:val="16"/>
                      <w:szCs w:val="16"/>
                      <w:lang w:bidi="ar-SA"/>
                    </w:rPr>
                    <w:t>xs:schema</w:t>
                  </w:r>
                  <w:r w:rsidRPr="00BD36DA">
                    <w:rPr>
                      <w:rFonts w:ascii="Courier New" w:hAnsi="Courier New" w:cs="Courier New"/>
                      <w:noProof/>
                      <w:color w:val="0000FF"/>
                      <w:sz w:val="16"/>
                      <w:szCs w:val="16"/>
                      <w:lang w:bidi="ar-SA"/>
                    </w:rPr>
                    <w:t>&gt;</w:t>
                  </w:r>
                </w:p>
              </w:tc>
            </w:tr>
          </w:tbl>
          <w:p w:rsidR="00884F75" w:rsidRPr="00BB10A7" w:rsidRDefault="00884F75" w:rsidP="00BB10A7"/>
          <w:p w:rsidR="00DB5511" w:rsidRPr="00BB10A7" w:rsidRDefault="00DB5511" w:rsidP="00BB10A7">
            <w:r w:rsidRPr="00BB10A7">
              <w:t xml:space="preserve">Empty strings are treated separate from NULL </w:t>
            </w:r>
            <w:smartTag w:uri="Chem4WordSmartTag" w:element="tag">
              <w:smartTagPr>
                <w:attr w:name="id" w:val="valine"/>
              </w:smartTagPr>
              <w:r w:rsidRPr="00BB10A7">
                <w:t>val</w:t>
              </w:r>
            </w:smartTag>
            <w:r w:rsidRPr="00BB10A7">
              <w:t>ues. An empty Previous</w:t>
            </w:r>
            <w:smartTag w:uri="Chem4WordSmartTag" w:element="tag">
              <w:smartTagPr>
                <w:attr w:name="id" w:val="valine"/>
              </w:smartTagPr>
              <w:r w:rsidRPr="00BB10A7">
                <w:t>Val</w:t>
              </w:r>
            </w:smartTag>
            <w:r w:rsidRPr="00BB10A7">
              <w:t>ue or Next</w:t>
            </w:r>
            <w:smartTag w:uri="Chem4WordSmartTag" w:element="tag">
              <w:smartTagPr>
                <w:attr w:name="id" w:val="valine"/>
              </w:smartTagPr>
              <w:r w:rsidRPr="00BB10A7">
                <w:t>Val</w:t>
              </w:r>
            </w:smartTag>
            <w:r w:rsidRPr="00BB10A7">
              <w:t xml:space="preserve">ue element represents empty string. Absence of these elements represents NULL </w:t>
            </w:r>
            <w:smartTag w:uri="Chem4WordSmartTag" w:element="tag">
              <w:smartTagPr>
                <w:attr w:name="id" w:val="valine"/>
              </w:smartTagPr>
              <w:r w:rsidRPr="00BB10A7">
                <w:t>val</w:t>
              </w:r>
            </w:smartTag>
            <w:r w:rsidRPr="00BB10A7">
              <w:t>ues.</w:t>
            </w:r>
          </w:p>
          <w:p w:rsidR="00BE471A" w:rsidRPr="00BB10A7" w:rsidRDefault="00884F75" w:rsidP="00BB10A7">
            <w:r w:rsidRPr="00BB10A7">
              <w:t>For an in</w:t>
            </w:r>
            <w:smartTag w:uri="Chem4WordSmartTag" w:element="tag">
              <w:smartTagPr>
                <w:attr w:name="id" w:val="serine"/>
              </w:smartTagPr>
              <w:r w:rsidRPr="00BB10A7">
                <w:t>ser</w:t>
              </w:r>
            </w:smartTag>
            <w:r w:rsidRPr="00BB10A7">
              <w:t>t operation, the ‘Previous</w:t>
            </w:r>
            <w:smartTag w:uri="Chem4WordSmartTag" w:element="tag">
              <w:smartTagPr>
                <w:attr w:name="id" w:val="valine"/>
              </w:smartTagPr>
              <w:r w:rsidRPr="00BB10A7">
                <w:t>Val</w:t>
              </w:r>
            </w:smartTag>
            <w:r w:rsidRPr="00BB10A7">
              <w:t xml:space="preserve">ue’ element is not present for the </w:t>
            </w:r>
            <w:r w:rsidR="00DB5511" w:rsidRPr="00BB10A7">
              <w:t>‘</w:t>
            </w:r>
            <w:smartTag w:uri="Chem4WordSmartTag" w:element="tag">
              <w:smartTagPr>
                <w:attr w:name="id" w:val="proline"/>
              </w:smartTagPr>
              <w:r w:rsidR="00DB5511" w:rsidRPr="00BB10A7">
                <w:t>P</w:t>
              </w:r>
              <w:r w:rsidRPr="00BB10A7">
                <w:t>ro</w:t>
              </w:r>
            </w:smartTag>
            <w:r w:rsidRPr="00BB10A7">
              <w:t>perty</w:t>
            </w:r>
            <w:r w:rsidR="00A302A0">
              <w:t>Change</w:t>
            </w:r>
            <w:r w:rsidR="00DB5511" w:rsidRPr="00BB10A7">
              <w:t>’</w:t>
            </w:r>
            <w:r w:rsidR="00A302A0">
              <w:t xml:space="preserve"> element</w:t>
            </w:r>
            <w:r w:rsidRPr="00BB10A7">
              <w:t xml:space="preserve">. Absence of </w:t>
            </w:r>
            <w:r w:rsidR="00DB5511" w:rsidRPr="00BB10A7">
              <w:t>the ‘</w:t>
            </w:r>
            <w:r w:rsidRPr="00BB10A7">
              <w:t>Next</w:t>
            </w:r>
            <w:smartTag w:uri="Chem4WordSmartTag" w:element="tag">
              <w:smartTagPr>
                <w:attr w:name="id" w:val="valine"/>
              </w:smartTagPr>
              <w:r w:rsidRPr="00BB10A7">
                <w:t>Val</w:t>
              </w:r>
            </w:smartTag>
            <w:r w:rsidRPr="00BB10A7">
              <w:t>ue</w:t>
            </w:r>
            <w:r w:rsidR="00DB5511" w:rsidRPr="00BB10A7">
              <w:t>’</w:t>
            </w:r>
            <w:r w:rsidRPr="00BB10A7">
              <w:t xml:space="preserve"> in t</w:t>
            </w:r>
            <w:smartTag w:uri="Chem4WordSmartTag" w:element="tag">
              <w:smartTagPr>
                <w:attr w:name="id" w:val="histidine"/>
              </w:smartTagPr>
              <w:r w:rsidRPr="00BB10A7">
                <w:t>his</w:t>
              </w:r>
            </w:smartTag>
            <w:r w:rsidRPr="00BB10A7">
              <w:t xml:space="preserve"> case represents that the in</w:t>
            </w:r>
            <w:smartTag w:uri="Chem4WordSmartTag" w:element="tag">
              <w:smartTagPr>
                <w:attr w:name="id" w:val="serine"/>
              </w:smartTagPr>
              <w:r w:rsidRPr="00BB10A7">
                <w:t>ser</w:t>
              </w:r>
            </w:smartTag>
            <w:r w:rsidRPr="00BB10A7">
              <w:t xml:space="preserve">ted </w:t>
            </w:r>
            <w:smartTag w:uri="Chem4WordSmartTag" w:element="tag">
              <w:smartTagPr>
                <w:attr w:name="id" w:val="valine"/>
              </w:smartTagPr>
              <w:r w:rsidRPr="00BB10A7">
                <w:t>val</w:t>
              </w:r>
            </w:smartTag>
            <w:r w:rsidRPr="00BB10A7">
              <w:t xml:space="preserve">ue is NULL for the </w:t>
            </w:r>
            <w:smartTag w:uri="Chem4WordSmartTag" w:element="tag">
              <w:smartTagPr>
                <w:attr w:name="id" w:val="proline"/>
              </w:smartTagPr>
              <w:r w:rsidRPr="00BB10A7">
                <w:t>pro</w:t>
              </w:r>
            </w:smartTag>
            <w:r w:rsidRPr="00BB10A7">
              <w:t xml:space="preserve">perty. </w:t>
            </w:r>
            <w:r w:rsidR="00BE471A" w:rsidRPr="00BB10A7">
              <w:t>An example XML is shown below</w:t>
            </w:r>
            <w:r w:rsidR="00DB5511" w:rsidRPr="00BB10A7">
              <w:t>.</w:t>
            </w:r>
          </w:p>
          <w:tbl>
            <w:tblPr>
              <w:tblStyle w:val="TableGrid"/>
              <w:tblW w:w="0" w:type="auto"/>
              <w:shd w:val="clear" w:color="auto" w:fill="F2F2F2" w:themeFill="background1" w:themeFillShade="F2"/>
              <w:tblLayout w:type="fixed"/>
              <w:tblLook w:val="04A0"/>
            </w:tblPr>
            <w:tblGrid>
              <w:gridCol w:w="6093"/>
            </w:tblGrid>
            <w:tr w:rsidR="00BE471A" w:rsidRPr="00BB10A7" w:rsidTr="006F0A62">
              <w:trPr>
                <w:cnfStyle w:val="100000000000"/>
              </w:trPr>
              <w:tc>
                <w:tcPr>
                  <w:tcW w:w="6093" w:type="dxa"/>
                  <w:shd w:val="clear" w:color="auto" w:fill="F2F2F2" w:themeFill="background1" w:themeFillShade="F2"/>
                </w:tcPr>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pertyChanges</w:t>
                  </w:r>
                  <w:r w:rsidRPr="006F0A62">
                    <w:rPr>
                      <w:rFonts w:ascii="Courier New" w:hAnsi="Courier New" w:cs="Courier New"/>
                      <w:noProof/>
                      <w:color w:val="0000FF"/>
                      <w:sz w:val="16"/>
                      <w:szCs w:val="16"/>
                      <w:lang w:bidi="ar-SA"/>
                    </w:rPr>
                    <w:t xml:space="preserve"> </w:t>
                  </w:r>
                  <w:r w:rsidRPr="006F0A62">
                    <w:rPr>
                      <w:rFonts w:ascii="Courier New" w:hAnsi="Courier New" w:cs="Courier New"/>
                      <w:noProof/>
                      <w:color w:val="FF0000"/>
                      <w:sz w:val="16"/>
                      <w:szCs w:val="16"/>
                      <w:lang w:bidi="ar-SA"/>
                    </w:rPr>
                    <w:t>ResourceId</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5A732A9F-8824-4BD1-AFF8-FB9A687B1C81</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w:t>
                  </w:r>
                  <w:r w:rsidRPr="006F0A62">
                    <w:rPr>
                      <w:rFonts w:ascii="Courier New" w:hAnsi="Courier New" w:cs="Courier New"/>
                      <w:noProof/>
                      <w:color w:val="FF0000"/>
                      <w:sz w:val="16"/>
                      <w:szCs w:val="16"/>
                      <w:lang w:bidi="ar-SA"/>
                    </w:rPr>
                    <w:t>ResourceTypeFullName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Zentity.ScholarlyWorks.Lecture</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Title</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r w:rsidRPr="006F0A62">
                    <w:rPr>
                      <w:rFonts w:ascii="Courier New" w:hAnsi="Courier New" w:cs="Courier New"/>
                      <w:noProof/>
                      <w:sz w:val="16"/>
                      <w:szCs w:val="16"/>
                      <w:lang w:bidi="ar-SA"/>
                    </w:rPr>
                    <w:t>Lecture1</w:t>
                  </w:r>
                  <w:r w:rsidRPr="006F0A62">
                    <w:rPr>
                      <w:rFonts w:ascii="Courier New" w:hAnsi="Courier New" w:cs="Courier New"/>
                      <w:noProof/>
                      <w:color w:val="0000FF"/>
                      <w:sz w:val="16"/>
                      <w:szCs w:val="16"/>
                      <w:lang w:bidi="ar-SA"/>
                    </w:rPr>
                    <w:t>&lt;/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DateModified</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r w:rsidRPr="006F0A62">
                    <w:rPr>
                      <w:rFonts w:ascii="Courier New" w:hAnsi="Courier New" w:cs="Courier New"/>
                      <w:noProof/>
                      <w:sz w:val="16"/>
                      <w:szCs w:val="16"/>
                      <w:lang w:bidi="ar-SA"/>
                    </w:rPr>
                    <w:t>Apr  2 2009 10:05PM</w:t>
                  </w:r>
                  <w:r w:rsidRPr="006F0A62">
                    <w:rPr>
                      <w:rFonts w:ascii="Courier New" w:hAnsi="Courier New" w:cs="Courier New"/>
                      <w:noProof/>
                      <w:color w:val="0000FF"/>
                      <w:sz w:val="16"/>
                      <w:szCs w:val="16"/>
                      <w:lang w:bidi="ar-SA"/>
                    </w:rPr>
                    <w:t>&lt;/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smartTag w:uri="Chem4WordSmartTag" w:element="tag">
                    <w:smartTagPr>
                      <w:attr w:name="id" w:val="serine"/>
                    </w:smartTagPr>
                    <w:r w:rsidRPr="006F0A62">
                      <w:rPr>
                        <w:rFonts w:ascii="Courier New" w:hAnsi="Courier New" w:cs="Courier New"/>
                        <w:noProof/>
                        <w:color w:val="0000FF"/>
                        <w:sz w:val="16"/>
                        <w:szCs w:val="16"/>
                        <w:lang w:bidi="ar-SA"/>
                      </w:rPr>
                      <w:t>Ser</w:t>
                    </w:r>
                  </w:smartTag>
                  <w:r w:rsidRPr="006F0A62">
                    <w:rPr>
                      <w:rFonts w:ascii="Courier New" w:hAnsi="Courier New" w:cs="Courier New"/>
                      <w:noProof/>
                      <w:color w:val="0000FF"/>
                      <w:sz w:val="16"/>
                      <w:szCs w:val="16"/>
                      <w:lang w:bidi="ar-SA"/>
                    </w:rPr>
                    <w:t>ies</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License</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w:t>
                  </w:r>
                  <w:smartTag w:uri="Chem4WordSmartTag" w:element="tag">
                    <w:smartTagPr>
                      <w:attr w:name="id" w:val="valine"/>
                    </w:smartTagPr>
                    <w:r w:rsidRPr="006F0A62">
                      <w:rPr>
                        <w:rFonts w:ascii="Courier New" w:hAnsi="Courier New" w:cs="Courier New"/>
                        <w:noProof/>
                        <w:color w:val="0000FF"/>
                        <w:sz w:val="16"/>
                        <w:szCs w:val="16"/>
                        <w:lang w:bidi="ar-SA"/>
                      </w:rPr>
                      <w:t>Val</w:t>
                    </w:r>
                  </w:smartTag>
                  <w:r w:rsidRPr="006F0A62">
                    <w:rPr>
                      <w:rFonts w:ascii="Courier New" w:hAnsi="Courier New" w:cs="Courier New"/>
                      <w:noProof/>
                      <w:color w:val="0000FF"/>
                      <w:sz w:val="16"/>
                      <w:szCs w:val="16"/>
                      <w:lang w:bidi="ar-SA"/>
                    </w:rPr>
                    <w:t>idUntil</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Notes</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Image</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DateAdded</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r w:rsidRPr="006F0A62">
                    <w:rPr>
                      <w:rFonts w:ascii="Courier New" w:hAnsi="Courier New" w:cs="Courier New"/>
                      <w:noProof/>
                      <w:sz w:val="16"/>
                      <w:szCs w:val="16"/>
                      <w:lang w:bidi="ar-SA"/>
                    </w:rPr>
                    <w:t>Apr  2 2009 10:05PM</w:t>
                  </w:r>
                  <w:r w:rsidRPr="006F0A62">
                    <w:rPr>
                      <w:rFonts w:ascii="Courier New" w:hAnsi="Courier New" w:cs="Courier New"/>
                      <w:noProof/>
                      <w:color w:val="0000FF"/>
                      <w:sz w:val="16"/>
                      <w:szCs w:val="16"/>
                      <w:lang w:bidi="ar-SA"/>
                    </w:rPr>
                    <w:t>&lt;/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Audience</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r w:rsidRPr="006F0A62">
                    <w:rPr>
                      <w:rFonts w:ascii="Courier New" w:hAnsi="Courier New" w:cs="Courier New"/>
                      <w:noProof/>
                      <w:sz w:val="16"/>
                      <w:szCs w:val="16"/>
                      <w:lang w:bidi="ar-SA"/>
                    </w:rPr>
                    <w:t>All .NET People</w:t>
                  </w:r>
                  <w:r w:rsidRPr="006F0A62">
                    <w:rPr>
                      <w:rFonts w:ascii="Courier New" w:hAnsi="Courier New" w:cs="Courier New"/>
                      <w:noProof/>
                      <w:color w:val="0000FF"/>
                      <w:sz w:val="16"/>
                      <w:szCs w:val="16"/>
                      <w:lang w:bidi="ar-SA"/>
                    </w:rPr>
                    <w:t>&lt;/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Uri</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Abstract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Venue</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Copyright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Description</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w:t>
                  </w:r>
                  <w:smartTag w:uri="Chem4WordSmartTag" w:element="tag">
                    <w:smartTagPr>
                      <w:attr w:name="id" w:val="valine"/>
                    </w:smartTagPr>
                    <w:r w:rsidRPr="006F0A62">
                      <w:rPr>
                        <w:rFonts w:ascii="Courier New" w:hAnsi="Courier New" w:cs="Courier New"/>
                        <w:noProof/>
                        <w:color w:val="0000FF"/>
                        <w:sz w:val="16"/>
                        <w:szCs w:val="16"/>
                        <w:lang w:bidi="ar-SA"/>
                      </w:rPr>
                      <w:t>Val</w:t>
                    </w:r>
                  </w:smartTag>
                  <w:r w:rsidRPr="006F0A62">
                    <w:rPr>
                      <w:rFonts w:ascii="Courier New" w:hAnsi="Courier New" w:cs="Courier New"/>
                      <w:noProof/>
                      <w:color w:val="0000FF"/>
                      <w:sz w:val="16"/>
                      <w:szCs w:val="16"/>
                      <w:lang w:bidi="ar-SA"/>
                    </w:rPr>
                    <w:t>idFrom</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Language</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r w:rsidRPr="006F0A62">
                    <w:rPr>
                      <w:rFonts w:ascii="Courier New" w:hAnsi="Courier New" w:cs="Courier New"/>
                      <w:noProof/>
                      <w:sz w:val="16"/>
                      <w:szCs w:val="16"/>
                      <w:lang w:bidi="ar-SA"/>
                    </w:rPr>
                    <w:t>C#</w:t>
                  </w:r>
                  <w:r w:rsidRPr="006F0A62">
                    <w:rPr>
                      <w:rFonts w:ascii="Courier New" w:hAnsi="Courier New" w:cs="Courier New"/>
                      <w:noProof/>
                      <w:color w:val="0000FF"/>
                      <w:sz w:val="16"/>
                      <w:szCs w:val="16"/>
                      <w:lang w:bidi="ar-SA"/>
                    </w:rPr>
                    <w:t>&lt;/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DateEnd</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Scope</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DateStart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DateAvailab</w:t>
                  </w:r>
                  <w:smartTag w:uri="Chem4WordSmartTag" w:element="tag">
                    <w:smartTagPr>
                      <w:attr w:name="id" w:val="leucine"/>
                    </w:smartTagPr>
                    <w:r w:rsidRPr="006F0A62">
                      <w:rPr>
                        <w:rFonts w:ascii="Courier New" w:hAnsi="Courier New" w:cs="Courier New"/>
                        <w:noProof/>
                        <w:color w:val="0000FF"/>
                        <w:sz w:val="16"/>
                        <w:szCs w:val="16"/>
                        <w:lang w:bidi="ar-SA"/>
                      </w:rPr>
                      <w:t>leU</w:t>
                    </w:r>
                  </w:smartTag>
                  <w:r w:rsidRPr="006F0A62">
                    <w:rPr>
                      <w:rFonts w:ascii="Courier New" w:hAnsi="Courier New" w:cs="Courier New"/>
                      <w:noProof/>
                      <w:color w:val="0000FF"/>
                      <w:sz w:val="16"/>
                      <w:szCs w:val="16"/>
                      <w:lang w:bidi="ar-SA"/>
                    </w:rPr>
                    <w:t>ntil</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DateAvailableFrom</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DateCopyrighted</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BE471A" w:rsidRPr="006F0A62" w:rsidRDefault="00E522A0" w:rsidP="00BB10A7">
                  <w:pPr>
                    <w:rPr>
                      <w:sz w:val="16"/>
                      <w:szCs w:val="16"/>
                    </w:rPr>
                  </w:pPr>
                  <w:r w:rsidRPr="006F0A62">
                    <w:rPr>
                      <w:rFonts w:ascii="Courier New" w:hAnsi="Courier New" w:cs="Courier New"/>
                      <w:noProof/>
                      <w:color w:val="0000FF"/>
                      <w:sz w:val="16"/>
                      <w:szCs w:val="16"/>
                      <w:lang w:bidi="ar-SA"/>
                    </w:rPr>
                    <w:t>&lt;/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pertyChanges</w:t>
                  </w:r>
                  <w:r w:rsidRPr="006F0A62">
                    <w:rPr>
                      <w:rFonts w:ascii="Courier New" w:hAnsi="Courier New" w:cs="Courier New"/>
                      <w:noProof/>
                      <w:color w:val="0000FF"/>
                      <w:sz w:val="16"/>
                      <w:szCs w:val="16"/>
                      <w:lang w:bidi="ar-SA"/>
                    </w:rPr>
                    <w:t>&gt;</w:t>
                  </w:r>
                </w:p>
              </w:tc>
            </w:tr>
          </w:tbl>
          <w:p w:rsidR="00884F75" w:rsidRPr="00BB10A7" w:rsidRDefault="00884F75" w:rsidP="00BB10A7"/>
          <w:p w:rsidR="00884F75" w:rsidRPr="00BB10A7" w:rsidRDefault="00884F75" w:rsidP="00BB10A7">
            <w:r w:rsidRPr="00BB10A7">
              <w:t>For delete operation, the ‘Next</w:t>
            </w:r>
            <w:smartTag w:uri="Chem4WordSmartTag" w:element="tag">
              <w:smartTagPr>
                <w:attr w:name="id" w:val="valine"/>
              </w:smartTagPr>
              <w:r w:rsidRPr="00BB10A7">
                <w:t>Val</w:t>
              </w:r>
            </w:smartTag>
            <w:r w:rsidRPr="00BB10A7">
              <w:t xml:space="preserve">ue’ element is not present for the </w:t>
            </w:r>
            <w:smartTag w:uri="Chem4WordSmartTag" w:element="tag">
              <w:smartTagPr>
                <w:attr w:name="id" w:val="proline"/>
              </w:smartTagPr>
              <w:r w:rsidRPr="00BB10A7">
                <w:t>Pro</w:t>
              </w:r>
            </w:smartTag>
            <w:r w:rsidRPr="00BB10A7">
              <w:t xml:space="preserve">perty. </w:t>
            </w:r>
            <w:r w:rsidRPr="00291569">
              <w:t>Absence of a ‘Previous</w:t>
            </w:r>
            <w:smartTag w:uri="Chem4WordSmartTag" w:element="tag">
              <w:smartTagPr>
                <w:attr w:name="id" w:val="valine"/>
              </w:smartTagPr>
              <w:r w:rsidRPr="00291569">
                <w:t>Val</w:t>
              </w:r>
            </w:smartTag>
            <w:r w:rsidRPr="00291569">
              <w:t>ue’ in t</w:t>
            </w:r>
            <w:smartTag w:uri="Chem4WordSmartTag" w:element="tag">
              <w:smartTagPr>
                <w:attr w:name="id" w:val="histidine"/>
              </w:smartTagPr>
              <w:r w:rsidRPr="00291569">
                <w:t>his</w:t>
              </w:r>
            </w:smartTag>
            <w:r w:rsidRPr="00291569">
              <w:t xml:space="preserve"> case</w:t>
            </w:r>
            <w:r w:rsidR="00DB5511" w:rsidRPr="00291569">
              <w:t xml:space="preserve"> represents that the </w:t>
            </w:r>
            <w:smartTag w:uri="Chem4WordSmartTag" w:element="tag">
              <w:smartTagPr>
                <w:attr w:name="id" w:val="proline"/>
              </w:smartTagPr>
              <w:r w:rsidR="00DB5511" w:rsidRPr="00291569">
                <w:t>pro</w:t>
              </w:r>
            </w:smartTag>
            <w:r w:rsidR="00DB5511" w:rsidRPr="00291569">
              <w:t xml:space="preserve">perty </w:t>
            </w:r>
            <w:smartTag w:uri="Chem4WordSmartTag" w:element="tag">
              <w:smartTagPr>
                <w:attr w:name="id" w:val="valine"/>
              </w:smartTagPr>
              <w:r w:rsidR="00DB5511" w:rsidRPr="00291569">
                <w:t>val</w:t>
              </w:r>
            </w:smartTag>
            <w:r w:rsidR="00DB5511" w:rsidRPr="00291569">
              <w:t>ue was NULL before deletion</w:t>
            </w:r>
            <w:r w:rsidR="00DB5511" w:rsidRPr="00BB10A7">
              <w:t>. An example is shown below.</w:t>
            </w:r>
          </w:p>
          <w:tbl>
            <w:tblPr>
              <w:tblStyle w:val="TableGrid"/>
              <w:tblW w:w="0" w:type="auto"/>
              <w:shd w:val="clear" w:color="auto" w:fill="F2F2F2" w:themeFill="background1" w:themeFillShade="F2"/>
              <w:tblLayout w:type="fixed"/>
              <w:tblLook w:val="04A0"/>
            </w:tblPr>
            <w:tblGrid>
              <w:gridCol w:w="6097"/>
            </w:tblGrid>
            <w:tr w:rsidR="00DB5511" w:rsidRPr="00BB10A7" w:rsidTr="00663834">
              <w:trPr>
                <w:cnfStyle w:val="100000000000"/>
              </w:trPr>
              <w:tc>
                <w:tcPr>
                  <w:tcW w:w="6097" w:type="dxa"/>
                  <w:shd w:val="clear" w:color="auto" w:fill="F2F2F2" w:themeFill="background1" w:themeFillShade="F2"/>
                </w:tcPr>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pertyChanges</w:t>
                  </w:r>
                  <w:r w:rsidRPr="00663834">
                    <w:rPr>
                      <w:rFonts w:ascii="Courier New" w:hAnsi="Courier New" w:cs="Courier New"/>
                      <w:noProof/>
                      <w:color w:val="0000FF"/>
                      <w:sz w:val="16"/>
                      <w:szCs w:val="16"/>
                      <w:lang w:bidi="ar-SA"/>
                    </w:rPr>
                    <w:t xml:space="preserve"> </w:t>
                  </w:r>
                  <w:r w:rsidRPr="00663834">
                    <w:rPr>
                      <w:rFonts w:ascii="Courier New" w:hAnsi="Courier New" w:cs="Courier New"/>
                      <w:noProof/>
                      <w:color w:val="FF0000"/>
                      <w:sz w:val="16"/>
                      <w:szCs w:val="16"/>
                      <w:lang w:bidi="ar-SA"/>
                    </w:rPr>
                    <w:t>ResourceId</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5A732A9F-8824-4BD1-AFF8-FB9A687B1C81</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w:t>
                  </w:r>
                  <w:r w:rsidRPr="00663834">
                    <w:rPr>
                      <w:rFonts w:ascii="Courier New" w:hAnsi="Courier New" w:cs="Courier New"/>
                      <w:noProof/>
                      <w:color w:val="FF0000"/>
                      <w:sz w:val="16"/>
                      <w:szCs w:val="16"/>
                      <w:lang w:bidi="ar-SA"/>
                    </w:rPr>
                    <w:t>ResourceTypeFullName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Zentity.ScholarlyWorks.Lecture</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Title</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r w:rsidRPr="00663834">
                    <w:rPr>
                      <w:rFonts w:ascii="Courier New" w:hAnsi="Courier New" w:cs="Courier New"/>
                      <w:noProof/>
                      <w:sz w:val="16"/>
                      <w:szCs w:val="16"/>
                      <w:lang w:bidi="ar-SA"/>
                    </w:rPr>
                    <w:t>Lecture1</w:t>
                  </w:r>
                  <w:r w:rsidRPr="00663834">
                    <w:rPr>
                      <w:rFonts w:ascii="Courier New" w:hAnsi="Courier New" w:cs="Courier New"/>
                      <w:noProof/>
                      <w:color w:val="0000FF"/>
                      <w:sz w:val="16"/>
                      <w:szCs w:val="16"/>
                      <w:lang w:bidi="ar-SA"/>
                    </w:rPr>
                    <w:t>&lt;/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DateModified</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r w:rsidRPr="00663834">
                    <w:rPr>
                      <w:rFonts w:ascii="Courier New" w:hAnsi="Courier New" w:cs="Courier New"/>
                      <w:noProof/>
                      <w:sz w:val="16"/>
                      <w:szCs w:val="16"/>
                      <w:lang w:bidi="ar-SA"/>
                    </w:rPr>
                    <w:t>Apr  2 2009 10:05PM</w:t>
                  </w:r>
                  <w:r w:rsidRPr="00663834">
                    <w:rPr>
                      <w:rFonts w:ascii="Courier New" w:hAnsi="Courier New" w:cs="Courier New"/>
                      <w:noProof/>
                      <w:color w:val="0000FF"/>
                      <w:sz w:val="16"/>
                      <w:szCs w:val="16"/>
                      <w:lang w:bidi="ar-SA"/>
                    </w:rPr>
                    <w:t>&lt;/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smartTag w:uri="Chem4WordSmartTag" w:element="tag">
                    <w:smartTagPr>
                      <w:attr w:name="id" w:val="serine"/>
                    </w:smartTagPr>
                    <w:r w:rsidRPr="00663834">
                      <w:rPr>
                        <w:rFonts w:ascii="Courier New" w:hAnsi="Courier New" w:cs="Courier New"/>
                        <w:noProof/>
                        <w:color w:val="0000FF"/>
                        <w:sz w:val="16"/>
                        <w:szCs w:val="16"/>
                        <w:lang w:bidi="ar-SA"/>
                      </w:rPr>
                      <w:t>Ser</w:t>
                    </w:r>
                  </w:smartTag>
                  <w:r w:rsidRPr="00663834">
                    <w:rPr>
                      <w:rFonts w:ascii="Courier New" w:hAnsi="Courier New" w:cs="Courier New"/>
                      <w:noProof/>
                      <w:color w:val="0000FF"/>
                      <w:sz w:val="16"/>
                      <w:szCs w:val="16"/>
                      <w:lang w:bidi="ar-SA"/>
                    </w:rPr>
                    <w:t>ies</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License</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w:t>
                  </w:r>
                  <w:smartTag w:uri="Chem4WordSmartTag" w:element="tag">
                    <w:smartTagPr>
                      <w:attr w:name="id" w:val="valine"/>
                    </w:smartTagPr>
                    <w:r w:rsidRPr="00663834">
                      <w:rPr>
                        <w:rFonts w:ascii="Courier New" w:hAnsi="Courier New" w:cs="Courier New"/>
                        <w:noProof/>
                        <w:color w:val="0000FF"/>
                        <w:sz w:val="16"/>
                        <w:szCs w:val="16"/>
                        <w:lang w:bidi="ar-SA"/>
                      </w:rPr>
                      <w:t>Val</w:t>
                    </w:r>
                  </w:smartTag>
                  <w:r w:rsidRPr="00663834">
                    <w:rPr>
                      <w:rFonts w:ascii="Courier New" w:hAnsi="Courier New" w:cs="Courier New"/>
                      <w:noProof/>
                      <w:color w:val="0000FF"/>
                      <w:sz w:val="16"/>
                      <w:szCs w:val="16"/>
                      <w:lang w:bidi="ar-SA"/>
                    </w:rPr>
                    <w:t>idUntil</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Notes</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Image</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DateAdded</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r w:rsidRPr="00663834">
                    <w:rPr>
                      <w:rFonts w:ascii="Courier New" w:hAnsi="Courier New" w:cs="Courier New"/>
                      <w:noProof/>
                      <w:sz w:val="16"/>
                      <w:szCs w:val="16"/>
                      <w:lang w:bidi="ar-SA"/>
                    </w:rPr>
                    <w:t>Apr  2 2009 10:05PM</w:t>
                  </w:r>
                  <w:r w:rsidRPr="00663834">
                    <w:rPr>
                      <w:rFonts w:ascii="Courier New" w:hAnsi="Courier New" w:cs="Courier New"/>
                      <w:noProof/>
                      <w:color w:val="0000FF"/>
                      <w:sz w:val="16"/>
                      <w:szCs w:val="16"/>
                      <w:lang w:bidi="ar-SA"/>
                    </w:rPr>
                    <w:t>&lt;/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Audience</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r w:rsidRPr="00663834">
                    <w:rPr>
                      <w:rFonts w:ascii="Courier New" w:hAnsi="Courier New" w:cs="Courier New"/>
                      <w:noProof/>
                      <w:sz w:val="16"/>
                      <w:szCs w:val="16"/>
                      <w:lang w:bidi="ar-SA"/>
                    </w:rPr>
                    <w:t xml:space="preserve">All .NET People Who Knows C# </w:t>
                  </w:r>
                  <w:r w:rsidRPr="00663834">
                    <w:rPr>
                      <w:rFonts w:ascii="Courier New" w:hAnsi="Courier New" w:cs="Courier New"/>
                      <w:noProof/>
                      <w:sz w:val="16"/>
                      <w:szCs w:val="16"/>
                      <w:lang w:bidi="ar-SA"/>
                    </w:rPr>
                    <w:lastRenderedPageBreak/>
                    <w:t>Only</w:t>
                  </w:r>
                  <w:r w:rsidRPr="00663834">
                    <w:rPr>
                      <w:rFonts w:ascii="Courier New" w:hAnsi="Courier New" w:cs="Courier New"/>
                      <w:noProof/>
                      <w:color w:val="0000FF"/>
                      <w:sz w:val="16"/>
                      <w:szCs w:val="16"/>
                      <w:lang w:bidi="ar-SA"/>
                    </w:rPr>
                    <w:t>&lt;/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Uri</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Abstract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Venue</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Copyright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Description</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w:t>
                  </w:r>
                  <w:smartTag w:uri="Chem4WordSmartTag" w:element="tag">
                    <w:smartTagPr>
                      <w:attr w:name="id" w:val="valine"/>
                    </w:smartTagPr>
                    <w:r w:rsidRPr="00663834">
                      <w:rPr>
                        <w:rFonts w:ascii="Courier New" w:hAnsi="Courier New" w:cs="Courier New"/>
                        <w:noProof/>
                        <w:color w:val="0000FF"/>
                        <w:sz w:val="16"/>
                        <w:szCs w:val="16"/>
                        <w:lang w:bidi="ar-SA"/>
                      </w:rPr>
                      <w:t>Val</w:t>
                    </w:r>
                  </w:smartTag>
                  <w:r w:rsidRPr="00663834">
                    <w:rPr>
                      <w:rFonts w:ascii="Courier New" w:hAnsi="Courier New" w:cs="Courier New"/>
                      <w:noProof/>
                      <w:color w:val="0000FF"/>
                      <w:sz w:val="16"/>
                      <w:szCs w:val="16"/>
                      <w:lang w:bidi="ar-SA"/>
                    </w:rPr>
                    <w:t>idFrom</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Language</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r w:rsidRPr="00663834">
                    <w:rPr>
                      <w:rFonts w:ascii="Courier New" w:hAnsi="Courier New" w:cs="Courier New"/>
                      <w:noProof/>
                      <w:sz w:val="16"/>
                      <w:szCs w:val="16"/>
                      <w:lang w:bidi="ar-SA"/>
                    </w:rPr>
                    <w:t>C#</w:t>
                  </w:r>
                  <w:r w:rsidRPr="00663834">
                    <w:rPr>
                      <w:rFonts w:ascii="Courier New" w:hAnsi="Courier New" w:cs="Courier New"/>
                      <w:noProof/>
                      <w:color w:val="0000FF"/>
                      <w:sz w:val="16"/>
                      <w:szCs w:val="16"/>
                      <w:lang w:bidi="ar-SA"/>
                    </w:rPr>
                    <w:t>&lt;/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DateEnd</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Scope</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DateStart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DateAvailab</w:t>
                  </w:r>
                  <w:smartTag w:uri="Chem4WordSmartTag" w:element="tag">
                    <w:smartTagPr>
                      <w:attr w:name="id" w:val="leucine"/>
                    </w:smartTagPr>
                    <w:r w:rsidRPr="00663834">
                      <w:rPr>
                        <w:rFonts w:ascii="Courier New" w:hAnsi="Courier New" w:cs="Courier New"/>
                        <w:noProof/>
                        <w:color w:val="0000FF"/>
                        <w:sz w:val="16"/>
                        <w:szCs w:val="16"/>
                        <w:lang w:bidi="ar-SA"/>
                      </w:rPr>
                      <w:t>leU</w:t>
                    </w:r>
                  </w:smartTag>
                  <w:r w:rsidRPr="00663834">
                    <w:rPr>
                      <w:rFonts w:ascii="Courier New" w:hAnsi="Courier New" w:cs="Courier New"/>
                      <w:noProof/>
                      <w:color w:val="0000FF"/>
                      <w:sz w:val="16"/>
                      <w:szCs w:val="16"/>
                      <w:lang w:bidi="ar-SA"/>
                    </w:rPr>
                    <w:t>ntil</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DateAvailableFrom</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DateCopyrighted</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DB5511" w:rsidRPr="00663834" w:rsidRDefault="00E50279" w:rsidP="00BB10A7">
                  <w:pPr>
                    <w:rPr>
                      <w:sz w:val="16"/>
                      <w:szCs w:val="16"/>
                    </w:rPr>
                  </w:pPr>
                  <w:r w:rsidRPr="00663834">
                    <w:rPr>
                      <w:rFonts w:ascii="Courier New" w:hAnsi="Courier New" w:cs="Courier New"/>
                      <w:noProof/>
                      <w:color w:val="0000FF"/>
                      <w:sz w:val="16"/>
                      <w:szCs w:val="16"/>
                      <w:lang w:bidi="ar-SA"/>
                    </w:rPr>
                    <w:t>&lt;/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pertyChanges</w:t>
                  </w:r>
                  <w:r w:rsidRPr="00663834">
                    <w:rPr>
                      <w:rFonts w:ascii="Courier New" w:hAnsi="Courier New" w:cs="Courier New"/>
                      <w:noProof/>
                      <w:color w:val="0000FF"/>
                      <w:sz w:val="16"/>
                      <w:szCs w:val="16"/>
                      <w:lang w:bidi="ar-SA"/>
                    </w:rPr>
                    <w:t>&gt;</w:t>
                  </w:r>
                </w:p>
              </w:tc>
            </w:tr>
          </w:tbl>
          <w:p w:rsidR="00DB5511" w:rsidRPr="00BB10A7" w:rsidRDefault="00DB5511" w:rsidP="00BB10A7"/>
          <w:p w:rsidR="00DB5511" w:rsidRPr="00BB10A7" w:rsidRDefault="00884F75" w:rsidP="00BB10A7">
            <w:r w:rsidRPr="00BB10A7">
              <w:t xml:space="preserve">For </w:t>
            </w:r>
            <w:r w:rsidR="00DB5511" w:rsidRPr="00BB10A7">
              <w:t>update</w:t>
            </w:r>
            <w:r w:rsidRPr="00BB10A7">
              <w:t xml:space="preserve"> operation, </w:t>
            </w:r>
            <w:r w:rsidR="00DB5511" w:rsidRPr="00BB10A7">
              <w:t>absence of ‘Previous</w:t>
            </w:r>
            <w:smartTag w:uri="Chem4WordSmartTag" w:element="tag">
              <w:smartTagPr>
                <w:attr w:name="id" w:val="valine"/>
              </w:smartTagPr>
              <w:r w:rsidR="00DB5511" w:rsidRPr="00BB10A7">
                <w:t>Val</w:t>
              </w:r>
            </w:smartTag>
            <w:r w:rsidR="00DB5511" w:rsidRPr="00BB10A7">
              <w:t xml:space="preserve">ue’ represents that the </w:t>
            </w:r>
            <w:smartTag w:uri="Chem4WordSmartTag" w:element="tag">
              <w:smartTagPr>
                <w:attr w:name="id" w:val="proline"/>
              </w:smartTagPr>
              <w:r w:rsidR="00DB5511" w:rsidRPr="00BB10A7">
                <w:t>pro</w:t>
              </w:r>
            </w:smartTag>
            <w:r w:rsidR="00DB5511" w:rsidRPr="00BB10A7">
              <w:t xml:space="preserve">perty </w:t>
            </w:r>
            <w:smartTag w:uri="Chem4WordSmartTag" w:element="tag">
              <w:smartTagPr>
                <w:attr w:name="id" w:val="valine"/>
              </w:smartTagPr>
              <w:r w:rsidR="00DB5511" w:rsidRPr="00BB10A7">
                <w:t>val</w:t>
              </w:r>
            </w:smartTag>
            <w:r w:rsidR="00DB5511" w:rsidRPr="00BB10A7">
              <w:t>ue was NULL before update and absence of ‘Next</w:t>
            </w:r>
            <w:smartTag w:uri="Chem4WordSmartTag" w:element="tag">
              <w:smartTagPr>
                <w:attr w:name="id" w:val="valine"/>
              </w:smartTagPr>
              <w:r w:rsidR="00DB5511" w:rsidRPr="00BB10A7">
                <w:t>Val</w:t>
              </w:r>
            </w:smartTag>
            <w:r w:rsidR="00DB5511" w:rsidRPr="00BB10A7">
              <w:t xml:space="preserve">ue’ represents that the </w:t>
            </w:r>
            <w:smartTag w:uri="Chem4WordSmartTag" w:element="tag">
              <w:smartTagPr>
                <w:attr w:name="id" w:val="proline"/>
              </w:smartTagPr>
              <w:r w:rsidR="00DB5511" w:rsidRPr="00BB10A7">
                <w:t>pro</w:t>
              </w:r>
            </w:smartTag>
            <w:r w:rsidR="00DB5511" w:rsidRPr="00BB10A7">
              <w:t xml:space="preserve">perty </w:t>
            </w:r>
            <w:smartTag w:uri="Chem4WordSmartTag" w:element="tag">
              <w:smartTagPr>
                <w:attr w:name="id" w:val="valine"/>
              </w:smartTagPr>
              <w:r w:rsidR="00DB5511" w:rsidRPr="00BB10A7">
                <w:t>val</w:t>
              </w:r>
            </w:smartTag>
            <w:r w:rsidR="00DB5511" w:rsidRPr="00BB10A7">
              <w:t>ue was NULL after update.</w:t>
            </w:r>
            <w:r w:rsidR="00A9777C">
              <w:t xml:space="preserve"> However, for BLOB </w:t>
            </w:r>
            <w:smartTag w:uri="Chem4WordSmartTag" w:element="tag">
              <w:smartTagPr>
                <w:attr w:name="id" w:val="proline"/>
              </w:smartTagPr>
              <w:r w:rsidR="00A9777C">
                <w:t>pro</w:t>
              </w:r>
            </w:smartTag>
            <w:r w:rsidR="00A9777C">
              <w:t>perties (String and Binary with MaxLength = -1), t</w:t>
            </w:r>
            <w:r w:rsidR="00A9777C" w:rsidRPr="00A9777C">
              <w:t xml:space="preserve">he </w:t>
            </w:r>
            <w:r w:rsidR="00992B41">
              <w:t>‘Previous</w:t>
            </w:r>
            <w:smartTag w:uri="Chem4WordSmartTag" w:element="tag">
              <w:smartTagPr>
                <w:attr w:name="id" w:val="valine"/>
              </w:smartTagPr>
              <w:r w:rsidR="00992B41">
                <w:t>Val</w:t>
              </w:r>
            </w:smartTag>
            <w:r w:rsidR="00992B41">
              <w:t>ue’</w:t>
            </w:r>
            <w:r w:rsidR="009013B5">
              <w:t xml:space="preserve"> </w:t>
            </w:r>
            <w:r w:rsidR="00992B41">
              <w:t xml:space="preserve">element may not be generated </w:t>
            </w:r>
            <w:r w:rsidR="009013B5">
              <w:t xml:space="preserve">if the </w:t>
            </w:r>
            <w:smartTag w:uri="Chem4WordSmartTag" w:element="tag">
              <w:smartTagPr>
                <w:attr w:name="id" w:val="proline"/>
              </w:smartTagPr>
              <w:r w:rsidR="009013B5">
                <w:t>pro</w:t>
              </w:r>
            </w:smartTag>
            <w:r w:rsidR="009013B5">
              <w:t>perty is not changed</w:t>
            </w:r>
            <w:r w:rsidR="00A9777C" w:rsidRPr="00A9777C">
              <w:t>.</w:t>
            </w:r>
            <w:r w:rsidR="009013B5">
              <w:t xml:space="preserve"> The ‘Changed’ attribute on each </w:t>
            </w:r>
            <w:r w:rsidR="00F00A38">
              <w:t>‘</w:t>
            </w:r>
            <w:smartTag w:uri="Chem4WordSmartTag" w:element="tag">
              <w:smartTagPr>
                <w:attr w:name="id" w:val="proline"/>
              </w:smartTagPr>
              <w:r w:rsidR="009013B5">
                <w:t>Pro</w:t>
              </w:r>
            </w:smartTag>
            <w:r w:rsidR="009013B5">
              <w:t>pertyChange</w:t>
            </w:r>
            <w:r w:rsidR="00F00A38">
              <w:t>’</w:t>
            </w:r>
            <w:r w:rsidR="009013B5">
              <w:t xml:space="preserve"> element is set to ‘True’ if the </w:t>
            </w:r>
            <w:smartTag w:uri="Chem4WordSmartTag" w:element="tag">
              <w:smartTagPr>
                <w:attr w:name="id" w:val="proline"/>
              </w:smartTagPr>
              <w:r w:rsidR="009013B5">
                <w:t>pro</w:t>
              </w:r>
            </w:smartTag>
            <w:r w:rsidR="009013B5">
              <w:t>perty has</w:t>
            </w:r>
            <w:r w:rsidR="008258C3">
              <w:t xml:space="preserve"> undergone any change, otherwise the </w:t>
            </w:r>
            <w:smartTag w:uri="Chem4WordSmartTag" w:element="tag">
              <w:smartTagPr>
                <w:attr w:name="id" w:val="valine"/>
              </w:smartTagPr>
              <w:r w:rsidR="008258C3">
                <w:t>val</w:t>
              </w:r>
            </w:smartTag>
            <w:r w:rsidR="008258C3">
              <w:t xml:space="preserve">ue of ‘Changed’ attribute is ‘False’. </w:t>
            </w:r>
          </w:p>
          <w:tbl>
            <w:tblPr>
              <w:tblStyle w:val="TableGrid"/>
              <w:tblW w:w="0" w:type="auto"/>
              <w:shd w:val="clear" w:color="auto" w:fill="F2F2F2" w:themeFill="background1" w:themeFillShade="F2"/>
              <w:tblLayout w:type="fixed"/>
              <w:tblLook w:val="04A0"/>
            </w:tblPr>
            <w:tblGrid>
              <w:gridCol w:w="6097"/>
            </w:tblGrid>
            <w:tr w:rsidR="00DB5511" w:rsidRPr="00BB10A7" w:rsidTr="00663834">
              <w:trPr>
                <w:cnfStyle w:val="100000000000"/>
              </w:trPr>
              <w:tc>
                <w:tcPr>
                  <w:tcW w:w="6097" w:type="dxa"/>
                  <w:shd w:val="clear" w:color="auto" w:fill="F2F2F2" w:themeFill="background1" w:themeFillShade="F2"/>
                </w:tcPr>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pertyChanges</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ResourceId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DFF92785-6ADB-4B3A-90F0-A30D66E52B1A</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ResourceTypeFullName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Zentity.ScholarlyWorks.Lecture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Title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DateModified</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True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Previous</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Apr  6 2009 11:02AM</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Previous</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Apr  6 2009 11:40AM</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smartTag w:uri="Chem4WordSmartTag" w:element="tag">
                    <w:smartTagPr>
                      <w:attr w:name="id" w:val="serine"/>
                    </w:smartTagPr>
                    <w:r>
                      <w:rPr>
                        <w:rFonts w:ascii="Courier New" w:hAnsi="Courier New" w:cs="Courier New"/>
                        <w:noProof/>
                        <w:color w:val="0000FF"/>
                        <w:sz w:val="16"/>
                        <w:szCs w:val="16"/>
                        <w:lang w:bidi="ar-SA"/>
                      </w:rPr>
                      <w:t>Ser</w:t>
                    </w:r>
                  </w:smartTag>
                  <w:r>
                    <w:rPr>
                      <w:rFonts w:ascii="Courier New" w:hAnsi="Courier New" w:cs="Courier New"/>
                      <w:noProof/>
                      <w:color w:val="0000FF"/>
                      <w:sz w:val="16"/>
                      <w:szCs w:val="16"/>
                      <w:lang w:bidi="ar-SA"/>
                    </w:rPr>
                    <w:t>ies</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License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w:t>
                  </w:r>
                  <w:smartTag w:uri="Chem4WordSmartTag" w:element="tag">
                    <w:smartTagPr>
                      <w:attr w:name="id" w:val="valine"/>
                    </w:smartTagPr>
                    <w:r>
                      <w:rPr>
                        <w:rFonts w:ascii="Courier New" w:hAnsi="Courier New" w:cs="Courier New"/>
                        <w:noProof/>
                        <w:color w:val="0000FF"/>
                        <w:sz w:val="16"/>
                        <w:szCs w:val="16"/>
                        <w:lang w:bidi="ar-SA"/>
                      </w:rPr>
                      <w:t>Val</w:t>
                    </w:r>
                  </w:smartTag>
                  <w:r>
                    <w:rPr>
                      <w:rFonts w:ascii="Courier New" w:hAnsi="Courier New" w:cs="Courier New"/>
                      <w:noProof/>
                      <w:color w:val="0000FF"/>
                      <w:sz w:val="16"/>
                      <w:szCs w:val="16"/>
                      <w:lang w:bidi="ar-SA"/>
                    </w:rPr>
                    <w:t>idUntil</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Notes</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Image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DateAdded</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Previous</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Apr  6 2009 11:02AM</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Previous</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Apr  6 2009 11:02AM</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Audience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True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Previous</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Basic level.</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Previous</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new audience</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Uri</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Abstract</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Venue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Copyright</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Description</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w:t>
                  </w:r>
                  <w:smartTag w:uri="Chem4WordSmartTag" w:element="tag">
                    <w:smartTagPr>
                      <w:attr w:name="id" w:val="valine"/>
                    </w:smartTagPr>
                    <w:r>
                      <w:rPr>
                        <w:rFonts w:ascii="Courier New" w:hAnsi="Courier New" w:cs="Courier New"/>
                        <w:noProof/>
                        <w:color w:val="0000FF"/>
                        <w:sz w:val="16"/>
                        <w:szCs w:val="16"/>
                        <w:lang w:bidi="ar-SA"/>
                      </w:rPr>
                      <w:t>Val</w:t>
                    </w:r>
                  </w:smartTag>
                  <w:r>
                    <w:rPr>
                      <w:rFonts w:ascii="Courier New" w:hAnsi="Courier New" w:cs="Courier New"/>
                      <w:noProof/>
                      <w:color w:val="0000FF"/>
                      <w:sz w:val="16"/>
                      <w:szCs w:val="16"/>
                      <w:lang w:bidi="ar-SA"/>
                    </w:rPr>
                    <w:t>idFrom</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Language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DateEnd</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Scope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DateStart</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DateAvailab</w:t>
                  </w:r>
                  <w:smartTag w:uri="Chem4WordSmartTag" w:element="tag">
                    <w:smartTagPr>
                      <w:attr w:name="id" w:val="leucine"/>
                    </w:smartTagPr>
                    <w:r>
                      <w:rPr>
                        <w:rFonts w:ascii="Courier New" w:hAnsi="Courier New" w:cs="Courier New"/>
                        <w:noProof/>
                        <w:color w:val="0000FF"/>
                        <w:sz w:val="16"/>
                        <w:szCs w:val="16"/>
                        <w:lang w:bidi="ar-SA"/>
                      </w:rPr>
                      <w:t>leU</w:t>
                    </w:r>
                  </w:smartTag>
                  <w:r>
                    <w:rPr>
                      <w:rFonts w:ascii="Courier New" w:hAnsi="Courier New" w:cs="Courier New"/>
                      <w:noProof/>
                      <w:color w:val="0000FF"/>
                      <w:sz w:val="16"/>
                      <w:szCs w:val="16"/>
                      <w:lang w:bidi="ar-SA"/>
                    </w:rPr>
                    <w:t>ntil</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lastRenderedPageBreak/>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DateAvailableFrom</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DateCopyrighted</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B5511" w:rsidRPr="00663834" w:rsidRDefault="00FE035E" w:rsidP="00FE035E">
                  <w:pPr>
                    <w:rPr>
                      <w:sz w:val="16"/>
                      <w:szCs w:val="16"/>
                    </w:rPr>
                  </w:pPr>
                  <w:r>
                    <w:rPr>
                      <w:rFonts w:ascii="Courier New" w:hAnsi="Courier New" w:cs="Courier New"/>
                      <w:noProof/>
                      <w:color w:val="0000FF"/>
                      <w:sz w:val="16"/>
                      <w:szCs w:val="16"/>
                      <w:lang w:bidi="ar-SA"/>
                    </w:rPr>
                    <w:t>&lt;/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pertyChanges</w:t>
                  </w:r>
                  <w:r>
                    <w:rPr>
                      <w:rFonts w:ascii="Courier New" w:hAnsi="Courier New" w:cs="Courier New"/>
                      <w:noProof/>
                      <w:color w:val="0000FF"/>
                      <w:sz w:val="16"/>
                      <w:szCs w:val="16"/>
                      <w:lang w:bidi="ar-SA"/>
                    </w:rPr>
                    <w:t>&gt;</w:t>
                  </w:r>
                </w:p>
              </w:tc>
            </w:tr>
          </w:tbl>
          <w:p w:rsidR="00884F75" w:rsidRPr="00BB10A7" w:rsidRDefault="00884F75" w:rsidP="00BB10A7"/>
        </w:tc>
      </w:tr>
    </w:tbl>
    <w:p w:rsidR="00E7134F" w:rsidRPr="00BB10A7" w:rsidRDefault="00FD1663" w:rsidP="00DB53FF">
      <w:pPr>
        <w:pStyle w:val="Heading3"/>
      </w:pPr>
      <w:bookmarkStart w:id="31" w:name="_Toc202265168"/>
      <w:bookmarkStart w:id="32" w:name="_Toc226790764"/>
      <w:bookmarkStart w:id="33" w:name="_Toc228951238"/>
      <w:r>
        <w:lastRenderedPageBreak/>
        <w:t>Administration.</w:t>
      </w:r>
      <w:r w:rsidR="004E2E5C" w:rsidRPr="00BB10A7">
        <w:t>Predicate</w:t>
      </w:r>
      <w:r w:rsidR="00960B23" w:rsidRPr="00BB10A7">
        <w:t>Change</w:t>
      </w:r>
      <w:bookmarkEnd w:id="31"/>
      <w:bookmarkEnd w:id="32"/>
      <w:bookmarkEnd w:id="33"/>
      <w:r w:rsidR="00177B3B">
        <w:t xml:space="preserve"> </w:t>
      </w:r>
    </w:p>
    <w:tbl>
      <w:tblPr>
        <w:tblStyle w:val="TableGrid"/>
        <w:tblW w:w="9268" w:type="dxa"/>
        <w:tblLayout w:type="fixed"/>
        <w:tblLook w:val="04A0"/>
      </w:tblPr>
      <w:tblGrid>
        <w:gridCol w:w="1775"/>
        <w:gridCol w:w="1650"/>
        <w:gridCol w:w="5843"/>
      </w:tblGrid>
      <w:tr w:rsidR="008B6540" w:rsidRPr="00BB10A7" w:rsidTr="00A16020">
        <w:trPr>
          <w:cnfStyle w:val="100000000000"/>
        </w:trPr>
        <w:tc>
          <w:tcPr>
            <w:tcW w:w="1775" w:type="dxa"/>
          </w:tcPr>
          <w:p w:rsidR="00825089" w:rsidRPr="00BB10A7" w:rsidRDefault="00825089" w:rsidP="00BB10A7">
            <w:r w:rsidRPr="00BB10A7">
              <w:t>Column name</w:t>
            </w:r>
          </w:p>
        </w:tc>
        <w:tc>
          <w:tcPr>
            <w:tcW w:w="1650" w:type="dxa"/>
          </w:tcPr>
          <w:p w:rsidR="00825089" w:rsidRPr="00BB10A7" w:rsidRDefault="00825089" w:rsidP="00BB10A7">
            <w:r w:rsidRPr="00BB10A7">
              <w:t>Data type</w:t>
            </w:r>
          </w:p>
        </w:tc>
        <w:tc>
          <w:tcPr>
            <w:tcW w:w="5843" w:type="dxa"/>
          </w:tcPr>
          <w:p w:rsidR="00825089" w:rsidRPr="00BB10A7" w:rsidRDefault="00825089" w:rsidP="00BB10A7">
            <w:r w:rsidRPr="00BB10A7">
              <w:t>Description</w:t>
            </w:r>
          </w:p>
        </w:tc>
      </w:tr>
      <w:tr w:rsidR="00A16020" w:rsidRPr="00BB10A7" w:rsidTr="00A16020">
        <w:tc>
          <w:tcPr>
            <w:tcW w:w="1775" w:type="dxa"/>
          </w:tcPr>
          <w:p w:rsidR="00A16020" w:rsidRPr="00BB10A7" w:rsidRDefault="00A16020" w:rsidP="000F670E">
            <w:r>
              <w:t>Id</w:t>
            </w:r>
          </w:p>
        </w:tc>
        <w:tc>
          <w:tcPr>
            <w:tcW w:w="1650" w:type="dxa"/>
          </w:tcPr>
          <w:p w:rsidR="00A16020" w:rsidRPr="00BB10A7" w:rsidRDefault="00A16020" w:rsidP="000F670E">
            <w:r>
              <w:t>Uniqueidentifier</w:t>
            </w:r>
          </w:p>
        </w:tc>
        <w:tc>
          <w:tcPr>
            <w:tcW w:w="5843" w:type="dxa"/>
          </w:tcPr>
          <w:p w:rsidR="00A16020" w:rsidRPr="00BB10A7" w:rsidRDefault="00A16020" w:rsidP="000F670E">
            <w:r>
              <w:t>Uniquely identifies a change in the system.</w:t>
            </w:r>
          </w:p>
        </w:tc>
      </w:tr>
      <w:tr w:rsidR="00A16020" w:rsidRPr="00BB10A7" w:rsidTr="00A16020">
        <w:trPr>
          <w:cnfStyle w:val="000000010000"/>
        </w:trPr>
        <w:tc>
          <w:tcPr>
            <w:tcW w:w="1775" w:type="dxa"/>
          </w:tcPr>
          <w:p w:rsidR="00A16020" w:rsidRPr="00BB10A7" w:rsidRDefault="00A16020" w:rsidP="00BB10A7">
            <w:r w:rsidRPr="00BB10A7">
              <w:t>Change</w:t>
            </w:r>
            <w:r>
              <w:t>S</w:t>
            </w:r>
            <w:r w:rsidRPr="00BB10A7">
              <w:t>etId</w:t>
            </w:r>
          </w:p>
        </w:tc>
        <w:tc>
          <w:tcPr>
            <w:tcW w:w="1650" w:type="dxa"/>
          </w:tcPr>
          <w:p w:rsidR="00A16020" w:rsidRPr="00BB10A7" w:rsidRDefault="00A16020" w:rsidP="00BB10A7">
            <w:r w:rsidRPr="00BB10A7">
              <w:t>nvarchar(64)</w:t>
            </w:r>
          </w:p>
        </w:tc>
        <w:tc>
          <w:tcPr>
            <w:tcW w:w="5843" w:type="dxa"/>
          </w:tcPr>
          <w:p w:rsidR="00A16020" w:rsidRPr="00BB10A7" w:rsidRDefault="00A16020" w:rsidP="00BB10A7">
            <w:r w:rsidRPr="00BB10A7">
              <w:t xml:space="preserve">Refer </w:t>
            </w:r>
            <w:r>
              <w:t>Administration.</w:t>
            </w:r>
            <w:r w:rsidRPr="00BB10A7">
              <w:t>ResourceChange for description.</w:t>
            </w:r>
          </w:p>
        </w:tc>
      </w:tr>
      <w:tr w:rsidR="00A16020" w:rsidRPr="00BB10A7" w:rsidTr="00A16020">
        <w:tc>
          <w:tcPr>
            <w:tcW w:w="1775" w:type="dxa"/>
          </w:tcPr>
          <w:p w:rsidR="00A16020" w:rsidRPr="00BB10A7" w:rsidRDefault="00A16020" w:rsidP="00BB10A7">
            <w:r w:rsidRPr="00BB10A7">
              <w:t>SequenceNumber</w:t>
            </w:r>
          </w:p>
        </w:tc>
        <w:tc>
          <w:tcPr>
            <w:tcW w:w="1650" w:type="dxa"/>
          </w:tcPr>
          <w:p w:rsidR="00A16020" w:rsidRPr="00BB10A7" w:rsidRDefault="00A16020" w:rsidP="00BB10A7">
            <w:r w:rsidRPr="00BB10A7">
              <w:t>nvarchar(64)</w:t>
            </w:r>
          </w:p>
        </w:tc>
        <w:tc>
          <w:tcPr>
            <w:tcW w:w="5843" w:type="dxa"/>
          </w:tcPr>
          <w:p w:rsidR="00A16020" w:rsidRPr="00BB10A7" w:rsidRDefault="00A16020" w:rsidP="00BB10A7">
            <w:r w:rsidRPr="00BB10A7">
              <w:t xml:space="preserve">Refer </w:t>
            </w:r>
            <w:r>
              <w:t>Administration.</w:t>
            </w:r>
            <w:r w:rsidRPr="00BB10A7">
              <w:t>ResourceChange for description.</w:t>
            </w:r>
          </w:p>
        </w:tc>
      </w:tr>
      <w:tr w:rsidR="00A16020" w:rsidRPr="00BB10A7" w:rsidTr="00A16020">
        <w:trPr>
          <w:cnfStyle w:val="000000010000"/>
        </w:trPr>
        <w:tc>
          <w:tcPr>
            <w:tcW w:w="1775" w:type="dxa"/>
          </w:tcPr>
          <w:p w:rsidR="00A16020" w:rsidRPr="00BB10A7" w:rsidRDefault="00A16020" w:rsidP="00BB10A7">
            <w:r w:rsidRPr="00BB10A7">
              <w:t>OperationId</w:t>
            </w:r>
          </w:p>
        </w:tc>
        <w:tc>
          <w:tcPr>
            <w:tcW w:w="1650" w:type="dxa"/>
          </w:tcPr>
          <w:p w:rsidR="00A16020" w:rsidRPr="00BB10A7" w:rsidRDefault="00A16020" w:rsidP="00BB10A7">
            <w:r w:rsidRPr="00BB10A7">
              <w:t>Int</w:t>
            </w:r>
          </w:p>
        </w:tc>
        <w:tc>
          <w:tcPr>
            <w:tcW w:w="5843" w:type="dxa"/>
          </w:tcPr>
          <w:p w:rsidR="00A16020" w:rsidRPr="00BB10A7" w:rsidRDefault="00A16020" w:rsidP="00BB10A7">
            <w:r w:rsidRPr="00BB10A7">
              <w:t xml:space="preserve">Refer </w:t>
            </w:r>
            <w:r>
              <w:t>Administration.</w:t>
            </w:r>
            <w:r w:rsidRPr="00BB10A7">
              <w:t>ResourceChange for description.</w:t>
            </w:r>
          </w:p>
        </w:tc>
      </w:tr>
      <w:tr w:rsidR="00A16020" w:rsidRPr="00BB10A7" w:rsidTr="00A16020">
        <w:tc>
          <w:tcPr>
            <w:tcW w:w="1775" w:type="dxa"/>
          </w:tcPr>
          <w:p w:rsidR="00A16020" w:rsidRPr="00BB10A7" w:rsidRDefault="00A16020" w:rsidP="00BB10A7">
            <w:r w:rsidRPr="00BB10A7">
              <w:t>PredicateId</w:t>
            </w:r>
          </w:p>
        </w:tc>
        <w:tc>
          <w:tcPr>
            <w:tcW w:w="1650" w:type="dxa"/>
          </w:tcPr>
          <w:p w:rsidR="00A16020" w:rsidRPr="00BB10A7" w:rsidRDefault="00A16020" w:rsidP="00BB10A7">
            <w:r w:rsidRPr="00BB10A7">
              <w:t>Uniqueidentifier</w:t>
            </w:r>
          </w:p>
        </w:tc>
        <w:tc>
          <w:tcPr>
            <w:tcW w:w="5843" w:type="dxa"/>
          </w:tcPr>
          <w:p w:rsidR="00A16020" w:rsidRPr="00BB10A7" w:rsidRDefault="00A16020" w:rsidP="00BB10A7">
            <w:r w:rsidRPr="00BB10A7">
              <w:t>Predicate identifier.</w:t>
            </w:r>
          </w:p>
        </w:tc>
      </w:tr>
      <w:tr w:rsidR="00A16020" w:rsidRPr="00BB10A7" w:rsidTr="00A16020">
        <w:trPr>
          <w:cnfStyle w:val="000000010000"/>
        </w:trPr>
        <w:tc>
          <w:tcPr>
            <w:tcW w:w="1775" w:type="dxa"/>
          </w:tcPr>
          <w:p w:rsidR="00A16020" w:rsidRPr="00BB10A7" w:rsidRDefault="00A16020" w:rsidP="00BB10A7">
            <w:r>
              <w:t>PreviousName</w:t>
            </w:r>
          </w:p>
        </w:tc>
        <w:tc>
          <w:tcPr>
            <w:tcW w:w="1650" w:type="dxa"/>
          </w:tcPr>
          <w:p w:rsidR="00A16020" w:rsidRPr="00BB10A7" w:rsidRDefault="00A16020" w:rsidP="009A493C">
            <w:r w:rsidRPr="00BB10A7">
              <w:t>nvarchar(1</w:t>
            </w:r>
            <w:r>
              <w:t>28</w:t>
            </w:r>
            <w:r w:rsidRPr="00BB10A7">
              <w:t>)</w:t>
            </w:r>
          </w:p>
        </w:tc>
        <w:tc>
          <w:tcPr>
            <w:tcW w:w="5843" w:type="dxa"/>
          </w:tcPr>
          <w:p w:rsidR="00A16020" w:rsidRPr="00BB10A7" w:rsidRDefault="00A16020" w:rsidP="007E049E">
            <w:r w:rsidRPr="00BB10A7">
              <w:t>For in</w:t>
            </w:r>
            <w:smartTag w:uri="Chem4WordSmartTag" w:element="tag">
              <w:smartTagPr>
                <w:attr w:name="id" w:val="serine"/>
              </w:smartTagPr>
              <w:r w:rsidRPr="00BB10A7">
                <w:t>ser</w:t>
              </w:r>
            </w:smartTag>
            <w:r w:rsidRPr="00BB10A7">
              <w:t>t operation t</w:t>
            </w:r>
            <w:smartTag w:uri="Chem4WordSmartTag" w:element="tag">
              <w:smartTagPr>
                <w:attr w:name="id" w:val="histidine"/>
              </w:smartTagPr>
              <w:r w:rsidRPr="00BB10A7">
                <w:t>his</w:t>
              </w:r>
            </w:smartTag>
            <w:r w:rsidRPr="00BB10A7">
              <w:t xml:space="preserve"> is always NULL.</w:t>
            </w:r>
          </w:p>
          <w:p w:rsidR="00A16020" w:rsidRPr="00BB10A7" w:rsidRDefault="00A16020" w:rsidP="007E049E">
            <w:r w:rsidRPr="00BB10A7">
              <w:t>For delete operation t</w:t>
            </w:r>
            <w:smartTag w:uri="Chem4WordSmartTag" w:element="tag">
              <w:smartTagPr>
                <w:attr w:name="id" w:val="histidine"/>
              </w:smartTagPr>
              <w:r w:rsidRPr="00BB10A7">
                <w:t>his</w:t>
              </w:r>
            </w:smartTag>
            <w:r w:rsidRPr="00BB10A7">
              <w:t xml:space="preserve"> column specifies the last </w:t>
            </w:r>
            <w:smartTag w:uri="Chem4WordSmartTag" w:element="tag">
              <w:smartTagPr>
                <w:attr w:name="id" w:val="valine"/>
              </w:smartTagPr>
              <w:r w:rsidRPr="00BB10A7">
                <w:t>val</w:t>
              </w:r>
            </w:smartTag>
            <w:r w:rsidRPr="00BB10A7">
              <w:t>ue.</w:t>
            </w:r>
          </w:p>
          <w:p w:rsidR="00A16020" w:rsidRPr="00BB10A7" w:rsidRDefault="00A16020" w:rsidP="007E049E">
            <w:r w:rsidRPr="00BB10A7">
              <w:t>For update operation t</w:t>
            </w:r>
            <w:smartTag w:uri="Chem4WordSmartTag" w:element="tag">
              <w:smartTagPr>
                <w:attr w:name="id" w:val="histidine"/>
              </w:smartTagPr>
              <w:r w:rsidRPr="00BB10A7">
                <w:t>his</w:t>
              </w:r>
            </w:smartTag>
            <w:r w:rsidRPr="00BB10A7">
              <w:t xml:space="preserve"> column specifies the </w:t>
            </w:r>
            <w:smartTag w:uri="Chem4WordSmartTag" w:element="tag">
              <w:smartTagPr>
                <w:attr w:name="id" w:val="valine"/>
              </w:smartTagPr>
              <w:r w:rsidRPr="00BB10A7">
                <w:t>val</w:t>
              </w:r>
            </w:smartTag>
            <w:r w:rsidRPr="00BB10A7">
              <w:t>ue before update.</w:t>
            </w:r>
          </w:p>
        </w:tc>
      </w:tr>
      <w:tr w:rsidR="00A16020" w:rsidRPr="00BB10A7" w:rsidTr="00A16020">
        <w:tc>
          <w:tcPr>
            <w:tcW w:w="1775" w:type="dxa"/>
          </w:tcPr>
          <w:p w:rsidR="00A16020" w:rsidRPr="00BB10A7" w:rsidRDefault="00A16020" w:rsidP="00BB10A7">
            <w:r>
              <w:t>NextName</w:t>
            </w:r>
          </w:p>
        </w:tc>
        <w:tc>
          <w:tcPr>
            <w:tcW w:w="1650" w:type="dxa"/>
          </w:tcPr>
          <w:p w:rsidR="00A16020" w:rsidRPr="00BB10A7" w:rsidRDefault="00A16020" w:rsidP="009A493C">
            <w:r w:rsidRPr="00BB10A7">
              <w:t>nvarchar(1</w:t>
            </w:r>
            <w:r>
              <w:t>28</w:t>
            </w:r>
            <w:r w:rsidRPr="00BB10A7">
              <w:t>)</w:t>
            </w:r>
          </w:p>
        </w:tc>
        <w:tc>
          <w:tcPr>
            <w:tcW w:w="5843" w:type="dxa"/>
          </w:tcPr>
          <w:p w:rsidR="00A16020" w:rsidRPr="00BB10A7" w:rsidRDefault="00A16020" w:rsidP="007E049E">
            <w:r w:rsidRPr="00BB10A7">
              <w:t>For in</w:t>
            </w:r>
            <w:smartTag w:uri="Chem4WordSmartTag" w:element="tag">
              <w:smartTagPr>
                <w:attr w:name="id" w:val="serine"/>
              </w:smartTagPr>
              <w:r w:rsidRPr="00BB10A7">
                <w:t>ser</w:t>
              </w:r>
            </w:smartTag>
            <w:r w:rsidRPr="00BB10A7">
              <w:t>t operation t</w:t>
            </w:r>
            <w:smartTag w:uri="Chem4WordSmartTag" w:element="tag">
              <w:smartTagPr>
                <w:attr w:name="id" w:val="histidine"/>
              </w:smartTagPr>
              <w:r w:rsidRPr="00BB10A7">
                <w:t>his</w:t>
              </w:r>
            </w:smartTag>
            <w:r w:rsidRPr="00BB10A7">
              <w:t xml:space="preserve"> column specifies the in</w:t>
            </w:r>
            <w:smartTag w:uri="Chem4WordSmartTag" w:element="tag">
              <w:smartTagPr>
                <w:attr w:name="id" w:val="serine"/>
              </w:smartTagPr>
              <w:r w:rsidRPr="00BB10A7">
                <w:t>ser</w:t>
              </w:r>
            </w:smartTag>
            <w:r w:rsidRPr="00BB10A7">
              <w:t xml:space="preserve">ted </w:t>
            </w:r>
            <w:smartTag w:uri="Chem4WordSmartTag" w:element="tag">
              <w:smartTagPr>
                <w:attr w:name="id" w:val="valine"/>
              </w:smartTagPr>
              <w:r w:rsidRPr="00BB10A7">
                <w:t>val</w:t>
              </w:r>
            </w:smartTag>
            <w:r w:rsidRPr="00BB10A7">
              <w:t>ue.</w:t>
            </w:r>
          </w:p>
          <w:p w:rsidR="00A16020" w:rsidRPr="00BB10A7" w:rsidRDefault="00A16020" w:rsidP="007E049E">
            <w:r w:rsidRPr="00BB10A7">
              <w:t>For delete operation t</w:t>
            </w:r>
            <w:smartTag w:uri="Chem4WordSmartTag" w:element="tag">
              <w:smartTagPr>
                <w:attr w:name="id" w:val="histidine"/>
              </w:smartTagPr>
              <w:r w:rsidRPr="00BB10A7">
                <w:t>his</w:t>
              </w:r>
            </w:smartTag>
            <w:r w:rsidRPr="00BB10A7">
              <w:t xml:space="preserve"> is always NULL.</w:t>
            </w:r>
          </w:p>
          <w:p w:rsidR="00A16020" w:rsidRPr="00BB10A7" w:rsidRDefault="00A16020" w:rsidP="007E049E">
            <w:r w:rsidRPr="00BB10A7">
              <w:t>For update operation t</w:t>
            </w:r>
            <w:smartTag w:uri="Chem4WordSmartTag" w:element="tag">
              <w:smartTagPr>
                <w:attr w:name="id" w:val="histidine"/>
              </w:smartTagPr>
              <w:r w:rsidRPr="00BB10A7">
                <w:t>his</w:t>
              </w:r>
            </w:smartTag>
            <w:r w:rsidRPr="00BB10A7">
              <w:t xml:space="preserve"> column specifies the </w:t>
            </w:r>
            <w:smartTag w:uri="Chem4WordSmartTag" w:element="tag">
              <w:smartTagPr>
                <w:attr w:name="id" w:val="valine"/>
              </w:smartTagPr>
              <w:r w:rsidRPr="00BB10A7">
                <w:t>val</w:t>
              </w:r>
            </w:smartTag>
            <w:r w:rsidRPr="00BB10A7">
              <w:t>ue after update.</w:t>
            </w:r>
          </w:p>
        </w:tc>
      </w:tr>
      <w:tr w:rsidR="00A16020" w:rsidRPr="00BB10A7" w:rsidTr="00A16020">
        <w:trPr>
          <w:cnfStyle w:val="000000010000"/>
        </w:trPr>
        <w:tc>
          <w:tcPr>
            <w:tcW w:w="1775" w:type="dxa"/>
          </w:tcPr>
          <w:p w:rsidR="00A16020" w:rsidRPr="00BB10A7" w:rsidRDefault="00A16020" w:rsidP="00BB10A7">
            <w:r w:rsidRPr="00BB10A7">
              <w:t>PreviousUri</w:t>
            </w:r>
          </w:p>
        </w:tc>
        <w:tc>
          <w:tcPr>
            <w:tcW w:w="1650" w:type="dxa"/>
          </w:tcPr>
          <w:p w:rsidR="00A16020" w:rsidRPr="00BB10A7" w:rsidRDefault="00A16020" w:rsidP="00BB10A7">
            <w:r w:rsidRPr="00BB10A7">
              <w:t>nvarchar(1024)</w:t>
            </w:r>
          </w:p>
        </w:tc>
        <w:tc>
          <w:tcPr>
            <w:tcW w:w="5843" w:type="dxa"/>
          </w:tcPr>
          <w:p w:rsidR="00A16020" w:rsidRPr="00BB10A7" w:rsidRDefault="00A16020" w:rsidP="00BB10A7">
            <w:r w:rsidRPr="00BB10A7">
              <w:t>For in</w:t>
            </w:r>
            <w:smartTag w:uri="Chem4WordSmartTag" w:element="tag">
              <w:smartTagPr>
                <w:attr w:name="id" w:val="serine"/>
              </w:smartTagPr>
              <w:r w:rsidRPr="00BB10A7">
                <w:t>ser</w:t>
              </w:r>
            </w:smartTag>
            <w:r w:rsidRPr="00BB10A7">
              <w:t>t operation t</w:t>
            </w:r>
            <w:smartTag w:uri="Chem4WordSmartTag" w:element="tag">
              <w:smartTagPr>
                <w:attr w:name="id" w:val="histidine"/>
              </w:smartTagPr>
              <w:r w:rsidRPr="00BB10A7">
                <w:t>his</w:t>
              </w:r>
            </w:smartTag>
            <w:r w:rsidRPr="00BB10A7">
              <w:t xml:space="preserve"> is always NULL.</w:t>
            </w:r>
          </w:p>
          <w:p w:rsidR="00A16020" w:rsidRPr="00BB10A7" w:rsidRDefault="00A16020" w:rsidP="00BB10A7">
            <w:r w:rsidRPr="00BB10A7">
              <w:t>For delete operation t</w:t>
            </w:r>
            <w:smartTag w:uri="Chem4WordSmartTag" w:element="tag">
              <w:smartTagPr>
                <w:attr w:name="id" w:val="histidine"/>
              </w:smartTagPr>
              <w:r w:rsidRPr="00BB10A7">
                <w:t>his</w:t>
              </w:r>
            </w:smartTag>
            <w:r w:rsidRPr="00BB10A7">
              <w:t xml:space="preserve"> column specifies the last </w:t>
            </w:r>
            <w:smartTag w:uri="Chem4WordSmartTag" w:element="tag">
              <w:smartTagPr>
                <w:attr w:name="id" w:val="valine"/>
              </w:smartTagPr>
              <w:r w:rsidRPr="00BB10A7">
                <w:t>val</w:t>
              </w:r>
            </w:smartTag>
            <w:r w:rsidRPr="00BB10A7">
              <w:t>ue.</w:t>
            </w:r>
          </w:p>
          <w:p w:rsidR="00A16020" w:rsidRPr="00BB10A7" w:rsidRDefault="00A16020" w:rsidP="00BB10A7">
            <w:r w:rsidRPr="00BB10A7">
              <w:t>For update operation t</w:t>
            </w:r>
            <w:smartTag w:uri="Chem4WordSmartTag" w:element="tag">
              <w:smartTagPr>
                <w:attr w:name="id" w:val="histidine"/>
              </w:smartTagPr>
              <w:r w:rsidRPr="00BB10A7">
                <w:t>his</w:t>
              </w:r>
            </w:smartTag>
            <w:r w:rsidRPr="00BB10A7">
              <w:t xml:space="preserve"> column specifies the </w:t>
            </w:r>
            <w:smartTag w:uri="Chem4WordSmartTag" w:element="tag">
              <w:smartTagPr>
                <w:attr w:name="id" w:val="valine"/>
              </w:smartTagPr>
              <w:r w:rsidRPr="00BB10A7">
                <w:t>val</w:t>
              </w:r>
            </w:smartTag>
            <w:r w:rsidRPr="00BB10A7">
              <w:t>ue before update.</w:t>
            </w:r>
          </w:p>
        </w:tc>
      </w:tr>
      <w:tr w:rsidR="00A16020" w:rsidRPr="00BB10A7" w:rsidTr="00A16020">
        <w:tc>
          <w:tcPr>
            <w:tcW w:w="1775" w:type="dxa"/>
          </w:tcPr>
          <w:p w:rsidR="00A16020" w:rsidRPr="00BB10A7" w:rsidRDefault="00A16020" w:rsidP="00BB10A7">
            <w:r w:rsidRPr="00BB10A7">
              <w:t>NextUri</w:t>
            </w:r>
          </w:p>
        </w:tc>
        <w:tc>
          <w:tcPr>
            <w:tcW w:w="1650" w:type="dxa"/>
          </w:tcPr>
          <w:p w:rsidR="00A16020" w:rsidRPr="00BB10A7" w:rsidRDefault="00A16020" w:rsidP="00BB10A7">
            <w:r w:rsidRPr="00BB10A7">
              <w:t>nvarchar(1024)</w:t>
            </w:r>
          </w:p>
        </w:tc>
        <w:tc>
          <w:tcPr>
            <w:tcW w:w="5843" w:type="dxa"/>
          </w:tcPr>
          <w:p w:rsidR="00A16020" w:rsidRPr="00BB10A7" w:rsidRDefault="00A16020" w:rsidP="00BB10A7">
            <w:r w:rsidRPr="00BB10A7">
              <w:t>For in</w:t>
            </w:r>
            <w:smartTag w:uri="Chem4WordSmartTag" w:element="tag">
              <w:smartTagPr>
                <w:attr w:name="id" w:val="serine"/>
              </w:smartTagPr>
              <w:r w:rsidRPr="00BB10A7">
                <w:t>ser</w:t>
              </w:r>
            </w:smartTag>
            <w:r w:rsidRPr="00BB10A7">
              <w:t>t operation t</w:t>
            </w:r>
            <w:smartTag w:uri="Chem4WordSmartTag" w:element="tag">
              <w:smartTagPr>
                <w:attr w:name="id" w:val="histidine"/>
              </w:smartTagPr>
              <w:r w:rsidRPr="00BB10A7">
                <w:t>his</w:t>
              </w:r>
            </w:smartTag>
            <w:r w:rsidRPr="00BB10A7">
              <w:t xml:space="preserve"> column specifies the in</w:t>
            </w:r>
            <w:smartTag w:uri="Chem4WordSmartTag" w:element="tag">
              <w:smartTagPr>
                <w:attr w:name="id" w:val="serine"/>
              </w:smartTagPr>
              <w:r w:rsidRPr="00BB10A7">
                <w:t>ser</w:t>
              </w:r>
            </w:smartTag>
            <w:r w:rsidRPr="00BB10A7">
              <w:t xml:space="preserve">ted </w:t>
            </w:r>
            <w:smartTag w:uri="Chem4WordSmartTag" w:element="tag">
              <w:smartTagPr>
                <w:attr w:name="id" w:val="valine"/>
              </w:smartTagPr>
              <w:r w:rsidRPr="00BB10A7">
                <w:t>val</w:t>
              </w:r>
            </w:smartTag>
            <w:r w:rsidRPr="00BB10A7">
              <w:t>ue.</w:t>
            </w:r>
          </w:p>
          <w:p w:rsidR="00A16020" w:rsidRPr="00BB10A7" w:rsidRDefault="00A16020" w:rsidP="00BB10A7">
            <w:r w:rsidRPr="00BB10A7">
              <w:t>For delete operation t</w:t>
            </w:r>
            <w:smartTag w:uri="Chem4WordSmartTag" w:element="tag">
              <w:smartTagPr>
                <w:attr w:name="id" w:val="histidine"/>
              </w:smartTagPr>
              <w:r w:rsidRPr="00BB10A7">
                <w:t>his</w:t>
              </w:r>
            </w:smartTag>
            <w:r w:rsidRPr="00BB10A7">
              <w:t xml:space="preserve"> is always NULL.</w:t>
            </w:r>
          </w:p>
          <w:p w:rsidR="00A16020" w:rsidRPr="00BB10A7" w:rsidRDefault="00A16020" w:rsidP="00BB10A7">
            <w:r w:rsidRPr="00BB10A7">
              <w:t>For update operation t</w:t>
            </w:r>
            <w:smartTag w:uri="Chem4WordSmartTag" w:element="tag">
              <w:smartTagPr>
                <w:attr w:name="id" w:val="histidine"/>
              </w:smartTagPr>
              <w:r w:rsidRPr="00BB10A7">
                <w:t>his</w:t>
              </w:r>
            </w:smartTag>
            <w:r w:rsidRPr="00BB10A7">
              <w:t xml:space="preserve"> column specifies the </w:t>
            </w:r>
            <w:smartTag w:uri="Chem4WordSmartTag" w:element="tag">
              <w:smartTagPr>
                <w:attr w:name="id" w:val="valine"/>
              </w:smartTagPr>
              <w:r w:rsidRPr="00BB10A7">
                <w:t>val</w:t>
              </w:r>
            </w:smartTag>
            <w:r w:rsidRPr="00BB10A7">
              <w:t>ue after update.</w:t>
            </w:r>
          </w:p>
        </w:tc>
      </w:tr>
    </w:tbl>
    <w:p w:rsidR="00673D65" w:rsidRPr="00BB10A7" w:rsidRDefault="00FD1663" w:rsidP="00DB53FF">
      <w:pPr>
        <w:pStyle w:val="Heading3"/>
      </w:pPr>
      <w:bookmarkStart w:id="34" w:name="_Toc202265169"/>
      <w:bookmarkStart w:id="35" w:name="_Toc226790765"/>
      <w:bookmarkStart w:id="36" w:name="_Toc228951239"/>
      <w:r>
        <w:t>Administration.</w:t>
      </w:r>
      <w:r w:rsidR="00673D65" w:rsidRPr="00BB10A7">
        <w:t>Predicate</w:t>
      </w:r>
      <w:smartTag w:uri="Chem4WordSmartTag" w:element="tag">
        <w:smartTagPr>
          <w:attr w:name="id" w:val="proline"/>
        </w:smartTagPr>
        <w:r w:rsidR="00673D65" w:rsidRPr="00BB10A7">
          <w:t>Pro</w:t>
        </w:r>
      </w:smartTag>
      <w:r w:rsidR="00673D65" w:rsidRPr="00BB10A7">
        <w:t>pertyChange</w:t>
      </w:r>
      <w:bookmarkEnd w:id="34"/>
      <w:bookmarkEnd w:id="35"/>
      <w:bookmarkEnd w:id="36"/>
      <w:r w:rsidR="00177B3B">
        <w:t xml:space="preserve"> </w:t>
      </w:r>
    </w:p>
    <w:tbl>
      <w:tblPr>
        <w:tblStyle w:val="TableGrid"/>
        <w:tblW w:w="9299" w:type="dxa"/>
        <w:tblLayout w:type="fixed"/>
        <w:tblLook w:val="04A0"/>
      </w:tblPr>
      <w:tblGrid>
        <w:gridCol w:w="1952"/>
        <w:gridCol w:w="1650"/>
        <w:gridCol w:w="5697"/>
      </w:tblGrid>
      <w:tr w:rsidR="00AB48D5" w:rsidRPr="00BB10A7" w:rsidTr="00755481">
        <w:trPr>
          <w:cnfStyle w:val="100000000000"/>
        </w:trPr>
        <w:tc>
          <w:tcPr>
            <w:tcW w:w="1952" w:type="dxa"/>
          </w:tcPr>
          <w:p w:rsidR="00673D65" w:rsidRPr="00BB10A7" w:rsidRDefault="00673D65" w:rsidP="00BB10A7">
            <w:r w:rsidRPr="00BB10A7">
              <w:t>Column name</w:t>
            </w:r>
          </w:p>
        </w:tc>
        <w:tc>
          <w:tcPr>
            <w:tcW w:w="1650" w:type="dxa"/>
          </w:tcPr>
          <w:p w:rsidR="00673D65" w:rsidRPr="00BB10A7" w:rsidRDefault="00673D65" w:rsidP="00BB10A7">
            <w:r w:rsidRPr="00BB10A7">
              <w:t>Data type</w:t>
            </w:r>
          </w:p>
        </w:tc>
        <w:tc>
          <w:tcPr>
            <w:tcW w:w="5697" w:type="dxa"/>
          </w:tcPr>
          <w:p w:rsidR="00673D65" w:rsidRPr="00BB10A7" w:rsidRDefault="00673D65" w:rsidP="00BB10A7">
            <w:r w:rsidRPr="00BB10A7">
              <w:t>Description</w:t>
            </w:r>
          </w:p>
        </w:tc>
      </w:tr>
      <w:tr w:rsidR="008A4C1A" w:rsidRPr="00BB10A7" w:rsidTr="00755481">
        <w:tc>
          <w:tcPr>
            <w:tcW w:w="1952" w:type="dxa"/>
          </w:tcPr>
          <w:p w:rsidR="008A4C1A" w:rsidRPr="00BB10A7" w:rsidRDefault="008A4C1A" w:rsidP="000F670E">
            <w:r>
              <w:t>Id</w:t>
            </w:r>
          </w:p>
        </w:tc>
        <w:tc>
          <w:tcPr>
            <w:tcW w:w="1650" w:type="dxa"/>
          </w:tcPr>
          <w:p w:rsidR="008A4C1A" w:rsidRPr="00BB10A7" w:rsidRDefault="008A4C1A" w:rsidP="000F670E">
            <w:r>
              <w:t>Uniqueidentifier</w:t>
            </w:r>
          </w:p>
        </w:tc>
        <w:tc>
          <w:tcPr>
            <w:tcW w:w="5697" w:type="dxa"/>
          </w:tcPr>
          <w:p w:rsidR="008A4C1A" w:rsidRPr="00BB10A7" w:rsidRDefault="008A4C1A" w:rsidP="000F670E">
            <w:r>
              <w:t>Uniquely identifies a change in the system.</w:t>
            </w:r>
          </w:p>
        </w:tc>
      </w:tr>
      <w:tr w:rsidR="008A4C1A" w:rsidRPr="00BB10A7" w:rsidTr="00755481">
        <w:trPr>
          <w:cnfStyle w:val="000000010000"/>
        </w:trPr>
        <w:tc>
          <w:tcPr>
            <w:tcW w:w="1952" w:type="dxa"/>
          </w:tcPr>
          <w:p w:rsidR="008A4C1A" w:rsidRPr="00BB10A7" w:rsidRDefault="008A4C1A" w:rsidP="00BB10A7">
            <w:r w:rsidRPr="00BB10A7">
              <w:t>Change</w:t>
            </w:r>
            <w:r>
              <w:t>S</w:t>
            </w:r>
            <w:r w:rsidRPr="00BB10A7">
              <w:t>etId</w:t>
            </w:r>
          </w:p>
        </w:tc>
        <w:tc>
          <w:tcPr>
            <w:tcW w:w="1650" w:type="dxa"/>
          </w:tcPr>
          <w:p w:rsidR="008A4C1A" w:rsidRPr="00BB10A7" w:rsidRDefault="008A4C1A" w:rsidP="00BB10A7">
            <w:r w:rsidRPr="00BB10A7">
              <w:t>nvarchar(64)</w:t>
            </w:r>
          </w:p>
        </w:tc>
        <w:tc>
          <w:tcPr>
            <w:tcW w:w="5697" w:type="dxa"/>
          </w:tcPr>
          <w:p w:rsidR="008A4C1A" w:rsidRPr="00BB10A7" w:rsidRDefault="008A4C1A" w:rsidP="00BB10A7">
            <w:r w:rsidRPr="00BB10A7">
              <w:t xml:space="preserve">Refer </w:t>
            </w:r>
            <w:r>
              <w:t>Administration.</w:t>
            </w:r>
            <w:r w:rsidRPr="00BB10A7">
              <w:t>ResourceChange for description.</w:t>
            </w:r>
          </w:p>
        </w:tc>
      </w:tr>
      <w:tr w:rsidR="008A4C1A" w:rsidRPr="00BB10A7" w:rsidTr="00755481">
        <w:tc>
          <w:tcPr>
            <w:tcW w:w="1952" w:type="dxa"/>
          </w:tcPr>
          <w:p w:rsidR="008A4C1A" w:rsidRPr="00BB10A7" w:rsidRDefault="008A4C1A" w:rsidP="00BB10A7">
            <w:r w:rsidRPr="00BB10A7">
              <w:t>SequenceNumber</w:t>
            </w:r>
          </w:p>
        </w:tc>
        <w:tc>
          <w:tcPr>
            <w:tcW w:w="1650" w:type="dxa"/>
          </w:tcPr>
          <w:p w:rsidR="008A4C1A" w:rsidRPr="00BB10A7" w:rsidRDefault="008A4C1A" w:rsidP="00BB10A7">
            <w:r w:rsidRPr="00BB10A7">
              <w:t>nvarchar(64)</w:t>
            </w:r>
          </w:p>
        </w:tc>
        <w:tc>
          <w:tcPr>
            <w:tcW w:w="5697" w:type="dxa"/>
          </w:tcPr>
          <w:p w:rsidR="008A4C1A" w:rsidRPr="00BB10A7" w:rsidRDefault="008A4C1A" w:rsidP="00BB10A7">
            <w:r w:rsidRPr="00BB10A7">
              <w:t xml:space="preserve">Refer </w:t>
            </w:r>
            <w:r>
              <w:t>Administration.</w:t>
            </w:r>
            <w:r w:rsidRPr="00BB10A7">
              <w:t>ResourceChange for description.</w:t>
            </w:r>
          </w:p>
        </w:tc>
      </w:tr>
      <w:tr w:rsidR="008A4C1A" w:rsidRPr="00BB10A7" w:rsidTr="00755481">
        <w:trPr>
          <w:cnfStyle w:val="000000010000"/>
        </w:trPr>
        <w:tc>
          <w:tcPr>
            <w:tcW w:w="1952" w:type="dxa"/>
          </w:tcPr>
          <w:p w:rsidR="008A4C1A" w:rsidRPr="00BB10A7" w:rsidRDefault="008A4C1A" w:rsidP="00BB10A7">
            <w:r w:rsidRPr="00BB10A7">
              <w:t>OperationId</w:t>
            </w:r>
          </w:p>
        </w:tc>
        <w:tc>
          <w:tcPr>
            <w:tcW w:w="1650" w:type="dxa"/>
          </w:tcPr>
          <w:p w:rsidR="008A4C1A" w:rsidRPr="00BB10A7" w:rsidRDefault="008A4C1A" w:rsidP="00BB10A7">
            <w:r w:rsidRPr="00BB10A7">
              <w:t>Int</w:t>
            </w:r>
          </w:p>
        </w:tc>
        <w:tc>
          <w:tcPr>
            <w:tcW w:w="5697" w:type="dxa"/>
          </w:tcPr>
          <w:p w:rsidR="008A4C1A" w:rsidRPr="00BB10A7" w:rsidRDefault="008A4C1A" w:rsidP="00BB10A7">
            <w:r w:rsidRPr="00BB10A7">
              <w:t xml:space="preserve">Refer </w:t>
            </w:r>
            <w:r>
              <w:t>Administration.</w:t>
            </w:r>
            <w:r w:rsidRPr="00BB10A7">
              <w:t>ResourceChange for description.</w:t>
            </w:r>
          </w:p>
        </w:tc>
      </w:tr>
      <w:tr w:rsidR="008A4C1A" w:rsidRPr="00BB10A7" w:rsidTr="00755481">
        <w:tc>
          <w:tcPr>
            <w:tcW w:w="1952" w:type="dxa"/>
          </w:tcPr>
          <w:p w:rsidR="008A4C1A" w:rsidRPr="00BB10A7" w:rsidRDefault="008A4C1A" w:rsidP="00BB10A7">
            <w:r w:rsidRPr="00BB10A7">
              <w:t>Predicate</w:t>
            </w:r>
            <w:smartTag w:uri="Chem4WordSmartTag" w:element="tag">
              <w:smartTagPr>
                <w:attr w:name="id" w:val="proline"/>
              </w:smartTagPr>
              <w:r w:rsidRPr="00BB10A7">
                <w:t>Pro</w:t>
              </w:r>
            </w:smartTag>
            <w:r w:rsidRPr="00BB10A7">
              <w:t>pertyId</w:t>
            </w:r>
          </w:p>
        </w:tc>
        <w:tc>
          <w:tcPr>
            <w:tcW w:w="1650" w:type="dxa"/>
          </w:tcPr>
          <w:p w:rsidR="008A4C1A" w:rsidRPr="00BB10A7" w:rsidRDefault="008A4C1A" w:rsidP="00BB10A7">
            <w:r w:rsidRPr="00BB10A7">
              <w:t>Uniqueidentifier</w:t>
            </w:r>
          </w:p>
        </w:tc>
        <w:tc>
          <w:tcPr>
            <w:tcW w:w="5697" w:type="dxa"/>
          </w:tcPr>
          <w:p w:rsidR="008A4C1A" w:rsidRPr="00BB10A7" w:rsidRDefault="008A4C1A" w:rsidP="00BB10A7">
            <w:r w:rsidRPr="00BB10A7">
              <w:t>Predicate</w:t>
            </w:r>
            <w:smartTag w:uri="Chem4WordSmartTag" w:element="tag">
              <w:smartTagPr>
                <w:attr w:name="id" w:val="proline"/>
              </w:smartTagPr>
              <w:r w:rsidRPr="00BB10A7">
                <w:t>Pro</w:t>
              </w:r>
            </w:smartTag>
            <w:r w:rsidRPr="00BB10A7">
              <w:t>perty identifier.</w:t>
            </w:r>
          </w:p>
        </w:tc>
      </w:tr>
      <w:tr w:rsidR="008A4C1A" w:rsidRPr="00BB10A7" w:rsidTr="00755481">
        <w:trPr>
          <w:cnfStyle w:val="000000010000"/>
        </w:trPr>
        <w:tc>
          <w:tcPr>
            <w:tcW w:w="1952" w:type="dxa"/>
          </w:tcPr>
          <w:p w:rsidR="008A4C1A" w:rsidRPr="00BB10A7" w:rsidRDefault="008A4C1A" w:rsidP="00BB10A7">
            <w:r w:rsidRPr="00BB10A7">
              <w:t>PreviousPredicateId</w:t>
            </w:r>
          </w:p>
        </w:tc>
        <w:tc>
          <w:tcPr>
            <w:tcW w:w="1650" w:type="dxa"/>
          </w:tcPr>
          <w:p w:rsidR="008A4C1A" w:rsidRPr="00BB10A7" w:rsidRDefault="008A4C1A" w:rsidP="00BB10A7">
            <w:r w:rsidRPr="00BB10A7">
              <w:t>Uniqueidentifier</w:t>
            </w:r>
          </w:p>
        </w:tc>
        <w:tc>
          <w:tcPr>
            <w:tcW w:w="5697" w:type="dxa"/>
          </w:tcPr>
          <w:p w:rsidR="008A4C1A" w:rsidRPr="00BB10A7" w:rsidRDefault="008A4C1A" w:rsidP="00BB10A7">
            <w:r w:rsidRPr="00BB10A7">
              <w:t xml:space="preserve">Follows the same semantics as </w:t>
            </w:r>
            <w:r>
              <w:t>Administration.</w:t>
            </w:r>
            <w:r w:rsidRPr="00BB10A7">
              <w:t>PredicateChange PreviousUri.</w:t>
            </w:r>
          </w:p>
        </w:tc>
      </w:tr>
      <w:tr w:rsidR="008A4C1A" w:rsidRPr="00BB10A7" w:rsidTr="00755481">
        <w:tc>
          <w:tcPr>
            <w:tcW w:w="1952" w:type="dxa"/>
          </w:tcPr>
          <w:p w:rsidR="008A4C1A" w:rsidRPr="00BB10A7" w:rsidRDefault="008A4C1A" w:rsidP="00BB10A7">
            <w:r w:rsidRPr="00BB10A7">
              <w:t>NextPredicateId</w:t>
            </w:r>
          </w:p>
        </w:tc>
        <w:tc>
          <w:tcPr>
            <w:tcW w:w="1650" w:type="dxa"/>
          </w:tcPr>
          <w:p w:rsidR="008A4C1A" w:rsidRPr="00BB10A7" w:rsidRDefault="008A4C1A" w:rsidP="00BB10A7">
            <w:r w:rsidRPr="00BB10A7">
              <w:t>Uniqueidentifier</w:t>
            </w:r>
          </w:p>
        </w:tc>
        <w:tc>
          <w:tcPr>
            <w:tcW w:w="5697" w:type="dxa"/>
          </w:tcPr>
          <w:p w:rsidR="008A4C1A" w:rsidRPr="00BB10A7" w:rsidRDefault="008A4C1A" w:rsidP="00BB10A7">
            <w:r w:rsidRPr="00BB10A7">
              <w:t xml:space="preserve">Follows the same semantics as </w:t>
            </w:r>
            <w:r>
              <w:t>Administration.</w:t>
            </w:r>
            <w:r w:rsidRPr="00BB10A7">
              <w:t>PredicateChange NextUri.</w:t>
            </w:r>
          </w:p>
        </w:tc>
      </w:tr>
      <w:tr w:rsidR="008A4C1A" w:rsidRPr="00BB10A7" w:rsidTr="00755481">
        <w:trPr>
          <w:cnfStyle w:val="000000010000"/>
        </w:trPr>
        <w:tc>
          <w:tcPr>
            <w:tcW w:w="1952" w:type="dxa"/>
          </w:tcPr>
          <w:p w:rsidR="008A4C1A" w:rsidRPr="00BB10A7" w:rsidRDefault="008A4C1A" w:rsidP="00BB10A7">
            <w:r w:rsidRPr="00BB10A7">
              <w:t>Previous</w:t>
            </w:r>
            <w:smartTag w:uri="Chem4WordSmartTag" w:element="tag">
              <w:smartTagPr>
                <w:attr w:name="id" w:val="proline"/>
              </w:smartTagPr>
              <w:r w:rsidRPr="00BB10A7">
                <w:t>Pro</w:t>
              </w:r>
            </w:smartTag>
            <w:r w:rsidRPr="00BB10A7">
              <w:t>pertyId</w:t>
            </w:r>
          </w:p>
        </w:tc>
        <w:tc>
          <w:tcPr>
            <w:tcW w:w="1650" w:type="dxa"/>
          </w:tcPr>
          <w:p w:rsidR="008A4C1A" w:rsidRPr="00BB10A7" w:rsidRDefault="008A4C1A" w:rsidP="00BB10A7">
            <w:r w:rsidRPr="00BB10A7">
              <w:t>Uniqueidentifier</w:t>
            </w:r>
          </w:p>
        </w:tc>
        <w:tc>
          <w:tcPr>
            <w:tcW w:w="5697" w:type="dxa"/>
          </w:tcPr>
          <w:p w:rsidR="008A4C1A" w:rsidRPr="00BB10A7" w:rsidRDefault="008A4C1A" w:rsidP="00BB10A7">
            <w:r w:rsidRPr="00BB10A7">
              <w:t xml:space="preserve">Follows the same semantics as </w:t>
            </w:r>
            <w:r>
              <w:t>Administration.</w:t>
            </w:r>
            <w:r w:rsidRPr="00BB10A7">
              <w:t>PredicateChange PreviousUri.</w:t>
            </w:r>
          </w:p>
        </w:tc>
      </w:tr>
      <w:tr w:rsidR="008A4C1A" w:rsidRPr="00BB10A7" w:rsidTr="00755481">
        <w:tc>
          <w:tcPr>
            <w:tcW w:w="1952" w:type="dxa"/>
          </w:tcPr>
          <w:p w:rsidR="008A4C1A" w:rsidRPr="00BB10A7" w:rsidRDefault="008A4C1A" w:rsidP="00BB10A7">
            <w:r w:rsidRPr="00BB10A7">
              <w:t>Next</w:t>
            </w:r>
            <w:smartTag w:uri="Chem4WordSmartTag" w:element="tag">
              <w:smartTagPr>
                <w:attr w:name="id" w:val="proline"/>
              </w:smartTagPr>
              <w:r w:rsidRPr="00BB10A7">
                <w:t>Pro</w:t>
              </w:r>
            </w:smartTag>
            <w:r w:rsidRPr="00BB10A7">
              <w:t>pertyId</w:t>
            </w:r>
          </w:p>
        </w:tc>
        <w:tc>
          <w:tcPr>
            <w:tcW w:w="1650" w:type="dxa"/>
          </w:tcPr>
          <w:p w:rsidR="008A4C1A" w:rsidRPr="00BB10A7" w:rsidRDefault="008A4C1A" w:rsidP="00BB10A7">
            <w:r w:rsidRPr="00BB10A7">
              <w:t>Uniqueidentifier</w:t>
            </w:r>
          </w:p>
        </w:tc>
        <w:tc>
          <w:tcPr>
            <w:tcW w:w="5697" w:type="dxa"/>
          </w:tcPr>
          <w:p w:rsidR="008A4C1A" w:rsidRPr="00BB10A7" w:rsidRDefault="008A4C1A" w:rsidP="00BB10A7">
            <w:r w:rsidRPr="00BB10A7">
              <w:t xml:space="preserve">Follows the same semantics as </w:t>
            </w:r>
            <w:r>
              <w:t>Administration.</w:t>
            </w:r>
            <w:r w:rsidRPr="00BB10A7">
              <w:t>PredicateChange NextUri.</w:t>
            </w:r>
          </w:p>
        </w:tc>
      </w:tr>
      <w:tr w:rsidR="008A4C1A" w:rsidRPr="00BB10A7" w:rsidTr="00755481">
        <w:trPr>
          <w:cnfStyle w:val="000000010000"/>
        </w:trPr>
        <w:tc>
          <w:tcPr>
            <w:tcW w:w="1952" w:type="dxa"/>
          </w:tcPr>
          <w:p w:rsidR="008A4C1A" w:rsidRPr="00BB10A7" w:rsidRDefault="008A4C1A" w:rsidP="00BB10A7">
            <w:r w:rsidRPr="00BB10A7">
              <w:t>Previous</w:t>
            </w:r>
            <w:smartTag w:uri="Chem4WordSmartTag" w:element="tag">
              <w:smartTagPr>
                <w:attr w:name="id" w:val="valine"/>
              </w:smartTagPr>
              <w:r w:rsidRPr="00BB10A7">
                <w:t>Val</w:t>
              </w:r>
            </w:smartTag>
            <w:r w:rsidRPr="00BB10A7">
              <w:t>ue</w:t>
            </w:r>
          </w:p>
        </w:tc>
        <w:tc>
          <w:tcPr>
            <w:tcW w:w="1650" w:type="dxa"/>
          </w:tcPr>
          <w:p w:rsidR="008A4C1A" w:rsidRPr="00BB10A7" w:rsidRDefault="008A4C1A" w:rsidP="00BB10A7">
            <w:r w:rsidRPr="00BB10A7">
              <w:t>nvarchar(max)</w:t>
            </w:r>
          </w:p>
        </w:tc>
        <w:tc>
          <w:tcPr>
            <w:tcW w:w="5697" w:type="dxa"/>
          </w:tcPr>
          <w:p w:rsidR="008A4C1A" w:rsidRPr="00BB10A7" w:rsidRDefault="008A4C1A" w:rsidP="00BB10A7">
            <w:r w:rsidRPr="00BB10A7">
              <w:t xml:space="preserve">Follows the same semantics as </w:t>
            </w:r>
            <w:r>
              <w:t>Administration.</w:t>
            </w:r>
            <w:r w:rsidRPr="00BB10A7">
              <w:t>PredicateChange PreviousUri.</w:t>
            </w:r>
          </w:p>
        </w:tc>
      </w:tr>
      <w:tr w:rsidR="008A4C1A" w:rsidRPr="00BB10A7" w:rsidTr="00755481">
        <w:tc>
          <w:tcPr>
            <w:tcW w:w="1952" w:type="dxa"/>
          </w:tcPr>
          <w:p w:rsidR="008A4C1A" w:rsidRPr="00BB10A7" w:rsidRDefault="008A4C1A" w:rsidP="00BB10A7">
            <w:r w:rsidRPr="00BB10A7">
              <w:t>Next</w:t>
            </w:r>
            <w:smartTag w:uri="Chem4WordSmartTag" w:element="tag">
              <w:smartTagPr>
                <w:attr w:name="id" w:val="valine"/>
              </w:smartTagPr>
              <w:r w:rsidRPr="00BB10A7">
                <w:t>Val</w:t>
              </w:r>
            </w:smartTag>
            <w:r w:rsidRPr="00BB10A7">
              <w:t>ue</w:t>
            </w:r>
          </w:p>
        </w:tc>
        <w:tc>
          <w:tcPr>
            <w:tcW w:w="1650" w:type="dxa"/>
          </w:tcPr>
          <w:p w:rsidR="008A4C1A" w:rsidRPr="00BB10A7" w:rsidRDefault="008A4C1A" w:rsidP="00BB10A7">
            <w:r w:rsidRPr="00BB10A7">
              <w:t>nvarchar(max)</w:t>
            </w:r>
          </w:p>
        </w:tc>
        <w:tc>
          <w:tcPr>
            <w:tcW w:w="5697" w:type="dxa"/>
          </w:tcPr>
          <w:p w:rsidR="008A4C1A" w:rsidRPr="00BB10A7" w:rsidRDefault="008A4C1A" w:rsidP="00BB10A7">
            <w:r w:rsidRPr="00BB10A7">
              <w:t xml:space="preserve">Follows the same semantics as </w:t>
            </w:r>
            <w:r>
              <w:t>Administration.</w:t>
            </w:r>
            <w:r w:rsidRPr="00BB10A7">
              <w:t>PredicateChange NextUri.</w:t>
            </w:r>
          </w:p>
        </w:tc>
      </w:tr>
    </w:tbl>
    <w:p w:rsidR="00C96658" w:rsidRPr="00BB10A7" w:rsidRDefault="00FD1663" w:rsidP="00DB53FF">
      <w:pPr>
        <w:pStyle w:val="Heading3"/>
      </w:pPr>
      <w:bookmarkStart w:id="37" w:name="_Toc202265170"/>
      <w:bookmarkStart w:id="38" w:name="_Toc226790766"/>
      <w:bookmarkStart w:id="39" w:name="_Toc228951240"/>
      <w:r>
        <w:t>Administration.</w:t>
      </w:r>
      <w:smartTag w:uri="Chem4WordSmartTag" w:element="tag">
        <w:smartTagPr>
          <w:attr w:name="id" w:val="proline"/>
        </w:smartTagPr>
        <w:r w:rsidR="00C96658" w:rsidRPr="00BB10A7">
          <w:t>Pro</w:t>
        </w:r>
      </w:smartTag>
      <w:r w:rsidR="00C96658" w:rsidRPr="00BB10A7">
        <w:t>pertyChange</w:t>
      </w:r>
      <w:bookmarkEnd w:id="37"/>
      <w:bookmarkEnd w:id="38"/>
      <w:bookmarkEnd w:id="39"/>
      <w:r w:rsidR="00177B3B">
        <w:t xml:space="preserve"> </w:t>
      </w:r>
    </w:p>
    <w:tbl>
      <w:tblPr>
        <w:tblStyle w:val="TableGrid"/>
        <w:tblW w:w="9122" w:type="dxa"/>
        <w:tblLayout w:type="fixed"/>
        <w:tblLook w:val="04A0"/>
      </w:tblPr>
      <w:tblGrid>
        <w:gridCol w:w="1775"/>
        <w:gridCol w:w="1650"/>
        <w:gridCol w:w="5697"/>
      </w:tblGrid>
      <w:tr w:rsidR="00AB48D5" w:rsidRPr="00BB10A7" w:rsidTr="00755481">
        <w:trPr>
          <w:cnfStyle w:val="100000000000"/>
        </w:trPr>
        <w:tc>
          <w:tcPr>
            <w:tcW w:w="1775" w:type="dxa"/>
          </w:tcPr>
          <w:p w:rsidR="00C96658" w:rsidRPr="00BB10A7" w:rsidRDefault="00C96658" w:rsidP="00BB10A7">
            <w:r w:rsidRPr="00BB10A7">
              <w:t>Column name</w:t>
            </w:r>
          </w:p>
        </w:tc>
        <w:tc>
          <w:tcPr>
            <w:tcW w:w="1650" w:type="dxa"/>
          </w:tcPr>
          <w:p w:rsidR="00C96658" w:rsidRPr="00BB10A7" w:rsidRDefault="00C96658" w:rsidP="00BB10A7">
            <w:r w:rsidRPr="00BB10A7">
              <w:t>Data type</w:t>
            </w:r>
          </w:p>
        </w:tc>
        <w:tc>
          <w:tcPr>
            <w:tcW w:w="5697" w:type="dxa"/>
          </w:tcPr>
          <w:p w:rsidR="00C96658" w:rsidRPr="00BB10A7" w:rsidRDefault="00C96658" w:rsidP="00BB10A7">
            <w:r w:rsidRPr="00BB10A7">
              <w:t>Description</w:t>
            </w:r>
          </w:p>
        </w:tc>
      </w:tr>
      <w:tr w:rsidR="00F76FF3" w:rsidRPr="00BB10A7" w:rsidTr="00755481">
        <w:tc>
          <w:tcPr>
            <w:tcW w:w="1775" w:type="dxa"/>
          </w:tcPr>
          <w:p w:rsidR="00F76FF3" w:rsidRPr="00BB10A7" w:rsidRDefault="00F76FF3" w:rsidP="000F670E">
            <w:r>
              <w:t>Id</w:t>
            </w:r>
          </w:p>
        </w:tc>
        <w:tc>
          <w:tcPr>
            <w:tcW w:w="1650" w:type="dxa"/>
          </w:tcPr>
          <w:p w:rsidR="00F76FF3" w:rsidRPr="00BB10A7" w:rsidRDefault="00F76FF3" w:rsidP="000F670E">
            <w:r>
              <w:t>Uniqueidentifier</w:t>
            </w:r>
          </w:p>
        </w:tc>
        <w:tc>
          <w:tcPr>
            <w:tcW w:w="5697" w:type="dxa"/>
          </w:tcPr>
          <w:p w:rsidR="00F76FF3" w:rsidRPr="00BB10A7" w:rsidRDefault="00F76FF3" w:rsidP="000F670E">
            <w:r>
              <w:t>Uniquely identifies a change in the system.</w:t>
            </w:r>
          </w:p>
        </w:tc>
      </w:tr>
      <w:tr w:rsidR="00F76FF3" w:rsidRPr="00BB10A7" w:rsidTr="00755481">
        <w:trPr>
          <w:cnfStyle w:val="000000010000"/>
        </w:trPr>
        <w:tc>
          <w:tcPr>
            <w:tcW w:w="1775" w:type="dxa"/>
          </w:tcPr>
          <w:p w:rsidR="00F76FF3" w:rsidRPr="00BB10A7" w:rsidRDefault="00F76FF3" w:rsidP="00BB10A7">
            <w:r w:rsidRPr="00BB10A7">
              <w:lastRenderedPageBreak/>
              <w:t>Change</w:t>
            </w:r>
            <w:r>
              <w:t>S</w:t>
            </w:r>
            <w:r w:rsidRPr="00BB10A7">
              <w:t>etId</w:t>
            </w:r>
          </w:p>
        </w:tc>
        <w:tc>
          <w:tcPr>
            <w:tcW w:w="1650" w:type="dxa"/>
          </w:tcPr>
          <w:p w:rsidR="00F76FF3" w:rsidRPr="00BB10A7" w:rsidRDefault="00F76FF3" w:rsidP="00BB10A7">
            <w:r w:rsidRPr="00BB10A7">
              <w:t>nvarchar(64)</w:t>
            </w:r>
          </w:p>
        </w:tc>
        <w:tc>
          <w:tcPr>
            <w:tcW w:w="5697" w:type="dxa"/>
          </w:tcPr>
          <w:p w:rsidR="00F76FF3" w:rsidRPr="00BB10A7" w:rsidRDefault="00F76FF3" w:rsidP="00BB10A7">
            <w:r w:rsidRPr="00BB10A7">
              <w:t xml:space="preserve">Refer </w:t>
            </w:r>
            <w:r>
              <w:t>Administration.</w:t>
            </w:r>
            <w:r w:rsidRPr="00BB10A7">
              <w:t>ResourceChange for description.</w:t>
            </w:r>
          </w:p>
        </w:tc>
      </w:tr>
      <w:tr w:rsidR="00F76FF3" w:rsidRPr="00BB10A7" w:rsidTr="00755481">
        <w:tc>
          <w:tcPr>
            <w:tcW w:w="1775" w:type="dxa"/>
          </w:tcPr>
          <w:p w:rsidR="00F76FF3" w:rsidRPr="00BB10A7" w:rsidRDefault="00F76FF3" w:rsidP="00BB10A7">
            <w:r w:rsidRPr="00BB10A7">
              <w:t>SequenceNumber</w:t>
            </w:r>
          </w:p>
        </w:tc>
        <w:tc>
          <w:tcPr>
            <w:tcW w:w="1650" w:type="dxa"/>
          </w:tcPr>
          <w:p w:rsidR="00F76FF3" w:rsidRPr="00BB10A7" w:rsidRDefault="00F76FF3" w:rsidP="00BB10A7">
            <w:r w:rsidRPr="00BB10A7">
              <w:t>nvarchar(64)</w:t>
            </w:r>
          </w:p>
        </w:tc>
        <w:tc>
          <w:tcPr>
            <w:tcW w:w="5697" w:type="dxa"/>
          </w:tcPr>
          <w:p w:rsidR="00F76FF3" w:rsidRPr="00BB10A7" w:rsidRDefault="00F76FF3" w:rsidP="00BB10A7">
            <w:r w:rsidRPr="00BB10A7">
              <w:t xml:space="preserve">Refer </w:t>
            </w:r>
            <w:r>
              <w:t>Administration.</w:t>
            </w:r>
            <w:r w:rsidRPr="00BB10A7">
              <w:t>ResourceChange for description.</w:t>
            </w:r>
          </w:p>
        </w:tc>
      </w:tr>
      <w:tr w:rsidR="00F76FF3" w:rsidRPr="00BB10A7" w:rsidTr="00755481">
        <w:trPr>
          <w:cnfStyle w:val="000000010000"/>
        </w:trPr>
        <w:tc>
          <w:tcPr>
            <w:tcW w:w="1775" w:type="dxa"/>
          </w:tcPr>
          <w:p w:rsidR="00F76FF3" w:rsidRPr="00BB10A7" w:rsidRDefault="00F76FF3" w:rsidP="00BB10A7">
            <w:r w:rsidRPr="00BB10A7">
              <w:t>OperationId</w:t>
            </w:r>
          </w:p>
        </w:tc>
        <w:tc>
          <w:tcPr>
            <w:tcW w:w="1650" w:type="dxa"/>
          </w:tcPr>
          <w:p w:rsidR="00F76FF3" w:rsidRPr="00BB10A7" w:rsidRDefault="00F76FF3" w:rsidP="00BB10A7">
            <w:r w:rsidRPr="00BB10A7">
              <w:t>Int</w:t>
            </w:r>
          </w:p>
        </w:tc>
        <w:tc>
          <w:tcPr>
            <w:tcW w:w="5697" w:type="dxa"/>
          </w:tcPr>
          <w:p w:rsidR="00F76FF3" w:rsidRPr="00BB10A7" w:rsidRDefault="00F76FF3" w:rsidP="00BB10A7">
            <w:r w:rsidRPr="00BB10A7">
              <w:t xml:space="preserve">Refer </w:t>
            </w:r>
            <w:r>
              <w:t>Administration.</w:t>
            </w:r>
            <w:r w:rsidRPr="00BB10A7">
              <w:t>ResourceChange for description.</w:t>
            </w:r>
          </w:p>
        </w:tc>
      </w:tr>
      <w:tr w:rsidR="00F76FF3" w:rsidRPr="00BB10A7" w:rsidTr="00755481">
        <w:tc>
          <w:tcPr>
            <w:tcW w:w="1775" w:type="dxa"/>
          </w:tcPr>
          <w:p w:rsidR="00F76FF3" w:rsidRPr="00BB10A7" w:rsidRDefault="00F76FF3" w:rsidP="00BB10A7">
            <w:smartTag w:uri="Chem4WordSmartTag" w:element="tag">
              <w:smartTagPr>
                <w:attr w:name="id" w:val="proline"/>
              </w:smartTagPr>
              <w:r w:rsidRPr="00BB10A7">
                <w:t>Pro</w:t>
              </w:r>
            </w:smartTag>
            <w:r w:rsidRPr="00BB10A7">
              <w:t>pertyId</w:t>
            </w:r>
          </w:p>
        </w:tc>
        <w:tc>
          <w:tcPr>
            <w:tcW w:w="1650" w:type="dxa"/>
          </w:tcPr>
          <w:p w:rsidR="00F76FF3" w:rsidRPr="00BB10A7" w:rsidRDefault="00F76FF3" w:rsidP="00BB10A7">
            <w:r w:rsidRPr="00BB10A7">
              <w:t>Uniqueidentifier</w:t>
            </w:r>
          </w:p>
        </w:tc>
        <w:tc>
          <w:tcPr>
            <w:tcW w:w="5697" w:type="dxa"/>
          </w:tcPr>
          <w:p w:rsidR="00F76FF3" w:rsidRPr="00BB10A7" w:rsidRDefault="00F76FF3" w:rsidP="00BB10A7">
            <w:smartTag w:uri="Chem4WordSmartTag" w:element="tag">
              <w:smartTagPr>
                <w:attr w:name="id" w:val="proline"/>
              </w:smartTagPr>
              <w:r w:rsidRPr="00BB10A7">
                <w:t>Pro</w:t>
              </w:r>
            </w:smartTag>
            <w:r w:rsidRPr="00BB10A7">
              <w:t>perty Id.</w:t>
            </w:r>
          </w:p>
        </w:tc>
      </w:tr>
      <w:tr w:rsidR="00F76FF3" w:rsidRPr="00BB10A7" w:rsidTr="00755481">
        <w:trPr>
          <w:cnfStyle w:val="000000010000"/>
        </w:trPr>
        <w:tc>
          <w:tcPr>
            <w:tcW w:w="1775" w:type="dxa"/>
          </w:tcPr>
          <w:p w:rsidR="00F76FF3" w:rsidRPr="00BB10A7" w:rsidRDefault="00F76FF3" w:rsidP="00BB10A7">
            <w:r w:rsidRPr="00BB10A7">
              <w:t>PreviousName</w:t>
            </w:r>
          </w:p>
        </w:tc>
        <w:tc>
          <w:tcPr>
            <w:tcW w:w="1650" w:type="dxa"/>
          </w:tcPr>
          <w:p w:rsidR="00F76FF3" w:rsidRPr="00BB10A7" w:rsidRDefault="00F76FF3" w:rsidP="004A24A7">
            <w:r w:rsidRPr="00BB10A7">
              <w:t>nvarchar(</w:t>
            </w:r>
            <w:r>
              <w:t>50</w:t>
            </w:r>
            <w:r w:rsidRPr="00BB10A7">
              <w:t>)</w:t>
            </w:r>
          </w:p>
        </w:tc>
        <w:tc>
          <w:tcPr>
            <w:tcW w:w="5697" w:type="dxa"/>
          </w:tcPr>
          <w:p w:rsidR="00F76FF3" w:rsidRPr="00BB10A7" w:rsidRDefault="00F76FF3" w:rsidP="007D2068">
            <w:r w:rsidRPr="00BB10A7">
              <w:t xml:space="preserve">Follows the same semantics as </w:t>
            </w:r>
            <w:r>
              <w:t>Administration.</w:t>
            </w:r>
            <w:r w:rsidRPr="00BB10A7">
              <w:t>PredicateChange Previous</w:t>
            </w:r>
            <w:r>
              <w:t>Name</w:t>
            </w:r>
            <w:r w:rsidRPr="00BB10A7">
              <w:t>.</w:t>
            </w:r>
          </w:p>
        </w:tc>
      </w:tr>
      <w:tr w:rsidR="00F76FF3" w:rsidRPr="00BB10A7" w:rsidTr="00755481">
        <w:tc>
          <w:tcPr>
            <w:tcW w:w="1775" w:type="dxa"/>
          </w:tcPr>
          <w:p w:rsidR="00F76FF3" w:rsidRPr="00BB10A7" w:rsidRDefault="00F76FF3" w:rsidP="00BB10A7">
            <w:r w:rsidRPr="00BB10A7">
              <w:t>NextName</w:t>
            </w:r>
          </w:p>
        </w:tc>
        <w:tc>
          <w:tcPr>
            <w:tcW w:w="1650" w:type="dxa"/>
          </w:tcPr>
          <w:p w:rsidR="00F76FF3" w:rsidRPr="00BB10A7" w:rsidRDefault="00F76FF3" w:rsidP="004A24A7">
            <w:r w:rsidRPr="00BB10A7">
              <w:t>nvarchar(</w:t>
            </w:r>
            <w:r>
              <w:t>50</w:t>
            </w:r>
            <w:r w:rsidRPr="00BB10A7">
              <w:t>)</w:t>
            </w:r>
          </w:p>
        </w:tc>
        <w:tc>
          <w:tcPr>
            <w:tcW w:w="5697" w:type="dxa"/>
          </w:tcPr>
          <w:p w:rsidR="00F76FF3" w:rsidRPr="00BB10A7" w:rsidRDefault="00F76FF3" w:rsidP="007D2068">
            <w:r w:rsidRPr="00BB10A7">
              <w:t xml:space="preserve">Follows the same semantics as </w:t>
            </w:r>
            <w:r>
              <w:t>Administration.</w:t>
            </w:r>
            <w:r w:rsidRPr="00BB10A7">
              <w:t>PredicateChange Next</w:t>
            </w:r>
            <w:r>
              <w:t>Name</w:t>
            </w:r>
            <w:r w:rsidRPr="00BB10A7">
              <w:t>.</w:t>
            </w:r>
          </w:p>
        </w:tc>
      </w:tr>
      <w:tr w:rsidR="00F76FF3" w:rsidRPr="00BB10A7" w:rsidTr="00755481">
        <w:trPr>
          <w:cnfStyle w:val="000000010000"/>
        </w:trPr>
        <w:tc>
          <w:tcPr>
            <w:tcW w:w="1775" w:type="dxa"/>
          </w:tcPr>
          <w:p w:rsidR="00F76FF3" w:rsidRPr="00BB10A7" w:rsidRDefault="00F76FF3" w:rsidP="00BB10A7">
            <w:r>
              <w:t>PreviousUri</w:t>
            </w:r>
          </w:p>
        </w:tc>
        <w:tc>
          <w:tcPr>
            <w:tcW w:w="1650" w:type="dxa"/>
          </w:tcPr>
          <w:p w:rsidR="00F76FF3" w:rsidRPr="00BB10A7" w:rsidRDefault="00F76FF3" w:rsidP="007D2068">
            <w:r>
              <w:t>nvarchar(1024)</w:t>
            </w:r>
          </w:p>
        </w:tc>
        <w:tc>
          <w:tcPr>
            <w:tcW w:w="5697" w:type="dxa"/>
          </w:tcPr>
          <w:p w:rsidR="00F76FF3" w:rsidRPr="00BB10A7" w:rsidRDefault="00F76FF3" w:rsidP="006F1572">
            <w:r>
              <w:t>Follows the same semantics as Administration.PredicateChange PreviousUri</w:t>
            </w:r>
          </w:p>
        </w:tc>
      </w:tr>
      <w:tr w:rsidR="00F76FF3" w:rsidRPr="00BB10A7" w:rsidTr="00755481">
        <w:tc>
          <w:tcPr>
            <w:tcW w:w="1775" w:type="dxa"/>
          </w:tcPr>
          <w:p w:rsidR="00F76FF3" w:rsidRPr="00BB10A7" w:rsidRDefault="00F76FF3" w:rsidP="00BB10A7">
            <w:r>
              <w:t>NextUri</w:t>
            </w:r>
          </w:p>
        </w:tc>
        <w:tc>
          <w:tcPr>
            <w:tcW w:w="1650" w:type="dxa"/>
          </w:tcPr>
          <w:p w:rsidR="00F76FF3" w:rsidRPr="00BB10A7" w:rsidRDefault="00F76FF3" w:rsidP="007D2068">
            <w:r>
              <w:t>nvarchar(1024)</w:t>
            </w:r>
          </w:p>
        </w:tc>
        <w:tc>
          <w:tcPr>
            <w:tcW w:w="5697" w:type="dxa"/>
          </w:tcPr>
          <w:p w:rsidR="00F76FF3" w:rsidRPr="00BB10A7" w:rsidRDefault="00F76FF3" w:rsidP="006F1572">
            <w:r>
              <w:t>Follows the same semantics as Administration.PredicateChange NextUri</w:t>
            </w:r>
          </w:p>
        </w:tc>
      </w:tr>
    </w:tbl>
    <w:p w:rsidR="00CA6B47" w:rsidRPr="00BB10A7" w:rsidRDefault="00FD1663" w:rsidP="00DB53FF">
      <w:pPr>
        <w:pStyle w:val="Heading3"/>
      </w:pPr>
      <w:bookmarkStart w:id="40" w:name="_Toc202265171"/>
      <w:bookmarkStart w:id="41" w:name="_Toc226790767"/>
      <w:bookmarkStart w:id="42" w:name="_Toc228951241"/>
      <w:r>
        <w:t>Administration.</w:t>
      </w:r>
      <w:r w:rsidR="00FC2F6E" w:rsidRPr="00BB10A7">
        <w:t>Relationship</w:t>
      </w:r>
      <w:r w:rsidR="00CA6B47" w:rsidRPr="00BB10A7">
        <w:t>Change</w:t>
      </w:r>
      <w:bookmarkEnd w:id="40"/>
      <w:bookmarkEnd w:id="41"/>
      <w:bookmarkEnd w:id="42"/>
      <w:r w:rsidR="00177B3B">
        <w:t xml:space="preserve"> </w:t>
      </w:r>
    </w:p>
    <w:tbl>
      <w:tblPr>
        <w:tblStyle w:val="TableGrid"/>
        <w:tblW w:w="9576" w:type="dxa"/>
        <w:tblLayout w:type="fixed"/>
        <w:tblLook w:val="04A0"/>
      </w:tblPr>
      <w:tblGrid>
        <w:gridCol w:w="2521"/>
        <w:gridCol w:w="1650"/>
        <w:gridCol w:w="5405"/>
      </w:tblGrid>
      <w:tr w:rsidR="00CA6B47" w:rsidRPr="00BB10A7" w:rsidTr="00755481">
        <w:trPr>
          <w:cnfStyle w:val="100000000000"/>
        </w:trPr>
        <w:tc>
          <w:tcPr>
            <w:tcW w:w="2521" w:type="dxa"/>
          </w:tcPr>
          <w:p w:rsidR="00CA6B47" w:rsidRPr="00BB10A7" w:rsidRDefault="00CA6B47" w:rsidP="00BB10A7">
            <w:r w:rsidRPr="00BB10A7">
              <w:t>Column name</w:t>
            </w:r>
          </w:p>
        </w:tc>
        <w:tc>
          <w:tcPr>
            <w:tcW w:w="1650" w:type="dxa"/>
          </w:tcPr>
          <w:p w:rsidR="00CA6B47" w:rsidRPr="00BB10A7" w:rsidRDefault="00CA6B47" w:rsidP="00BB10A7">
            <w:r w:rsidRPr="00BB10A7">
              <w:t>Data type</w:t>
            </w:r>
          </w:p>
        </w:tc>
        <w:tc>
          <w:tcPr>
            <w:tcW w:w="5405" w:type="dxa"/>
          </w:tcPr>
          <w:p w:rsidR="00CA6B47" w:rsidRPr="00BB10A7" w:rsidRDefault="00CA6B47" w:rsidP="00BB10A7">
            <w:r w:rsidRPr="00BB10A7">
              <w:t>Description</w:t>
            </w:r>
          </w:p>
        </w:tc>
      </w:tr>
      <w:tr w:rsidR="00ED74B6" w:rsidRPr="00BB10A7" w:rsidTr="00755481">
        <w:tc>
          <w:tcPr>
            <w:tcW w:w="2521" w:type="dxa"/>
          </w:tcPr>
          <w:p w:rsidR="00ED74B6" w:rsidRPr="00BB10A7" w:rsidRDefault="00ED74B6" w:rsidP="000F670E">
            <w:r>
              <w:t>Id</w:t>
            </w:r>
          </w:p>
        </w:tc>
        <w:tc>
          <w:tcPr>
            <w:tcW w:w="1650" w:type="dxa"/>
          </w:tcPr>
          <w:p w:rsidR="00ED74B6" w:rsidRPr="00BB10A7" w:rsidRDefault="00ED74B6" w:rsidP="000F670E">
            <w:r>
              <w:t>Uniqueidentifier</w:t>
            </w:r>
          </w:p>
        </w:tc>
        <w:tc>
          <w:tcPr>
            <w:tcW w:w="5405" w:type="dxa"/>
          </w:tcPr>
          <w:p w:rsidR="00ED74B6" w:rsidRPr="00BB10A7" w:rsidRDefault="00ED74B6" w:rsidP="000F670E">
            <w:r>
              <w:t>Uniquely identifies a change in the system.</w:t>
            </w:r>
          </w:p>
        </w:tc>
      </w:tr>
      <w:tr w:rsidR="00ED74B6" w:rsidRPr="00BB10A7" w:rsidTr="00755481">
        <w:trPr>
          <w:cnfStyle w:val="000000010000"/>
        </w:trPr>
        <w:tc>
          <w:tcPr>
            <w:tcW w:w="2521" w:type="dxa"/>
          </w:tcPr>
          <w:p w:rsidR="00ED74B6" w:rsidRPr="00BB10A7" w:rsidRDefault="00ED74B6" w:rsidP="00BB10A7">
            <w:r w:rsidRPr="00BB10A7">
              <w:t>Change</w:t>
            </w:r>
            <w:r>
              <w:t>S</w:t>
            </w:r>
            <w:r w:rsidRPr="00BB10A7">
              <w:t>etId</w:t>
            </w:r>
          </w:p>
        </w:tc>
        <w:tc>
          <w:tcPr>
            <w:tcW w:w="1650" w:type="dxa"/>
          </w:tcPr>
          <w:p w:rsidR="00ED74B6" w:rsidRPr="00BB10A7" w:rsidRDefault="00ED74B6" w:rsidP="00BB10A7">
            <w:r w:rsidRPr="00BB10A7">
              <w:t>nvarchar(64)</w:t>
            </w:r>
          </w:p>
        </w:tc>
        <w:tc>
          <w:tcPr>
            <w:tcW w:w="5405" w:type="dxa"/>
          </w:tcPr>
          <w:p w:rsidR="00ED74B6" w:rsidRPr="00BB10A7" w:rsidRDefault="00ED74B6" w:rsidP="00BB10A7">
            <w:r w:rsidRPr="00BB10A7">
              <w:t xml:space="preserve">Refer </w:t>
            </w:r>
            <w:r>
              <w:t>Administration.</w:t>
            </w:r>
            <w:r w:rsidRPr="00BB10A7">
              <w:t>ResourceChange for description.</w:t>
            </w:r>
          </w:p>
        </w:tc>
      </w:tr>
      <w:tr w:rsidR="00ED74B6" w:rsidRPr="00BB10A7" w:rsidTr="00755481">
        <w:tc>
          <w:tcPr>
            <w:tcW w:w="2521" w:type="dxa"/>
          </w:tcPr>
          <w:p w:rsidR="00ED74B6" w:rsidRPr="00BB10A7" w:rsidRDefault="00ED74B6" w:rsidP="00BB10A7">
            <w:r w:rsidRPr="00BB10A7">
              <w:t>SequenceNumber</w:t>
            </w:r>
          </w:p>
        </w:tc>
        <w:tc>
          <w:tcPr>
            <w:tcW w:w="1650" w:type="dxa"/>
          </w:tcPr>
          <w:p w:rsidR="00ED74B6" w:rsidRPr="00BB10A7" w:rsidRDefault="00ED74B6" w:rsidP="00BB10A7">
            <w:r w:rsidRPr="00BB10A7">
              <w:t>nvarchar(64)</w:t>
            </w:r>
          </w:p>
        </w:tc>
        <w:tc>
          <w:tcPr>
            <w:tcW w:w="5405" w:type="dxa"/>
          </w:tcPr>
          <w:p w:rsidR="00ED74B6" w:rsidRPr="00BB10A7" w:rsidRDefault="00ED74B6" w:rsidP="00BB10A7">
            <w:r w:rsidRPr="00BB10A7">
              <w:t xml:space="preserve">Refer </w:t>
            </w:r>
            <w:r>
              <w:t>Administration.</w:t>
            </w:r>
            <w:r w:rsidRPr="00BB10A7">
              <w:t>ResourceChange for description.</w:t>
            </w:r>
          </w:p>
        </w:tc>
      </w:tr>
      <w:tr w:rsidR="00ED74B6" w:rsidRPr="00BB10A7" w:rsidTr="00755481">
        <w:trPr>
          <w:cnfStyle w:val="000000010000"/>
        </w:trPr>
        <w:tc>
          <w:tcPr>
            <w:tcW w:w="2521" w:type="dxa"/>
          </w:tcPr>
          <w:p w:rsidR="00ED74B6" w:rsidRPr="00BB10A7" w:rsidRDefault="00ED74B6" w:rsidP="00BB10A7">
            <w:r w:rsidRPr="00BB10A7">
              <w:t>OperationId</w:t>
            </w:r>
          </w:p>
        </w:tc>
        <w:tc>
          <w:tcPr>
            <w:tcW w:w="1650" w:type="dxa"/>
          </w:tcPr>
          <w:p w:rsidR="00ED74B6" w:rsidRPr="00BB10A7" w:rsidRDefault="00ED74B6" w:rsidP="00BB10A7">
            <w:r w:rsidRPr="00BB10A7">
              <w:t>Int</w:t>
            </w:r>
          </w:p>
        </w:tc>
        <w:tc>
          <w:tcPr>
            <w:tcW w:w="5405" w:type="dxa"/>
          </w:tcPr>
          <w:p w:rsidR="00ED74B6" w:rsidRPr="00BB10A7" w:rsidRDefault="00ED74B6" w:rsidP="00BB10A7">
            <w:r w:rsidRPr="00BB10A7">
              <w:t xml:space="preserve">Refer </w:t>
            </w:r>
            <w:r>
              <w:t>Administration.</w:t>
            </w:r>
            <w:r w:rsidRPr="00BB10A7">
              <w:t>ResourceChange for description.</w:t>
            </w:r>
          </w:p>
        </w:tc>
      </w:tr>
      <w:tr w:rsidR="00ED74B6" w:rsidRPr="00BB10A7" w:rsidTr="00755481">
        <w:tc>
          <w:tcPr>
            <w:tcW w:w="2521" w:type="dxa"/>
          </w:tcPr>
          <w:p w:rsidR="00ED74B6" w:rsidRPr="00BB10A7" w:rsidRDefault="00ED74B6" w:rsidP="00BB10A7">
            <w:r w:rsidRPr="00BB10A7">
              <w:t>RelationshipId</w:t>
            </w:r>
          </w:p>
        </w:tc>
        <w:tc>
          <w:tcPr>
            <w:tcW w:w="1650" w:type="dxa"/>
          </w:tcPr>
          <w:p w:rsidR="00ED74B6" w:rsidRPr="00BB10A7" w:rsidRDefault="00ED74B6" w:rsidP="00BB10A7">
            <w:r w:rsidRPr="00BB10A7">
              <w:t>Uniqueidentifier</w:t>
            </w:r>
          </w:p>
        </w:tc>
        <w:tc>
          <w:tcPr>
            <w:tcW w:w="5405" w:type="dxa"/>
          </w:tcPr>
          <w:p w:rsidR="00ED74B6" w:rsidRPr="00BB10A7" w:rsidRDefault="00ED74B6" w:rsidP="00BB10A7">
            <w:r w:rsidRPr="00BB10A7">
              <w:t>Relationship Id.</w:t>
            </w:r>
          </w:p>
        </w:tc>
      </w:tr>
      <w:tr w:rsidR="00ED74B6" w:rsidRPr="00BB10A7" w:rsidTr="00755481">
        <w:trPr>
          <w:cnfStyle w:val="000000010000"/>
        </w:trPr>
        <w:tc>
          <w:tcPr>
            <w:tcW w:w="2521" w:type="dxa"/>
          </w:tcPr>
          <w:p w:rsidR="00ED74B6" w:rsidRPr="00BB10A7" w:rsidRDefault="00ED74B6" w:rsidP="00BB10A7">
            <w:r w:rsidRPr="00BB10A7">
              <w:t>PreviousSubjectResourceId</w:t>
            </w:r>
          </w:p>
        </w:tc>
        <w:tc>
          <w:tcPr>
            <w:tcW w:w="1650" w:type="dxa"/>
          </w:tcPr>
          <w:p w:rsidR="00ED74B6" w:rsidRPr="00BB10A7" w:rsidRDefault="00ED74B6" w:rsidP="00BB10A7">
            <w:r w:rsidRPr="00BB10A7">
              <w:t>Uniqueidentifier</w:t>
            </w:r>
          </w:p>
        </w:tc>
        <w:tc>
          <w:tcPr>
            <w:tcW w:w="5405" w:type="dxa"/>
          </w:tcPr>
          <w:p w:rsidR="00ED74B6" w:rsidRPr="00BB10A7" w:rsidRDefault="00ED74B6" w:rsidP="00BB10A7">
            <w:r w:rsidRPr="00BB10A7">
              <w:t xml:space="preserve">Follows the same semantics as </w:t>
            </w:r>
            <w:r>
              <w:t>Administration.</w:t>
            </w:r>
            <w:r w:rsidRPr="00BB10A7">
              <w:t>PredicateChange PreviousUri.</w:t>
            </w:r>
          </w:p>
        </w:tc>
      </w:tr>
      <w:tr w:rsidR="00ED74B6" w:rsidRPr="00BB10A7" w:rsidTr="00755481">
        <w:tc>
          <w:tcPr>
            <w:tcW w:w="2521" w:type="dxa"/>
          </w:tcPr>
          <w:p w:rsidR="00ED74B6" w:rsidRPr="00BB10A7" w:rsidRDefault="00ED74B6" w:rsidP="00BB10A7">
            <w:r w:rsidRPr="00BB10A7">
              <w:t>NextSubjectResourceId</w:t>
            </w:r>
          </w:p>
        </w:tc>
        <w:tc>
          <w:tcPr>
            <w:tcW w:w="1650" w:type="dxa"/>
          </w:tcPr>
          <w:p w:rsidR="00ED74B6" w:rsidRPr="00BB10A7" w:rsidRDefault="00ED74B6" w:rsidP="00BB10A7">
            <w:r w:rsidRPr="00BB10A7">
              <w:t>Uniqueidentifier</w:t>
            </w:r>
          </w:p>
        </w:tc>
        <w:tc>
          <w:tcPr>
            <w:tcW w:w="5405" w:type="dxa"/>
          </w:tcPr>
          <w:p w:rsidR="00ED74B6" w:rsidRPr="00BB10A7" w:rsidRDefault="00ED74B6" w:rsidP="00BB10A7">
            <w:r w:rsidRPr="00BB10A7">
              <w:t xml:space="preserve">Follows the same semantics as </w:t>
            </w:r>
            <w:r>
              <w:t>Administration.</w:t>
            </w:r>
            <w:r w:rsidRPr="00BB10A7">
              <w:t>PredicateChange NextUri.</w:t>
            </w:r>
          </w:p>
        </w:tc>
      </w:tr>
      <w:tr w:rsidR="00ED74B6" w:rsidRPr="00BB10A7" w:rsidTr="00755481">
        <w:trPr>
          <w:cnfStyle w:val="000000010000"/>
        </w:trPr>
        <w:tc>
          <w:tcPr>
            <w:tcW w:w="2521" w:type="dxa"/>
          </w:tcPr>
          <w:p w:rsidR="00ED74B6" w:rsidRPr="00BB10A7" w:rsidRDefault="00ED74B6" w:rsidP="00BB10A7">
            <w:r w:rsidRPr="00BB10A7">
              <w:t>PreviousObjectResourceId</w:t>
            </w:r>
          </w:p>
        </w:tc>
        <w:tc>
          <w:tcPr>
            <w:tcW w:w="1650" w:type="dxa"/>
          </w:tcPr>
          <w:p w:rsidR="00ED74B6" w:rsidRPr="00BB10A7" w:rsidRDefault="00ED74B6" w:rsidP="00BB10A7">
            <w:r w:rsidRPr="00BB10A7">
              <w:t>Uniqueidentifier</w:t>
            </w:r>
          </w:p>
        </w:tc>
        <w:tc>
          <w:tcPr>
            <w:tcW w:w="5405" w:type="dxa"/>
          </w:tcPr>
          <w:p w:rsidR="00ED74B6" w:rsidRPr="00BB10A7" w:rsidRDefault="00ED74B6" w:rsidP="00BB10A7">
            <w:r w:rsidRPr="00BB10A7">
              <w:t xml:space="preserve">Follows the same semantics as </w:t>
            </w:r>
            <w:r>
              <w:t>Administration.</w:t>
            </w:r>
            <w:r w:rsidRPr="00BB10A7">
              <w:t>PredicateChange PreviousUri.</w:t>
            </w:r>
          </w:p>
        </w:tc>
      </w:tr>
      <w:tr w:rsidR="00ED74B6" w:rsidRPr="00BB10A7" w:rsidTr="00755481">
        <w:tc>
          <w:tcPr>
            <w:tcW w:w="2521" w:type="dxa"/>
          </w:tcPr>
          <w:p w:rsidR="00ED74B6" w:rsidRPr="00BB10A7" w:rsidRDefault="00ED74B6" w:rsidP="00BB10A7">
            <w:r w:rsidRPr="00BB10A7">
              <w:t>NextObjectResourceId</w:t>
            </w:r>
          </w:p>
        </w:tc>
        <w:tc>
          <w:tcPr>
            <w:tcW w:w="1650" w:type="dxa"/>
          </w:tcPr>
          <w:p w:rsidR="00ED74B6" w:rsidRPr="00BB10A7" w:rsidRDefault="00ED74B6" w:rsidP="00BB10A7">
            <w:r w:rsidRPr="00BB10A7">
              <w:t>Uniqueidentifier</w:t>
            </w:r>
          </w:p>
        </w:tc>
        <w:tc>
          <w:tcPr>
            <w:tcW w:w="5405" w:type="dxa"/>
          </w:tcPr>
          <w:p w:rsidR="00ED74B6" w:rsidRPr="00BB10A7" w:rsidRDefault="00ED74B6" w:rsidP="00BB10A7">
            <w:r w:rsidRPr="00BB10A7">
              <w:t xml:space="preserve">Follows the same semantics as </w:t>
            </w:r>
            <w:r>
              <w:t>Administration.</w:t>
            </w:r>
            <w:r w:rsidRPr="00BB10A7">
              <w:t>PredicateChange NextUri.</w:t>
            </w:r>
          </w:p>
        </w:tc>
      </w:tr>
      <w:tr w:rsidR="00ED74B6" w:rsidRPr="00BB10A7" w:rsidTr="00755481">
        <w:trPr>
          <w:cnfStyle w:val="000000010000"/>
        </w:trPr>
        <w:tc>
          <w:tcPr>
            <w:tcW w:w="2521" w:type="dxa"/>
          </w:tcPr>
          <w:p w:rsidR="00ED74B6" w:rsidRPr="00BB10A7" w:rsidRDefault="00ED74B6" w:rsidP="00BB10A7">
            <w:r w:rsidRPr="00BB10A7">
              <w:t>PreviousPredicateId</w:t>
            </w:r>
          </w:p>
        </w:tc>
        <w:tc>
          <w:tcPr>
            <w:tcW w:w="1650" w:type="dxa"/>
          </w:tcPr>
          <w:p w:rsidR="00ED74B6" w:rsidRPr="00BB10A7" w:rsidRDefault="00ED74B6" w:rsidP="00BB10A7">
            <w:r w:rsidRPr="00BB10A7">
              <w:t>Uniqueidentifier</w:t>
            </w:r>
          </w:p>
        </w:tc>
        <w:tc>
          <w:tcPr>
            <w:tcW w:w="5405" w:type="dxa"/>
          </w:tcPr>
          <w:p w:rsidR="00ED74B6" w:rsidRPr="00BB10A7" w:rsidRDefault="00ED74B6" w:rsidP="00BB10A7">
            <w:r w:rsidRPr="00BB10A7">
              <w:t xml:space="preserve">Follows the same semantics as </w:t>
            </w:r>
            <w:r>
              <w:t>Administration.</w:t>
            </w:r>
            <w:r w:rsidRPr="00BB10A7">
              <w:t>PredicateChange PreviousUri.</w:t>
            </w:r>
          </w:p>
        </w:tc>
      </w:tr>
      <w:tr w:rsidR="00ED74B6" w:rsidRPr="00BB10A7" w:rsidTr="00755481">
        <w:tc>
          <w:tcPr>
            <w:tcW w:w="2521" w:type="dxa"/>
          </w:tcPr>
          <w:p w:rsidR="00ED74B6" w:rsidRPr="00BB10A7" w:rsidRDefault="00ED74B6" w:rsidP="00BB10A7">
            <w:r w:rsidRPr="00BB10A7">
              <w:t>NextPredicateId</w:t>
            </w:r>
          </w:p>
        </w:tc>
        <w:tc>
          <w:tcPr>
            <w:tcW w:w="1650" w:type="dxa"/>
          </w:tcPr>
          <w:p w:rsidR="00ED74B6" w:rsidRPr="00BB10A7" w:rsidRDefault="00ED74B6" w:rsidP="00BB10A7">
            <w:r w:rsidRPr="00BB10A7">
              <w:t>Uniqueidentifier</w:t>
            </w:r>
          </w:p>
        </w:tc>
        <w:tc>
          <w:tcPr>
            <w:tcW w:w="5405" w:type="dxa"/>
          </w:tcPr>
          <w:p w:rsidR="00ED74B6" w:rsidRPr="00BB10A7" w:rsidRDefault="00ED74B6" w:rsidP="00BB10A7">
            <w:r w:rsidRPr="00BB10A7">
              <w:t xml:space="preserve">Follows the same semantics as </w:t>
            </w:r>
            <w:r>
              <w:t>Administration.</w:t>
            </w:r>
            <w:r w:rsidRPr="00BB10A7">
              <w:t>PredicateChange NextUri.</w:t>
            </w:r>
          </w:p>
        </w:tc>
      </w:tr>
      <w:tr w:rsidR="00ED74B6" w:rsidRPr="00BB10A7" w:rsidTr="00755481">
        <w:trPr>
          <w:cnfStyle w:val="000000010000"/>
        </w:trPr>
        <w:tc>
          <w:tcPr>
            <w:tcW w:w="2521" w:type="dxa"/>
          </w:tcPr>
          <w:p w:rsidR="00ED74B6" w:rsidRPr="00BB10A7" w:rsidRDefault="00ED74B6" w:rsidP="00BB10A7">
            <w:r>
              <w:t>PreviousDateAdded</w:t>
            </w:r>
          </w:p>
        </w:tc>
        <w:tc>
          <w:tcPr>
            <w:tcW w:w="1650" w:type="dxa"/>
          </w:tcPr>
          <w:p w:rsidR="00ED74B6" w:rsidRPr="00BB10A7" w:rsidRDefault="00ED74B6" w:rsidP="00BB10A7">
            <w:r>
              <w:t>Datetime</w:t>
            </w:r>
          </w:p>
        </w:tc>
        <w:tc>
          <w:tcPr>
            <w:tcW w:w="5405" w:type="dxa"/>
          </w:tcPr>
          <w:p w:rsidR="00ED74B6" w:rsidRPr="00BB10A7" w:rsidRDefault="00ED74B6" w:rsidP="00BB10A7">
            <w:r w:rsidRPr="00BB10A7">
              <w:t xml:space="preserve">Follows the same semantics as </w:t>
            </w:r>
            <w:r>
              <w:t>Administration.</w:t>
            </w:r>
            <w:r w:rsidRPr="00BB10A7">
              <w:t>PredicateChange PreviousUri.</w:t>
            </w:r>
          </w:p>
        </w:tc>
      </w:tr>
      <w:tr w:rsidR="00ED74B6" w:rsidRPr="00BB10A7" w:rsidTr="00755481">
        <w:tc>
          <w:tcPr>
            <w:tcW w:w="2521" w:type="dxa"/>
          </w:tcPr>
          <w:p w:rsidR="00ED74B6" w:rsidRPr="00BB10A7" w:rsidRDefault="00ED74B6" w:rsidP="00BB10A7">
            <w:r>
              <w:t>NextDateAdded</w:t>
            </w:r>
          </w:p>
        </w:tc>
        <w:tc>
          <w:tcPr>
            <w:tcW w:w="1650" w:type="dxa"/>
          </w:tcPr>
          <w:p w:rsidR="00ED74B6" w:rsidRPr="00BB10A7" w:rsidRDefault="00ED74B6" w:rsidP="00BB10A7">
            <w:r>
              <w:t>Datetime</w:t>
            </w:r>
          </w:p>
        </w:tc>
        <w:tc>
          <w:tcPr>
            <w:tcW w:w="5405" w:type="dxa"/>
          </w:tcPr>
          <w:p w:rsidR="00ED74B6" w:rsidRPr="00BB10A7" w:rsidRDefault="00ED74B6" w:rsidP="00BB10A7">
            <w:r w:rsidRPr="00BB10A7">
              <w:t xml:space="preserve">Follows the same semantics as </w:t>
            </w:r>
            <w:r>
              <w:t>Administration.</w:t>
            </w:r>
            <w:r w:rsidRPr="00BB10A7">
              <w:t>PredicateChange NextUri</w:t>
            </w:r>
            <w:r>
              <w:t>.</w:t>
            </w:r>
          </w:p>
        </w:tc>
      </w:tr>
      <w:tr w:rsidR="00ED74B6" w:rsidRPr="00BB10A7" w:rsidTr="00755481">
        <w:trPr>
          <w:cnfStyle w:val="000000010000"/>
        </w:trPr>
        <w:tc>
          <w:tcPr>
            <w:tcW w:w="2521" w:type="dxa"/>
          </w:tcPr>
          <w:p w:rsidR="00ED74B6" w:rsidRPr="00BB10A7" w:rsidRDefault="00ED74B6" w:rsidP="00BB10A7">
            <w:r w:rsidRPr="00BB10A7">
              <w:t>PreviousOrdinalPosition</w:t>
            </w:r>
          </w:p>
        </w:tc>
        <w:tc>
          <w:tcPr>
            <w:tcW w:w="1650" w:type="dxa"/>
          </w:tcPr>
          <w:p w:rsidR="00ED74B6" w:rsidRPr="00BB10A7" w:rsidRDefault="00ED74B6" w:rsidP="00BB10A7">
            <w:r w:rsidRPr="00BB10A7">
              <w:t>Int</w:t>
            </w:r>
          </w:p>
        </w:tc>
        <w:tc>
          <w:tcPr>
            <w:tcW w:w="5405" w:type="dxa"/>
          </w:tcPr>
          <w:p w:rsidR="00ED74B6" w:rsidRPr="00BB10A7" w:rsidRDefault="00ED74B6" w:rsidP="00BB10A7">
            <w:r w:rsidRPr="00BB10A7">
              <w:t xml:space="preserve">Follows the same semantics as </w:t>
            </w:r>
            <w:r>
              <w:t>Administration.</w:t>
            </w:r>
            <w:r w:rsidRPr="00BB10A7">
              <w:t>PredicateChange PreviousUri.</w:t>
            </w:r>
          </w:p>
        </w:tc>
      </w:tr>
      <w:tr w:rsidR="00ED74B6" w:rsidRPr="00BB10A7" w:rsidTr="00755481">
        <w:tc>
          <w:tcPr>
            <w:tcW w:w="2521" w:type="dxa"/>
          </w:tcPr>
          <w:p w:rsidR="00ED74B6" w:rsidRPr="00BB10A7" w:rsidRDefault="00ED74B6" w:rsidP="00BB10A7">
            <w:r w:rsidRPr="00BB10A7">
              <w:t>NextOrdinalPosition</w:t>
            </w:r>
          </w:p>
        </w:tc>
        <w:tc>
          <w:tcPr>
            <w:tcW w:w="1650" w:type="dxa"/>
          </w:tcPr>
          <w:p w:rsidR="00ED74B6" w:rsidRPr="00BB10A7" w:rsidRDefault="00ED74B6" w:rsidP="00BB10A7">
            <w:r w:rsidRPr="00BB10A7">
              <w:t>Int</w:t>
            </w:r>
          </w:p>
        </w:tc>
        <w:tc>
          <w:tcPr>
            <w:tcW w:w="5405" w:type="dxa"/>
          </w:tcPr>
          <w:p w:rsidR="00ED74B6" w:rsidRPr="00BB10A7" w:rsidRDefault="00ED74B6" w:rsidP="00BB10A7">
            <w:r w:rsidRPr="00BB10A7">
              <w:t xml:space="preserve">Follows the same semantics as </w:t>
            </w:r>
            <w:r>
              <w:t>Administration.</w:t>
            </w:r>
            <w:r w:rsidRPr="00BB10A7">
              <w:t>PredicateChange NextUri.</w:t>
            </w:r>
          </w:p>
        </w:tc>
      </w:tr>
    </w:tbl>
    <w:p w:rsidR="006C5FD0" w:rsidRPr="00BB10A7" w:rsidRDefault="00FD1663" w:rsidP="00DB53FF">
      <w:pPr>
        <w:pStyle w:val="Heading3"/>
      </w:pPr>
      <w:bookmarkStart w:id="43" w:name="_Toc202265172"/>
      <w:bookmarkStart w:id="44" w:name="_Toc226790768"/>
      <w:bookmarkStart w:id="45" w:name="_Toc228951242"/>
      <w:r>
        <w:t>Administration.</w:t>
      </w:r>
      <w:r w:rsidR="006C5FD0" w:rsidRPr="00BB10A7">
        <w:t>Relationship</w:t>
      </w:r>
      <w:smartTag w:uri="Chem4WordSmartTag" w:element="tag">
        <w:smartTagPr>
          <w:attr w:name="id" w:val="proline"/>
        </w:smartTagPr>
        <w:r w:rsidR="006C5FD0" w:rsidRPr="00BB10A7">
          <w:t>Pro</w:t>
        </w:r>
      </w:smartTag>
      <w:r w:rsidR="006C5FD0" w:rsidRPr="00BB10A7">
        <w:t>perty</w:t>
      </w:r>
      <w:r w:rsidR="003161E5" w:rsidRPr="00BB10A7">
        <w:t>Change</w:t>
      </w:r>
      <w:bookmarkEnd w:id="43"/>
      <w:bookmarkEnd w:id="44"/>
      <w:bookmarkEnd w:id="45"/>
      <w:r w:rsidR="00177B3B">
        <w:t xml:space="preserve"> </w:t>
      </w:r>
    </w:p>
    <w:tbl>
      <w:tblPr>
        <w:tblStyle w:val="TableGrid"/>
        <w:tblW w:w="9536" w:type="dxa"/>
        <w:tblLayout w:type="fixed"/>
        <w:tblLook w:val="04A0"/>
      </w:tblPr>
      <w:tblGrid>
        <w:gridCol w:w="2189"/>
        <w:gridCol w:w="1650"/>
        <w:gridCol w:w="5697"/>
      </w:tblGrid>
      <w:tr w:rsidR="006C5FD0" w:rsidRPr="00BB10A7" w:rsidTr="00C77797">
        <w:trPr>
          <w:cnfStyle w:val="100000000000"/>
        </w:trPr>
        <w:tc>
          <w:tcPr>
            <w:tcW w:w="2189" w:type="dxa"/>
          </w:tcPr>
          <w:p w:rsidR="006C5FD0" w:rsidRPr="00BB10A7" w:rsidRDefault="006C5FD0" w:rsidP="00BB10A7">
            <w:r w:rsidRPr="00BB10A7">
              <w:t>Column name</w:t>
            </w:r>
          </w:p>
        </w:tc>
        <w:tc>
          <w:tcPr>
            <w:tcW w:w="1650" w:type="dxa"/>
          </w:tcPr>
          <w:p w:rsidR="006C5FD0" w:rsidRPr="00BB10A7" w:rsidRDefault="006C5FD0" w:rsidP="00BB10A7">
            <w:r w:rsidRPr="00BB10A7">
              <w:t>Data type</w:t>
            </w:r>
          </w:p>
        </w:tc>
        <w:tc>
          <w:tcPr>
            <w:tcW w:w="5697" w:type="dxa"/>
          </w:tcPr>
          <w:p w:rsidR="006C5FD0" w:rsidRPr="00BB10A7" w:rsidRDefault="006C5FD0" w:rsidP="00BB10A7">
            <w:r w:rsidRPr="00BB10A7">
              <w:t>Description</w:t>
            </w:r>
          </w:p>
        </w:tc>
      </w:tr>
      <w:tr w:rsidR="00293169" w:rsidRPr="00BB10A7" w:rsidTr="00C77797">
        <w:tc>
          <w:tcPr>
            <w:tcW w:w="2189" w:type="dxa"/>
          </w:tcPr>
          <w:p w:rsidR="00293169" w:rsidRPr="00BB10A7" w:rsidRDefault="00293169" w:rsidP="000F670E">
            <w:r>
              <w:t>Id</w:t>
            </w:r>
          </w:p>
        </w:tc>
        <w:tc>
          <w:tcPr>
            <w:tcW w:w="1650" w:type="dxa"/>
          </w:tcPr>
          <w:p w:rsidR="00293169" w:rsidRPr="00BB10A7" w:rsidRDefault="00293169" w:rsidP="000F670E">
            <w:r>
              <w:t>Uniqueidentifier</w:t>
            </w:r>
          </w:p>
        </w:tc>
        <w:tc>
          <w:tcPr>
            <w:tcW w:w="5697" w:type="dxa"/>
          </w:tcPr>
          <w:p w:rsidR="00293169" w:rsidRPr="00BB10A7" w:rsidRDefault="00293169" w:rsidP="000F670E">
            <w:r>
              <w:t>Uniquely identifies a change in the system.</w:t>
            </w:r>
          </w:p>
        </w:tc>
      </w:tr>
      <w:tr w:rsidR="00293169" w:rsidRPr="00BB10A7" w:rsidTr="00C77797">
        <w:trPr>
          <w:cnfStyle w:val="000000010000"/>
        </w:trPr>
        <w:tc>
          <w:tcPr>
            <w:tcW w:w="2189" w:type="dxa"/>
          </w:tcPr>
          <w:p w:rsidR="00293169" w:rsidRPr="00BB10A7" w:rsidRDefault="00293169" w:rsidP="00BB10A7">
            <w:r w:rsidRPr="00BB10A7">
              <w:t>Change</w:t>
            </w:r>
            <w:r>
              <w:t>S</w:t>
            </w:r>
            <w:r w:rsidRPr="00BB10A7">
              <w:t>etId</w:t>
            </w:r>
          </w:p>
        </w:tc>
        <w:tc>
          <w:tcPr>
            <w:tcW w:w="1650" w:type="dxa"/>
          </w:tcPr>
          <w:p w:rsidR="00293169" w:rsidRPr="00BB10A7" w:rsidRDefault="00293169" w:rsidP="00BB10A7">
            <w:r w:rsidRPr="00BB10A7">
              <w:t>nvarchar(64)</w:t>
            </w:r>
          </w:p>
        </w:tc>
        <w:tc>
          <w:tcPr>
            <w:tcW w:w="5697" w:type="dxa"/>
          </w:tcPr>
          <w:p w:rsidR="00293169" w:rsidRPr="00BB10A7" w:rsidRDefault="00293169" w:rsidP="00BB10A7">
            <w:r w:rsidRPr="00BB10A7">
              <w:t xml:space="preserve">Refer </w:t>
            </w:r>
            <w:r>
              <w:t>Administration.</w:t>
            </w:r>
            <w:r w:rsidRPr="00BB10A7">
              <w:t>ResourceChange for description.</w:t>
            </w:r>
          </w:p>
        </w:tc>
      </w:tr>
      <w:tr w:rsidR="00293169" w:rsidRPr="00BB10A7" w:rsidTr="00C77797">
        <w:tc>
          <w:tcPr>
            <w:tcW w:w="2189" w:type="dxa"/>
          </w:tcPr>
          <w:p w:rsidR="00293169" w:rsidRPr="00BB10A7" w:rsidRDefault="00293169" w:rsidP="00BB10A7">
            <w:r w:rsidRPr="00BB10A7">
              <w:t>SequenceNumber</w:t>
            </w:r>
          </w:p>
        </w:tc>
        <w:tc>
          <w:tcPr>
            <w:tcW w:w="1650" w:type="dxa"/>
          </w:tcPr>
          <w:p w:rsidR="00293169" w:rsidRPr="00BB10A7" w:rsidRDefault="00293169" w:rsidP="00BB10A7">
            <w:r w:rsidRPr="00BB10A7">
              <w:t>nvarchar(64)</w:t>
            </w:r>
          </w:p>
        </w:tc>
        <w:tc>
          <w:tcPr>
            <w:tcW w:w="5697" w:type="dxa"/>
          </w:tcPr>
          <w:p w:rsidR="00293169" w:rsidRPr="00BB10A7" w:rsidRDefault="00293169" w:rsidP="00BB10A7">
            <w:r w:rsidRPr="00BB10A7">
              <w:t xml:space="preserve">Refer </w:t>
            </w:r>
            <w:r>
              <w:t>Administration.</w:t>
            </w:r>
            <w:r w:rsidRPr="00BB10A7">
              <w:t>ResourceChange for description.</w:t>
            </w:r>
          </w:p>
        </w:tc>
      </w:tr>
      <w:tr w:rsidR="00293169" w:rsidRPr="00BB10A7" w:rsidTr="00C77797">
        <w:trPr>
          <w:cnfStyle w:val="000000010000"/>
        </w:trPr>
        <w:tc>
          <w:tcPr>
            <w:tcW w:w="2189" w:type="dxa"/>
          </w:tcPr>
          <w:p w:rsidR="00293169" w:rsidRPr="00BB10A7" w:rsidRDefault="00293169" w:rsidP="00BB10A7">
            <w:r w:rsidRPr="00BB10A7">
              <w:t>OperationId</w:t>
            </w:r>
          </w:p>
        </w:tc>
        <w:tc>
          <w:tcPr>
            <w:tcW w:w="1650" w:type="dxa"/>
          </w:tcPr>
          <w:p w:rsidR="00293169" w:rsidRPr="00BB10A7" w:rsidRDefault="00293169" w:rsidP="00BB10A7">
            <w:r w:rsidRPr="00BB10A7">
              <w:t>Int</w:t>
            </w:r>
          </w:p>
        </w:tc>
        <w:tc>
          <w:tcPr>
            <w:tcW w:w="5697" w:type="dxa"/>
          </w:tcPr>
          <w:p w:rsidR="00293169" w:rsidRPr="00BB10A7" w:rsidRDefault="00293169" w:rsidP="00BB10A7">
            <w:r w:rsidRPr="00BB10A7">
              <w:t xml:space="preserve">Refer </w:t>
            </w:r>
            <w:r>
              <w:t>Administration.</w:t>
            </w:r>
            <w:r w:rsidRPr="00BB10A7">
              <w:t>ResourceChange for description.</w:t>
            </w:r>
          </w:p>
        </w:tc>
      </w:tr>
      <w:tr w:rsidR="00293169" w:rsidRPr="00BB10A7" w:rsidTr="00C77797">
        <w:tc>
          <w:tcPr>
            <w:tcW w:w="2189" w:type="dxa"/>
          </w:tcPr>
          <w:p w:rsidR="00293169" w:rsidRPr="00BB10A7" w:rsidRDefault="00293169" w:rsidP="00BB10A7">
            <w:r w:rsidRPr="00BB10A7">
              <w:t>Relationship</w:t>
            </w:r>
            <w:smartTag w:uri="Chem4WordSmartTag" w:element="tag">
              <w:smartTagPr>
                <w:attr w:name="id" w:val="proline"/>
              </w:smartTagPr>
              <w:r w:rsidRPr="00BB10A7">
                <w:t>Pro</w:t>
              </w:r>
            </w:smartTag>
            <w:r w:rsidRPr="00BB10A7">
              <w:t>pertyId</w:t>
            </w:r>
          </w:p>
        </w:tc>
        <w:tc>
          <w:tcPr>
            <w:tcW w:w="1650" w:type="dxa"/>
          </w:tcPr>
          <w:p w:rsidR="00293169" w:rsidRPr="00BB10A7" w:rsidRDefault="00293169" w:rsidP="00BB10A7">
            <w:r w:rsidRPr="00BB10A7">
              <w:t>Uniqueidentifier</w:t>
            </w:r>
          </w:p>
        </w:tc>
        <w:tc>
          <w:tcPr>
            <w:tcW w:w="5697" w:type="dxa"/>
          </w:tcPr>
          <w:p w:rsidR="00293169" w:rsidRPr="00BB10A7" w:rsidRDefault="00293169" w:rsidP="00BB10A7">
            <w:r w:rsidRPr="00BB10A7">
              <w:t xml:space="preserve">Relationship </w:t>
            </w:r>
            <w:smartTag w:uri="Chem4WordSmartTag" w:element="tag">
              <w:smartTagPr>
                <w:attr w:name="id" w:val="proline"/>
              </w:smartTagPr>
              <w:r w:rsidRPr="00BB10A7">
                <w:t>pro</w:t>
              </w:r>
            </w:smartTag>
            <w:r w:rsidRPr="00BB10A7">
              <w:t>perty id.</w:t>
            </w:r>
          </w:p>
        </w:tc>
      </w:tr>
      <w:tr w:rsidR="00293169" w:rsidRPr="00BB10A7" w:rsidTr="00C77797">
        <w:trPr>
          <w:cnfStyle w:val="000000010000"/>
        </w:trPr>
        <w:tc>
          <w:tcPr>
            <w:tcW w:w="2189" w:type="dxa"/>
          </w:tcPr>
          <w:p w:rsidR="00293169" w:rsidRPr="00BB10A7" w:rsidRDefault="00293169" w:rsidP="00BB10A7">
            <w:r w:rsidRPr="00BB10A7">
              <w:t>PreviousTripletId</w:t>
            </w:r>
          </w:p>
        </w:tc>
        <w:tc>
          <w:tcPr>
            <w:tcW w:w="1650" w:type="dxa"/>
          </w:tcPr>
          <w:p w:rsidR="00293169" w:rsidRPr="00BB10A7" w:rsidRDefault="00293169" w:rsidP="00BB10A7">
            <w:r w:rsidRPr="00BB10A7">
              <w:t>Uniqueidentifier</w:t>
            </w:r>
          </w:p>
        </w:tc>
        <w:tc>
          <w:tcPr>
            <w:tcW w:w="5697" w:type="dxa"/>
          </w:tcPr>
          <w:p w:rsidR="00293169" w:rsidRPr="00BB10A7" w:rsidRDefault="00293169" w:rsidP="00BB10A7">
            <w:r w:rsidRPr="00BB10A7">
              <w:t xml:space="preserve">Follows the same semantics as </w:t>
            </w:r>
            <w:r>
              <w:t>Administration.</w:t>
            </w:r>
            <w:r w:rsidRPr="00BB10A7">
              <w:t>PredicateChange PreviousUri.</w:t>
            </w:r>
          </w:p>
        </w:tc>
      </w:tr>
      <w:tr w:rsidR="00293169" w:rsidRPr="00BB10A7" w:rsidTr="00C77797">
        <w:tc>
          <w:tcPr>
            <w:tcW w:w="2189" w:type="dxa"/>
          </w:tcPr>
          <w:p w:rsidR="00293169" w:rsidRPr="00BB10A7" w:rsidRDefault="00293169" w:rsidP="00BB10A7">
            <w:r w:rsidRPr="00BB10A7">
              <w:lastRenderedPageBreak/>
              <w:t>NextTripletId</w:t>
            </w:r>
          </w:p>
        </w:tc>
        <w:tc>
          <w:tcPr>
            <w:tcW w:w="1650" w:type="dxa"/>
          </w:tcPr>
          <w:p w:rsidR="00293169" w:rsidRPr="00BB10A7" w:rsidRDefault="00293169" w:rsidP="00BB10A7">
            <w:r w:rsidRPr="00BB10A7">
              <w:t>Uniqueidentifier</w:t>
            </w:r>
          </w:p>
        </w:tc>
        <w:tc>
          <w:tcPr>
            <w:tcW w:w="5697" w:type="dxa"/>
          </w:tcPr>
          <w:p w:rsidR="00293169" w:rsidRPr="00BB10A7" w:rsidRDefault="00293169" w:rsidP="00BB10A7">
            <w:r w:rsidRPr="00BB10A7">
              <w:t xml:space="preserve">Follows the same semantics as </w:t>
            </w:r>
            <w:r>
              <w:t>Administration.</w:t>
            </w:r>
            <w:r w:rsidRPr="00BB10A7">
              <w:t>PredicateChange NextUri.</w:t>
            </w:r>
          </w:p>
        </w:tc>
      </w:tr>
      <w:tr w:rsidR="00293169" w:rsidRPr="00BB10A7" w:rsidTr="00C77797">
        <w:trPr>
          <w:cnfStyle w:val="000000010000"/>
        </w:trPr>
        <w:tc>
          <w:tcPr>
            <w:tcW w:w="2189" w:type="dxa"/>
          </w:tcPr>
          <w:p w:rsidR="00293169" w:rsidRPr="00BB10A7" w:rsidRDefault="00293169" w:rsidP="00BB10A7">
            <w:r w:rsidRPr="00BB10A7">
              <w:t>Previous</w:t>
            </w:r>
            <w:smartTag w:uri="Chem4WordSmartTag" w:element="tag">
              <w:smartTagPr>
                <w:attr w:name="id" w:val="proline"/>
              </w:smartTagPr>
              <w:r w:rsidRPr="00BB10A7">
                <w:t>Pro</w:t>
              </w:r>
            </w:smartTag>
            <w:r w:rsidRPr="00BB10A7">
              <w:t>pertyId</w:t>
            </w:r>
          </w:p>
        </w:tc>
        <w:tc>
          <w:tcPr>
            <w:tcW w:w="1650" w:type="dxa"/>
          </w:tcPr>
          <w:p w:rsidR="00293169" w:rsidRPr="00BB10A7" w:rsidRDefault="00293169" w:rsidP="00BB10A7">
            <w:r w:rsidRPr="00BB10A7">
              <w:t>Uniqueidentifier</w:t>
            </w:r>
          </w:p>
        </w:tc>
        <w:tc>
          <w:tcPr>
            <w:tcW w:w="5697" w:type="dxa"/>
          </w:tcPr>
          <w:p w:rsidR="00293169" w:rsidRPr="00BB10A7" w:rsidRDefault="00293169" w:rsidP="00BB10A7">
            <w:r w:rsidRPr="00BB10A7">
              <w:t xml:space="preserve">Follows the same semantics as </w:t>
            </w:r>
            <w:r>
              <w:t>Administration.</w:t>
            </w:r>
            <w:r w:rsidRPr="00BB10A7">
              <w:t>PredicateChange PreviousUri.</w:t>
            </w:r>
          </w:p>
        </w:tc>
      </w:tr>
      <w:tr w:rsidR="00293169" w:rsidRPr="00BB10A7" w:rsidTr="00C77797">
        <w:tc>
          <w:tcPr>
            <w:tcW w:w="2189" w:type="dxa"/>
          </w:tcPr>
          <w:p w:rsidR="00293169" w:rsidRPr="00BB10A7" w:rsidRDefault="00293169" w:rsidP="00BB10A7">
            <w:r w:rsidRPr="00BB10A7">
              <w:t>Next</w:t>
            </w:r>
            <w:smartTag w:uri="Chem4WordSmartTag" w:element="tag">
              <w:smartTagPr>
                <w:attr w:name="id" w:val="proline"/>
              </w:smartTagPr>
              <w:r w:rsidRPr="00BB10A7">
                <w:t>Pro</w:t>
              </w:r>
            </w:smartTag>
            <w:r w:rsidRPr="00BB10A7">
              <w:t>pertyId</w:t>
            </w:r>
          </w:p>
        </w:tc>
        <w:tc>
          <w:tcPr>
            <w:tcW w:w="1650" w:type="dxa"/>
          </w:tcPr>
          <w:p w:rsidR="00293169" w:rsidRPr="00BB10A7" w:rsidRDefault="00293169" w:rsidP="00BB10A7">
            <w:r w:rsidRPr="00BB10A7">
              <w:t>Uniqueidentifier</w:t>
            </w:r>
          </w:p>
        </w:tc>
        <w:tc>
          <w:tcPr>
            <w:tcW w:w="5697" w:type="dxa"/>
          </w:tcPr>
          <w:p w:rsidR="00293169" w:rsidRPr="00BB10A7" w:rsidRDefault="00293169" w:rsidP="00BB10A7">
            <w:r w:rsidRPr="00BB10A7">
              <w:t xml:space="preserve">Follows the same semantics as </w:t>
            </w:r>
            <w:r>
              <w:t>Administration.</w:t>
            </w:r>
            <w:r w:rsidRPr="00BB10A7">
              <w:t>PredicateChange NextUri.</w:t>
            </w:r>
          </w:p>
        </w:tc>
      </w:tr>
      <w:tr w:rsidR="00293169" w:rsidRPr="00BB10A7" w:rsidTr="00C77797">
        <w:trPr>
          <w:cnfStyle w:val="000000010000"/>
        </w:trPr>
        <w:tc>
          <w:tcPr>
            <w:tcW w:w="2189" w:type="dxa"/>
          </w:tcPr>
          <w:p w:rsidR="00293169" w:rsidRPr="00BB10A7" w:rsidRDefault="00293169" w:rsidP="00BB10A7">
            <w:r w:rsidRPr="00BB10A7">
              <w:t>Previous</w:t>
            </w:r>
            <w:smartTag w:uri="Chem4WordSmartTag" w:element="tag">
              <w:smartTagPr>
                <w:attr w:name="id" w:val="valine"/>
              </w:smartTagPr>
              <w:r w:rsidRPr="00BB10A7">
                <w:t>Val</w:t>
              </w:r>
            </w:smartTag>
            <w:r w:rsidRPr="00BB10A7">
              <w:t>ue</w:t>
            </w:r>
          </w:p>
        </w:tc>
        <w:tc>
          <w:tcPr>
            <w:tcW w:w="1650" w:type="dxa"/>
          </w:tcPr>
          <w:p w:rsidR="00293169" w:rsidRPr="00BB10A7" w:rsidRDefault="00293169" w:rsidP="00BB10A7">
            <w:r w:rsidRPr="00BB10A7">
              <w:t>Nvarchar(max)</w:t>
            </w:r>
          </w:p>
        </w:tc>
        <w:tc>
          <w:tcPr>
            <w:tcW w:w="5697" w:type="dxa"/>
          </w:tcPr>
          <w:p w:rsidR="00293169" w:rsidRPr="00BB10A7" w:rsidRDefault="00293169" w:rsidP="00BB10A7">
            <w:r w:rsidRPr="00BB10A7">
              <w:t xml:space="preserve">Follows the same semantics as </w:t>
            </w:r>
            <w:r>
              <w:t>Administration.</w:t>
            </w:r>
            <w:r w:rsidRPr="00BB10A7">
              <w:t>PredicateChange PreviousUri.</w:t>
            </w:r>
          </w:p>
        </w:tc>
      </w:tr>
      <w:tr w:rsidR="00293169" w:rsidRPr="00BB10A7" w:rsidTr="00C77797">
        <w:tc>
          <w:tcPr>
            <w:tcW w:w="2189" w:type="dxa"/>
          </w:tcPr>
          <w:p w:rsidR="00293169" w:rsidRPr="00BB10A7" w:rsidRDefault="00293169" w:rsidP="00BB10A7">
            <w:r w:rsidRPr="00BB10A7">
              <w:t>Next</w:t>
            </w:r>
            <w:smartTag w:uri="Chem4WordSmartTag" w:element="tag">
              <w:smartTagPr>
                <w:attr w:name="id" w:val="valine"/>
              </w:smartTagPr>
              <w:r w:rsidRPr="00BB10A7">
                <w:t>Val</w:t>
              </w:r>
            </w:smartTag>
            <w:r w:rsidRPr="00BB10A7">
              <w:t>ue</w:t>
            </w:r>
          </w:p>
        </w:tc>
        <w:tc>
          <w:tcPr>
            <w:tcW w:w="1650" w:type="dxa"/>
          </w:tcPr>
          <w:p w:rsidR="00293169" w:rsidRPr="00BB10A7" w:rsidRDefault="00293169" w:rsidP="00BB10A7">
            <w:r w:rsidRPr="00BB10A7">
              <w:t>Nvarchar(max)</w:t>
            </w:r>
          </w:p>
        </w:tc>
        <w:tc>
          <w:tcPr>
            <w:tcW w:w="5697" w:type="dxa"/>
          </w:tcPr>
          <w:p w:rsidR="00293169" w:rsidRPr="00BB10A7" w:rsidRDefault="00293169" w:rsidP="00BB10A7">
            <w:r w:rsidRPr="00BB10A7">
              <w:t xml:space="preserve">Follows the same semantics as </w:t>
            </w:r>
            <w:r>
              <w:t>Administration.</w:t>
            </w:r>
            <w:r w:rsidRPr="00BB10A7">
              <w:t>PredicateChange NextUri.</w:t>
            </w:r>
          </w:p>
        </w:tc>
      </w:tr>
    </w:tbl>
    <w:p w:rsidR="00337536" w:rsidRPr="00BB10A7" w:rsidRDefault="00FD1663" w:rsidP="00DB53FF">
      <w:pPr>
        <w:pStyle w:val="Heading3"/>
      </w:pPr>
      <w:bookmarkStart w:id="46" w:name="_Toc202265173"/>
      <w:bookmarkStart w:id="47" w:name="_Toc226790769"/>
      <w:bookmarkStart w:id="48" w:name="_Toc228951243"/>
      <w:r>
        <w:t>Administration.</w:t>
      </w:r>
      <w:r w:rsidR="00D50342" w:rsidRPr="00BB10A7">
        <w:t>Resource</w:t>
      </w:r>
      <w:smartTag w:uri="Chem4WordSmartTag" w:element="tag">
        <w:smartTagPr>
          <w:attr w:name="id" w:val="proline"/>
        </w:smartTagPr>
        <w:r w:rsidR="00337536" w:rsidRPr="00BB10A7">
          <w:t>Pro</w:t>
        </w:r>
      </w:smartTag>
      <w:r w:rsidR="00337536" w:rsidRPr="00BB10A7">
        <w:t>pertyChange</w:t>
      </w:r>
      <w:bookmarkEnd w:id="46"/>
      <w:bookmarkEnd w:id="47"/>
      <w:bookmarkEnd w:id="48"/>
      <w:r w:rsidR="00177B3B">
        <w:t xml:space="preserve"> </w:t>
      </w:r>
    </w:p>
    <w:tbl>
      <w:tblPr>
        <w:tblStyle w:val="TableGrid"/>
        <w:tblW w:w="9280" w:type="dxa"/>
        <w:tblLayout w:type="fixed"/>
        <w:tblLook w:val="04A0"/>
      </w:tblPr>
      <w:tblGrid>
        <w:gridCol w:w="1933"/>
        <w:gridCol w:w="1650"/>
        <w:gridCol w:w="5697"/>
      </w:tblGrid>
      <w:tr w:rsidR="00337536" w:rsidRPr="00BB10A7" w:rsidTr="00900064">
        <w:trPr>
          <w:cnfStyle w:val="100000000000"/>
        </w:trPr>
        <w:tc>
          <w:tcPr>
            <w:tcW w:w="1933" w:type="dxa"/>
          </w:tcPr>
          <w:p w:rsidR="00337536" w:rsidRPr="00BB10A7" w:rsidRDefault="00337536" w:rsidP="00BB10A7">
            <w:r w:rsidRPr="00BB10A7">
              <w:t>Column name</w:t>
            </w:r>
          </w:p>
        </w:tc>
        <w:tc>
          <w:tcPr>
            <w:tcW w:w="1650" w:type="dxa"/>
          </w:tcPr>
          <w:p w:rsidR="00337536" w:rsidRPr="00BB10A7" w:rsidRDefault="00337536" w:rsidP="00BB10A7">
            <w:r w:rsidRPr="00BB10A7">
              <w:t>Data type</w:t>
            </w:r>
          </w:p>
        </w:tc>
        <w:tc>
          <w:tcPr>
            <w:tcW w:w="5697" w:type="dxa"/>
          </w:tcPr>
          <w:p w:rsidR="00337536" w:rsidRPr="00BB10A7" w:rsidRDefault="00337536" w:rsidP="00BB10A7">
            <w:r w:rsidRPr="00BB10A7">
              <w:t>Description</w:t>
            </w:r>
          </w:p>
        </w:tc>
      </w:tr>
      <w:tr w:rsidR="003C35E6" w:rsidRPr="00BB10A7" w:rsidTr="00900064">
        <w:tc>
          <w:tcPr>
            <w:tcW w:w="1933" w:type="dxa"/>
          </w:tcPr>
          <w:p w:rsidR="003C35E6" w:rsidRPr="00BB10A7" w:rsidRDefault="003C35E6" w:rsidP="000F670E">
            <w:r>
              <w:t>Id</w:t>
            </w:r>
          </w:p>
        </w:tc>
        <w:tc>
          <w:tcPr>
            <w:tcW w:w="1650" w:type="dxa"/>
          </w:tcPr>
          <w:p w:rsidR="003C35E6" w:rsidRPr="00BB10A7" w:rsidRDefault="003C35E6" w:rsidP="000F670E">
            <w:r>
              <w:t>Uniqueidentifier</w:t>
            </w:r>
          </w:p>
        </w:tc>
        <w:tc>
          <w:tcPr>
            <w:tcW w:w="5697" w:type="dxa"/>
          </w:tcPr>
          <w:p w:rsidR="003C35E6" w:rsidRPr="00BB10A7" w:rsidRDefault="003C35E6" w:rsidP="000F670E">
            <w:r>
              <w:t>Uniquely identifies a change in the system.</w:t>
            </w:r>
          </w:p>
        </w:tc>
      </w:tr>
      <w:tr w:rsidR="003C35E6" w:rsidRPr="00BB10A7" w:rsidTr="00900064">
        <w:trPr>
          <w:cnfStyle w:val="000000010000"/>
        </w:trPr>
        <w:tc>
          <w:tcPr>
            <w:tcW w:w="1933" w:type="dxa"/>
          </w:tcPr>
          <w:p w:rsidR="003C35E6" w:rsidRPr="00BB10A7" w:rsidRDefault="003C35E6" w:rsidP="00BB10A7">
            <w:r w:rsidRPr="00BB10A7">
              <w:t>Change</w:t>
            </w:r>
            <w:r>
              <w:t>S</w:t>
            </w:r>
            <w:r w:rsidRPr="00BB10A7">
              <w:t>etId</w:t>
            </w:r>
          </w:p>
        </w:tc>
        <w:tc>
          <w:tcPr>
            <w:tcW w:w="1650" w:type="dxa"/>
          </w:tcPr>
          <w:p w:rsidR="003C35E6" w:rsidRPr="00BB10A7" w:rsidRDefault="003C35E6" w:rsidP="00BB10A7">
            <w:r w:rsidRPr="00BB10A7">
              <w:t>nvarchar(64)</w:t>
            </w:r>
          </w:p>
        </w:tc>
        <w:tc>
          <w:tcPr>
            <w:tcW w:w="5697" w:type="dxa"/>
          </w:tcPr>
          <w:p w:rsidR="003C35E6" w:rsidRPr="00BB10A7" w:rsidRDefault="003C35E6" w:rsidP="00BB10A7">
            <w:r w:rsidRPr="00BB10A7">
              <w:t xml:space="preserve">Refer </w:t>
            </w:r>
            <w:r>
              <w:t>Administration.</w:t>
            </w:r>
            <w:r w:rsidRPr="00BB10A7">
              <w:t>ResourceChange for description.</w:t>
            </w:r>
          </w:p>
        </w:tc>
      </w:tr>
      <w:tr w:rsidR="003C35E6" w:rsidRPr="00BB10A7" w:rsidTr="00900064">
        <w:tc>
          <w:tcPr>
            <w:tcW w:w="1933" w:type="dxa"/>
          </w:tcPr>
          <w:p w:rsidR="003C35E6" w:rsidRPr="00BB10A7" w:rsidRDefault="003C35E6" w:rsidP="00BB10A7">
            <w:r w:rsidRPr="00BB10A7">
              <w:t>SequenceNumber</w:t>
            </w:r>
          </w:p>
        </w:tc>
        <w:tc>
          <w:tcPr>
            <w:tcW w:w="1650" w:type="dxa"/>
          </w:tcPr>
          <w:p w:rsidR="003C35E6" w:rsidRPr="00BB10A7" w:rsidRDefault="003C35E6" w:rsidP="00BB10A7">
            <w:r w:rsidRPr="00BB10A7">
              <w:t>nvarchar(64)</w:t>
            </w:r>
          </w:p>
        </w:tc>
        <w:tc>
          <w:tcPr>
            <w:tcW w:w="5697" w:type="dxa"/>
          </w:tcPr>
          <w:p w:rsidR="003C35E6" w:rsidRPr="00BB10A7" w:rsidRDefault="003C35E6" w:rsidP="00BB10A7">
            <w:r w:rsidRPr="00BB10A7">
              <w:t xml:space="preserve">Refer </w:t>
            </w:r>
            <w:r>
              <w:t>Administration.</w:t>
            </w:r>
            <w:r w:rsidRPr="00BB10A7">
              <w:t>ResourceChange for description.</w:t>
            </w:r>
          </w:p>
        </w:tc>
      </w:tr>
      <w:tr w:rsidR="003C35E6" w:rsidRPr="00BB10A7" w:rsidTr="00900064">
        <w:trPr>
          <w:cnfStyle w:val="000000010000"/>
        </w:trPr>
        <w:tc>
          <w:tcPr>
            <w:tcW w:w="1933" w:type="dxa"/>
          </w:tcPr>
          <w:p w:rsidR="003C35E6" w:rsidRPr="00BB10A7" w:rsidRDefault="003C35E6" w:rsidP="00BB10A7">
            <w:r w:rsidRPr="00BB10A7">
              <w:t>OperationId</w:t>
            </w:r>
          </w:p>
        </w:tc>
        <w:tc>
          <w:tcPr>
            <w:tcW w:w="1650" w:type="dxa"/>
          </w:tcPr>
          <w:p w:rsidR="003C35E6" w:rsidRPr="00BB10A7" w:rsidRDefault="003C35E6" w:rsidP="00BB10A7">
            <w:r w:rsidRPr="00BB10A7">
              <w:t>Int</w:t>
            </w:r>
          </w:p>
        </w:tc>
        <w:tc>
          <w:tcPr>
            <w:tcW w:w="5697" w:type="dxa"/>
          </w:tcPr>
          <w:p w:rsidR="003C35E6" w:rsidRPr="00BB10A7" w:rsidRDefault="003C35E6" w:rsidP="00BB10A7">
            <w:r w:rsidRPr="00BB10A7">
              <w:t xml:space="preserve">Refer </w:t>
            </w:r>
            <w:r>
              <w:t>Administration.</w:t>
            </w:r>
            <w:r w:rsidRPr="00BB10A7">
              <w:t>ResourceChange for description.</w:t>
            </w:r>
          </w:p>
        </w:tc>
      </w:tr>
      <w:tr w:rsidR="003C35E6" w:rsidRPr="00BB10A7" w:rsidTr="00900064">
        <w:tc>
          <w:tcPr>
            <w:tcW w:w="1933" w:type="dxa"/>
          </w:tcPr>
          <w:p w:rsidR="003C35E6" w:rsidRPr="00BB10A7" w:rsidRDefault="003C35E6" w:rsidP="00BB10A7">
            <w:r w:rsidRPr="00BB10A7">
              <w:t>Resource</w:t>
            </w:r>
            <w:smartTag w:uri="Chem4WordSmartTag" w:element="tag">
              <w:smartTagPr>
                <w:attr w:name="id" w:val="proline"/>
              </w:smartTagPr>
              <w:r w:rsidRPr="00BB10A7">
                <w:t>Pro</w:t>
              </w:r>
            </w:smartTag>
            <w:r w:rsidRPr="00BB10A7">
              <w:t>pertyId</w:t>
            </w:r>
          </w:p>
        </w:tc>
        <w:tc>
          <w:tcPr>
            <w:tcW w:w="1650" w:type="dxa"/>
          </w:tcPr>
          <w:p w:rsidR="003C35E6" w:rsidRPr="00BB10A7" w:rsidRDefault="003C35E6" w:rsidP="00BB10A7">
            <w:r w:rsidRPr="00BB10A7">
              <w:t>Uniqueidentifier</w:t>
            </w:r>
          </w:p>
        </w:tc>
        <w:tc>
          <w:tcPr>
            <w:tcW w:w="5697" w:type="dxa"/>
          </w:tcPr>
          <w:p w:rsidR="003C35E6" w:rsidRPr="00BB10A7" w:rsidRDefault="003C35E6" w:rsidP="00BB10A7">
            <w:r w:rsidRPr="00BB10A7">
              <w:t xml:space="preserve">Resource </w:t>
            </w:r>
            <w:smartTag w:uri="Chem4WordSmartTag" w:element="tag">
              <w:smartTagPr>
                <w:attr w:name="id" w:val="proline"/>
              </w:smartTagPr>
              <w:r w:rsidRPr="00BB10A7">
                <w:t>pro</w:t>
              </w:r>
            </w:smartTag>
            <w:r w:rsidRPr="00BB10A7">
              <w:t>perty id.</w:t>
            </w:r>
          </w:p>
        </w:tc>
      </w:tr>
      <w:tr w:rsidR="003C35E6" w:rsidRPr="00BB10A7" w:rsidTr="00900064">
        <w:trPr>
          <w:cnfStyle w:val="000000010000"/>
        </w:trPr>
        <w:tc>
          <w:tcPr>
            <w:tcW w:w="1933" w:type="dxa"/>
          </w:tcPr>
          <w:p w:rsidR="003C35E6" w:rsidRPr="00BB10A7" w:rsidRDefault="003C35E6" w:rsidP="00BB10A7">
            <w:r w:rsidRPr="00BB10A7">
              <w:t>PreviousResourceId</w:t>
            </w:r>
          </w:p>
        </w:tc>
        <w:tc>
          <w:tcPr>
            <w:tcW w:w="1650" w:type="dxa"/>
          </w:tcPr>
          <w:p w:rsidR="003C35E6" w:rsidRPr="00BB10A7" w:rsidRDefault="003C35E6" w:rsidP="00BB10A7">
            <w:r w:rsidRPr="00BB10A7">
              <w:t>Uniqueidentifier</w:t>
            </w:r>
          </w:p>
        </w:tc>
        <w:tc>
          <w:tcPr>
            <w:tcW w:w="5697" w:type="dxa"/>
          </w:tcPr>
          <w:p w:rsidR="003C35E6" w:rsidRPr="00BB10A7" w:rsidRDefault="003C35E6" w:rsidP="00BB10A7">
            <w:r w:rsidRPr="00BB10A7">
              <w:t xml:space="preserve">Follows the same semantics as </w:t>
            </w:r>
            <w:r>
              <w:t>Administration.</w:t>
            </w:r>
            <w:r w:rsidRPr="00BB10A7">
              <w:t>PredicateChange PreviousUri.</w:t>
            </w:r>
          </w:p>
        </w:tc>
      </w:tr>
      <w:tr w:rsidR="003C35E6" w:rsidRPr="00BB10A7" w:rsidTr="00900064">
        <w:tc>
          <w:tcPr>
            <w:tcW w:w="1933" w:type="dxa"/>
          </w:tcPr>
          <w:p w:rsidR="003C35E6" w:rsidRPr="00BB10A7" w:rsidRDefault="003C35E6" w:rsidP="00BB10A7">
            <w:r w:rsidRPr="00BB10A7">
              <w:t>NextResourceId</w:t>
            </w:r>
          </w:p>
        </w:tc>
        <w:tc>
          <w:tcPr>
            <w:tcW w:w="1650" w:type="dxa"/>
          </w:tcPr>
          <w:p w:rsidR="003C35E6" w:rsidRPr="00BB10A7" w:rsidRDefault="003C35E6" w:rsidP="00BB10A7">
            <w:r w:rsidRPr="00BB10A7">
              <w:t>Uniqueidentifier</w:t>
            </w:r>
          </w:p>
        </w:tc>
        <w:tc>
          <w:tcPr>
            <w:tcW w:w="5697" w:type="dxa"/>
          </w:tcPr>
          <w:p w:rsidR="003C35E6" w:rsidRPr="00BB10A7" w:rsidRDefault="003C35E6" w:rsidP="00BB10A7">
            <w:r w:rsidRPr="00BB10A7">
              <w:t xml:space="preserve">Follows the same semantics as </w:t>
            </w:r>
            <w:r>
              <w:t>Administration.</w:t>
            </w:r>
            <w:r w:rsidRPr="00BB10A7">
              <w:t>PredicateChange NextUri.</w:t>
            </w:r>
          </w:p>
        </w:tc>
      </w:tr>
      <w:tr w:rsidR="003C35E6" w:rsidRPr="00BB10A7" w:rsidTr="00900064">
        <w:trPr>
          <w:cnfStyle w:val="000000010000"/>
        </w:trPr>
        <w:tc>
          <w:tcPr>
            <w:tcW w:w="1933" w:type="dxa"/>
          </w:tcPr>
          <w:p w:rsidR="003C35E6" w:rsidRPr="00BB10A7" w:rsidRDefault="003C35E6" w:rsidP="00BB10A7">
            <w:r w:rsidRPr="00BB10A7">
              <w:t>Previous</w:t>
            </w:r>
            <w:smartTag w:uri="Chem4WordSmartTag" w:element="tag">
              <w:smartTagPr>
                <w:attr w:name="id" w:val="proline"/>
              </w:smartTagPr>
              <w:r w:rsidRPr="00BB10A7">
                <w:t>Pro</w:t>
              </w:r>
            </w:smartTag>
            <w:r w:rsidRPr="00BB10A7">
              <w:t>pertyId</w:t>
            </w:r>
          </w:p>
        </w:tc>
        <w:tc>
          <w:tcPr>
            <w:tcW w:w="1650" w:type="dxa"/>
          </w:tcPr>
          <w:p w:rsidR="003C35E6" w:rsidRPr="00BB10A7" w:rsidRDefault="003C35E6" w:rsidP="00BB10A7">
            <w:r w:rsidRPr="00BB10A7">
              <w:t>Uniqueidentifier</w:t>
            </w:r>
          </w:p>
        </w:tc>
        <w:tc>
          <w:tcPr>
            <w:tcW w:w="5697" w:type="dxa"/>
          </w:tcPr>
          <w:p w:rsidR="003C35E6" w:rsidRPr="00BB10A7" w:rsidRDefault="003C35E6" w:rsidP="00BB10A7">
            <w:r w:rsidRPr="00BB10A7">
              <w:t xml:space="preserve">Follows the same semantics as </w:t>
            </w:r>
            <w:r>
              <w:t>Administration.</w:t>
            </w:r>
            <w:r w:rsidRPr="00BB10A7">
              <w:t>PredicateChange PreviousUri.</w:t>
            </w:r>
          </w:p>
        </w:tc>
      </w:tr>
      <w:tr w:rsidR="003C35E6" w:rsidRPr="00BB10A7" w:rsidTr="00900064">
        <w:tc>
          <w:tcPr>
            <w:tcW w:w="1933" w:type="dxa"/>
          </w:tcPr>
          <w:p w:rsidR="003C35E6" w:rsidRPr="00BB10A7" w:rsidRDefault="003C35E6" w:rsidP="00BB10A7">
            <w:r w:rsidRPr="00BB10A7">
              <w:t>Next</w:t>
            </w:r>
            <w:smartTag w:uri="Chem4WordSmartTag" w:element="tag">
              <w:smartTagPr>
                <w:attr w:name="id" w:val="proline"/>
              </w:smartTagPr>
              <w:r w:rsidRPr="00BB10A7">
                <w:t>Pro</w:t>
              </w:r>
            </w:smartTag>
            <w:r w:rsidRPr="00BB10A7">
              <w:t>pertyId</w:t>
            </w:r>
          </w:p>
        </w:tc>
        <w:tc>
          <w:tcPr>
            <w:tcW w:w="1650" w:type="dxa"/>
          </w:tcPr>
          <w:p w:rsidR="003C35E6" w:rsidRPr="00BB10A7" w:rsidRDefault="003C35E6" w:rsidP="00BB10A7">
            <w:r w:rsidRPr="00BB10A7">
              <w:t>Uniqueidentifier</w:t>
            </w:r>
          </w:p>
        </w:tc>
        <w:tc>
          <w:tcPr>
            <w:tcW w:w="5697" w:type="dxa"/>
          </w:tcPr>
          <w:p w:rsidR="003C35E6" w:rsidRPr="00BB10A7" w:rsidRDefault="003C35E6" w:rsidP="00BB10A7">
            <w:r w:rsidRPr="00BB10A7">
              <w:t xml:space="preserve">Follows the same semantics as </w:t>
            </w:r>
            <w:r>
              <w:t>Administration.</w:t>
            </w:r>
            <w:r w:rsidRPr="00BB10A7">
              <w:t>PredicateChange NextUri.</w:t>
            </w:r>
          </w:p>
        </w:tc>
      </w:tr>
      <w:tr w:rsidR="003C35E6" w:rsidRPr="00BB10A7" w:rsidTr="00900064">
        <w:trPr>
          <w:cnfStyle w:val="000000010000"/>
        </w:trPr>
        <w:tc>
          <w:tcPr>
            <w:tcW w:w="1933" w:type="dxa"/>
          </w:tcPr>
          <w:p w:rsidR="003C35E6" w:rsidRPr="00BB10A7" w:rsidRDefault="003C35E6" w:rsidP="00BB10A7">
            <w:r w:rsidRPr="00BB10A7">
              <w:t>Previous</w:t>
            </w:r>
            <w:smartTag w:uri="Chem4WordSmartTag" w:element="tag">
              <w:smartTagPr>
                <w:attr w:name="id" w:val="valine"/>
              </w:smartTagPr>
              <w:r w:rsidRPr="00BB10A7">
                <w:t>Val</w:t>
              </w:r>
            </w:smartTag>
            <w:r w:rsidRPr="00BB10A7">
              <w:t>ue</w:t>
            </w:r>
          </w:p>
        </w:tc>
        <w:tc>
          <w:tcPr>
            <w:tcW w:w="1650" w:type="dxa"/>
          </w:tcPr>
          <w:p w:rsidR="003C35E6" w:rsidRPr="00BB10A7" w:rsidRDefault="003C35E6" w:rsidP="00BB10A7">
            <w:r w:rsidRPr="00BB10A7">
              <w:t>Nvarchar(max)</w:t>
            </w:r>
          </w:p>
        </w:tc>
        <w:tc>
          <w:tcPr>
            <w:tcW w:w="5697" w:type="dxa"/>
          </w:tcPr>
          <w:p w:rsidR="003C35E6" w:rsidRPr="00BB10A7" w:rsidRDefault="003C35E6" w:rsidP="00BB10A7">
            <w:r w:rsidRPr="00BB10A7">
              <w:t xml:space="preserve">Follows the same semantics as </w:t>
            </w:r>
            <w:r>
              <w:t>Administration.</w:t>
            </w:r>
            <w:r w:rsidRPr="00BB10A7">
              <w:t>PredicateChange PreviousUri.</w:t>
            </w:r>
          </w:p>
        </w:tc>
      </w:tr>
      <w:tr w:rsidR="003C35E6" w:rsidRPr="00BB10A7" w:rsidTr="00900064">
        <w:tc>
          <w:tcPr>
            <w:tcW w:w="1933" w:type="dxa"/>
          </w:tcPr>
          <w:p w:rsidR="003C35E6" w:rsidRPr="00BB10A7" w:rsidRDefault="003C35E6" w:rsidP="00BB10A7">
            <w:r w:rsidRPr="00BB10A7">
              <w:t>Next</w:t>
            </w:r>
            <w:smartTag w:uri="Chem4WordSmartTag" w:element="tag">
              <w:smartTagPr>
                <w:attr w:name="id" w:val="valine"/>
              </w:smartTagPr>
              <w:r w:rsidRPr="00BB10A7">
                <w:t>Val</w:t>
              </w:r>
            </w:smartTag>
            <w:r w:rsidRPr="00BB10A7">
              <w:t>ue</w:t>
            </w:r>
          </w:p>
        </w:tc>
        <w:tc>
          <w:tcPr>
            <w:tcW w:w="1650" w:type="dxa"/>
          </w:tcPr>
          <w:p w:rsidR="003C35E6" w:rsidRPr="00BB10A7" w:rsidRDefault="003C35E6" w:rsidP="00BB10A7">
            <w:r w:rsidRPr="00BB10A7">
              <w:t>Nvarchar(max)</w:t>
            </w:r>
          </w:p>
        </w:tc>
        <w:tc>
          <w:tcPr>
            <w:tcW w:w="5697" w:type="dxa"/>
          </w:tcPr>
          <w:p w:rsidR="003C35E6" w:rsidRPr="00BB10A7" w:rsidRDefault="003C35E6" w:rsidP="00BB10A7">
            <w:r w:rsidRPr="00BB10A7">
              <w:t xml:space="preserve">Follows the same semantics as </w:t>
            </w:r>
            <w:r>
              <w:t>Administration.</w:t>
            </w:r>
            <w:r w:rsidRPr="00BB10A7">
              <w:t>PredicateChange NextUri.</w:t>
            </w:r>
          </w:p>
        </w:tc>
      </w:tr>
    </w:tbl>
    <w:p w:rsidR="00A56AF4" w:rsidRDefault="00A56AF4" w:rsidP="00A56AF4">
      <w:bookmarkStart w:id="49" w:name="_Toc202265177"/>
      <w:r>
        <w:t>Next sections describe the coupling tables that capture Zentity Data Model changes.</w:t>
      </w:r>
      <w:bookmarkStart w:id="50" w:name="_Toc221117318"/>
      <w:bookmarkStart w:id="51" w:name="_Toc202265180"/>
      <w:bookmarkEnd w:id="49"/>
      <w:r>
        <w:t xml:space="preserve"> </w:t>
      </w:r>
    </w:p>
    <w:p w:rsidR="005766DD" w:rsidRDefault="005766DD" w:rsidP="005766DD">
      <w:pPr>
        <w:pStyle w:val="Heading3"/>
      </w:pPr>
      <w:bookmarkStart w:id="52" w:name="_Toc226790770"/>
      <w:bookmarkStart w:id="53" w:name="_Toc228951244"/>
      <w:r>
        <w:t>Administration.DataModelModuleChange</w:t>
      </w:r>
      <w:bookmarkEnd w:id="50"/>
      <w:bookmarkEnd w:id="52"/>
      <w:bookmarkEnd w:id="53"/>
    </w:p>
    <w:tbl>
      <w:tblPr>
        <w:tblStyle w:val="TableGrid"/>
        <w:tblW w:w="9576" w:type="dxa"/>
        <w:tblLook w:val="04A0"/>
      </w:tblPr>
      <w:tblGrid>
        <w:gridCol w:w="2445"/>
        <w:gridCol w:w="1713"/>
        <w:gridCol w:w="5418"/>
      </w:tblGrid>
      <w:tr w:rsidR="005766DD" w:rsidRPr="00BB10A7" w:rsidTr="004B17B0">
        <w:trPr>
          <w:cnfStyle w:val="100000000000"/>
          <w:trHeight w:val="300"/>
        </w:trPr>
        <w:tc>
          <w:tcPr>
            <w:tcW w:w="2445" w:type="dxa"/>
            <w:noWrap/>
            <w:hideMark/>
          </w:tcPr>
          <w:p w:rsidR="005766DD" w:rsidRPr="00BB10A7" w:rsidRDefault="005766DD" w:rsidP="000E2F91">
            <w:r w:rsidRPr="00BB10A7">
              <w:t>Column name</w:t>
            </w:r>
          </w:p>
        </w:tc>
        <w:tc>
          <w:tcPr>
            <w:tcW w:w="1713" w:type="dxa"/>
            <w:noWrap/>
            <w:hideMark/>
          </w:tcPr>
          <w:p w:rsidR="005766DD" w:rsidRPr="00BB10A7" w:rsidRDefault="005766DD" w:rsidP="000E2F91">
            <w:r w:rsidRPr="00BB10A7">
              <w:t>Data type</w:t>
            </w:r>
          </w:p>
        </w:tc>
        <w:tc>
          <w:tcPr>
            <w:tcW w:w="5418" w:type="dxa"/>
            <w:noWrap/>
            <w:hideMark/>
          </w:tcPr>
          <w:p w:rsidR="005766DD" w:rsidRPr="00BB10A7" w:rsidRDefault="005766DD" w:rsidP="000E2F91">
            <w:r w:rsidRPr="00BB10A7">
              <w:t>Description</w:t>
            </w:r>
          </w:p>
        </w:tc>
      </w:tr>
      <w:tr w:rsidR="00384D08" w:rsidRPr="00BB10A7" w:rsidTr="004B17B0">
        <w:trPr>
          <w:trHeight w:val="300"/>
        </w:trPr>
        <w:tc>
          <w:tcPr>
            <w:tcW w:w="2445" w:type="dxa"/>
            <w:noWrap/>
            <w:hideMark/>
          </w:tcPr>
          <w:p w:rsidR="00384D08" w:rsidRPr="00BB10A7" w:rsidRDefault="00384D08" w:rsidP="000F670E">
            <w:r>
              <w:t>Id</w:t>
            </w:r>
          </w:p>
        </w:tc>
        <w:tc>
          <w:tcPr>
            <w:tcW w:w="1713" w:type="dxa"/>
            <w:noWrap/>
            <w:hideMark/>
          </w:tcPr>
          <w:p w:rsidR="00384D08" w:rsidRPr="00BB10A7" w:rsidRDefault="00384D08" w:rsidP="000F670E">
            <w:r>
              <w:t>Uniqueidentifier</w:t>
            </w:r>
          </w:p>
        </w:tc>
        <w:tc>
          <w:tcPr>
            <w:tcW w:w="5418" w:type="dxa"/>
            <w:noWrap/>
            <w:hideMark/>
          </w:tcPr>
          <w:p w:rsidR="00384D08" w:rsidRPr="00BB10A7" w:rsidRDefault="00384D08" w:rsidP="000F670E">
            <w:r>
              <w:t>Uniquely identifies a change in the system.</w:t>
            </w:r>
          </w:p>
        </w:tc>
      </w:tr>
      <w:tr w:rsidR="00384D08" w:rsidRPr="00BB10A7" w:rsidTr="004B17B0">
        <w:trPr>
          <w:cnfStyle w:val="000000010000"/>
          <w:trHeight w:val="300"/>
        </w:trPr>
        <w:tc>
          <w:tcPr>
            <w:tcW w:w="2445" w:type="dxa"/>
            <w:noWrap/>
            <w:hideMark/>
          </w:tcPr>
          <w:p w:rsidR="00384D08" w:rsidRPr="00BB10A7" w:rsidRDefault="00384D08" w:rsidP="000E2F91">
            <w:r w:rsidRPr="00883494">
              <w:t>ChangeSetId</w:t>
            </w:r>
          </w:p>
        </w:tc>
        <w:tc>
          <w:tcPr>
            <w:tcW w:w="1713" w:type="dxa"/>
            <w:noWrap/>
            <w:hideMark/>
          </w:tcPr>
          <w:p w:rsidR="00384D08" w:rsidRPr="00BB10A7" w:rsidRDefault="00384D08" w:rsidP="00020DB1">
            <w:r>
              <w:t>N</w:t>
            </w:r>
            <w:r w:rsidRPr="00883494">
              <w:t>varchar(64)</w:t>
            </w:r>
          </w:p>
        </w:tc>
        <w:tc>
          <w:tcPr>
            <w:tcW w:w="5418" w:type="dxa"/>
            <w:noWrap/>
            <w:hideMark/>
          </w:tcPr>
          <w:p w:rsidR="00384D08" w:rsidRPr="00BB10A7" w:rsidRDefault="00384D08" w:rsidP="000E2F91">
            <w:r w:rsidRPr="00BB10A7">
              <w:t xml:space="preserve">Refer </w:t>
            </w:r>
            <w:r>
              <w:t>Administration.</w:t>
            </w:r>
            <w:r w:rsidRPr="00BB10A7">
              <w:t>ResourceChange for description.</w:t>
            </w:r>
          </w:p>
        </w:tc>
      </w:tr>
      <w:tr w:rsidR="00384D08" w:rsidRPr="00BB10A7" w:rsidTr="004B17B0">
        <w:trPr>
          <w:trHeight w:val="300"/>
        </w:trPr>
        <w:tc>
          <w:tcPr>
            <w:tcW w:w="2445" w:type="dxa"/>
            <w:noWrap/>
            <w:hideMark/>
          </w:tcPr>
          <w:p w:rsidR="00384D08" w:rsidRPr="00BB10A7" w:rsidRDefault="00384D08" w:rsidP="000E2F91">
            <w:r w:rsidRPr="00883494">
              <w:t>SequenceNumber</w:t>
            </w:r>
          </w:p>
        </w:tc>
        <w:tc>
          <w:tcPr>
            <w:tcW w:w="1713" w:type="dxa"/>
            <w:noWrap/>
            <w:hideMark/>
          </w:tcPr>
          <w:p w:rsidR="00384D08" w:rsidRPr="00BB10A7" w:rsidRDefault="00384D08" w:rsidP="00020DB1">
            <w:r>
              <w:t>Nvarchar(64)</w:t>
            </w:r>
          </w:p>
        </w:tc>
        <w:tc>
          <w:tcPr>
            <w:tcW w:w="5418" w:type="dxa"/>
            <w:noWrap/>
            <w:hideMark/>
          </w:tcPr>
          <w:p w:rsidR="00384D08" w:rsidRPr="00BB10A7" w:rsidRDefault="00384D08" w:rsidP="000E2F91">
            <w:r w:rsidRPr="00BB10A7">
              <w:t xml:space="preserve">Refer </w:t>
            </w:r>
            <w:r>
              <w:t>Administration.</w:t>
            </w:r>
            <w:r w:rsidRPr="00BB10A7">
              <w:t>ResourceChange for description.</w:t>
            </w:r>
          </w:p>
        </w:tc>
      </w:tr>
      <w:tr w:rsidR="00384D08" w:rsidRPr="00BB10A7" w:rsidTr="004B17B0">
        <w:trPr>
          <w:cnfStyle w:val="000000010000"/>
          <w:trHeight w:val="300"/>
        </w:trPr>
        <w:tc>
          <w:tcPr>
            <w:tcW w:w="2445" w:type="dxa"/>
            <w:noWrap/>
            <w:hideMark/>
          </w:tcPr>
          <w:p w:rsidR="00384D08" w:rsidRPr="00BB10A7" w:rsidRDefault="00384D08" w:rsidP="000E2F91">
            <w:r w:rsidRPr="00883494">
              <w:t>OperationId</w:t>
            </w:r>
          </w:p>
        </w:tc>
        <w:tc>
          <w:tcPr>
            <w:tcW w:w="1713" w:type="dxa"/>
            <w:noWrap/>
            <w:hideMark/>
          </w:tcPr>
          <w:p w:rsidR="00384D08" w:rsidRPr="00BB10A7" w:rsidRDefault="00384D08" w:rsidP="002921DC">
            <w:r>
              <w:t>I</w:t>
            </w:r>
            <w:r w:rsidRPr="00883494">
              <w:t>nt</w:t>
            </w:r>
          </w:p>
        </w:tc>
        <w:tc>
          <w:tcPr>
            <w:tcW w:w="5418" w:type="dxa"/>
            <w:noWrap/>
            <w:hideMark/>
          </w:tcPr>
          <w:p w:rsidR="00384D08" w:rsidRPr="00BB10A7" w:rsidRDefault="00384D08" w:rsidP="000E2F91">
            <w:r w:rsidRPr="00BB10A7">
              <w:t xml:space="preserve">Refer </w:t>
            </w:r>
            <w:r>
              <w:t>Administration.</w:t>
            </w:r>
            <w:r w:rsidRPr="00BB10A7">
              <w:t>ResourceChange for description.</w:t>
            </w:r>
          </w:p>
        </w:tc>
      </w:tr>
      <w:tr w:rsidR="00384D08" w:rsidRPr="00BB10A7" w:rsidTr="004B17B0">
        <w:trPr>
          <w:trHeight w:val="300"/>
        </w:trPr>
        <w:tc>
          <w:tcPr>
            <w:tcW w:w="2445" w:type="dxa"/>
            <w:noWrap/>
            <w:hideMark/>
          </w:tcPr>
          <w:p w:rsidR="00384D08" w:rsidRPr="00BB10A7" w:rsidRDefault="00384D08" w:rsidP="000E2F91">
            <w:r w:rsidRPr="00883494">
              <w:t>DataModelModuleId</w:t>
            </w:r>
          </w:p>
        </w:tc>
        <w:tc>
          <w:tcPr>
            <w:tcW w:w="1713" w:type="dxa"/>
            <w:noWrap/>
            <w:hideMark/>
          </w:tcPr>
          <w:p w:rsidR="00384D08" w:rsidRPr="00BB10A7" w:rsidRDefault="00384D08" w:rsidP="00F6460C">
            <w:r>
              <w:t>U</w:t>
            </w:r>
            <w:r w:rsidRPr="00883494">
              <w:t>niqueidentifier</w:t>
            </w:r>
          </w:p>
        </w:tc>
        <w:tc>
          <w:tcPr>
            <w:tcW w:w="5418" w:type="dxa"/>
            <w:noWrap/>
            <w:hideMark/>
          </w:tcPr>
          <w:p w:rsidR="00384D08" w:rsidRPr="00BB10A7" w:rsidRDefault="00384D08" w:rsidP="00EA4FFD">
            <w:r>
              <w:t>Id of DataModelModule</w:t>
            </w:r>
          </w:p>
        </w:tc>
      </w:tr>
      <w:tr w:rsidR="00384D08" w:rsidRPr="00BB10A7" w:rsidTr="004B17B0">
        <w:trPr>
          <w:cnfStyle w:val="000000010000"/>
          <w:trHeight w:val="300"/>
        </w:trPr>
        <w:tc>
          <w:tcPr>
            <w:tcW w:w="2445" w:type="dxa"/>
            <w:noWrap/>
          </w:tcPr>
          <w:p w:rsidR="00384D08" w:rsidRPr="00BB10A7" w:rsidRDefault="00384D08" w:rsidP="000E2F91">
            <w:r w:rsidRPr="00883494">
              <w:t>PreviousNamespace</w:t>
            </w:r>
          </w:p>
        </w:tc>
        <w:tc>
          <w:tcPr>
            <w:tcW w:w="1713" w:type="dxa"/>
            <w:noWrap/>
          </w:tcPr>
          <w:p w:rsidR="00384D08" w:rsidRPr="00BB10A7" w:rsidRDefault="00384D08" w:rsidP="00C52D40">
            <w:r>
              <w:t>N</w:t>
            </w:r>
            <w:r w:rsidRPr="00883494">
              <w:t>varchar(150)</w:t>
            </w:r>
          </w:p>
        </w:tc>
        <w:tc>
          <w:tcPr>
            <w:tcW w:w="5418" w:type="dxa"/>
            <w:noWrap/>
          </w:tcPr>
          <w:p w:rsidR="00384D08" w:rsidRPr="00BB10A7" w:rsidRDefault="00384D08" w:rsidP="000E2F91">
            <w:r w:rsidRPr="00BB10A7">
              <w:t xml:space="preserve">Follows the same semantics as </w:t>
            </w:r>
            <w:r>
              <w:t>Administration.</w:t>
            </w:r>
            <w:r w:rsidRPr="00BB10A7">
              <w:t>PredicateChange PreviousUri.</w:t>
            </w:r>
          </w:p>
        </w:tc>
      </w:tr>
      <w:tr w:rsidR="00384D08" w:rsidRPr="00BB10A7" w:rsidTr="004B17B0">
        <w:trPr>
          <w:trHeight w:val="300"/>
        </w:trPr>
        <w:tc>
          <w:tcPr>
            <w:tcW w:w="2445" w:type="dxa"/>
            <w:noWrap/>
          </w:tcPr>
          <w:p w:rsidR="00384D08" w:rsidRPr="002A7C57" w:rsidRDefault="00384D08" w:rsidP="000E2F91">
            <w:r w:rsidRPr="00883494">
              <w:t>NextNamespace</w:t>
            </w:r>
          </w:p>
        </w:tc>
        <w:tc>
          <w:tcPr>
            <w:tcW w:w="1713" w:type="dxa"/>
            <w:noWrap/>
          </w:tcPr>
          <w:p w:rsidR="00384D08" w:rsidRPr="002A7C57" w:rsidRDefault="00384D08" w:rsidP="00C52D40">
            <w:r>
              <w:t>N</w:t>
            </w:r>
            <w:r w:rsidRPr="00883494">
              <w:t>varchar(150)</w:t>
            </w:r>
          </w:p>
        </w:tc>
        <w:tc>
          <w:tcPr>
            <w:tcW w:w="5418" w:type="dxa"/>
            <w:noWrap/>
          </w:tcPr>
          <w:p w:rsidR="00384D08" w:rsidRPr="00BB10A7" w:rsidRDefault="00384D08" w:rsidP="000E2F91">
            <w:r w:rsidRPr="00BB10A7">
              <w:t xml:space="preserve">Follows the same semantics as </w:t>
            </w:r>
            <w:r>
              <w:t>Administration.</w:t>
            </w:r>
            <w:r w:rsidRPr="00BB10A7">
              <w:t>PredicateChange NextUri.</w:t>
            </w:r>
          </w:p>
        </w:tc>
      </w:tr>
      <w:tr w:rsidR="00384D08" w:rsidRPr="00BB10A7" w:rsidTr="004B17B0">
        <w:trPr>
          <w:cnfStyle w:val="000000010000"/>
          <w:trHeight w:val="300"/>
        </w:trPr>
        <w:tc>
          <w:tcPr>
            <w:tcW w:w="2445" w:type="dxa"/>
            <w:noWrap/>
          </w:tcPr>
          <w:p w:rsidR="00384D08" w:rsidRPr="002A7C57" w:rsidRDefault="00384D08" w:rsidP="000E2F91">
            <w:r w:rsidRPr="00883494">
              <w:t>PreviousUri</w:t>
            </w:r>
          </w:p>
        </w:tc>
        <w:tc>
          <w:tcPr>
            <w:tcW w:w="1713" w:type="dxa"/>
            <w:noWrap/>
          </w:tcPr>
          <w:p w:rsidR="00384D08" w:rsidRPr="002A7C57" w:rsidRDefault="00384D08" w:rsidP="00C52D40">
            <w:r>
              <w:t>N</w:t>
            </w:r>
            <w:r w:rsidRPr="00883494">
              <w:t>varchar(1024)</w:t>
            </w:r>
          </w:p>
        </w:tc>
        <w:tc>
          <w:tcPr>
            <w:tcW w:w="5418" w:type="dxa"/>
            <w:noWrap/>
          </w:tcPr>
          <w:p w:rsidR="00384D08" w:rsidRPr="00BB10A7" w:rsidRDefault="00384D08" w:rsidP="000E2F91">
            <w:r w:rsidRPr="00113249">
              <w:t>Follows the same semantics as Administration.PredicateChange PreviousUri.</w:t>
            </w:r>
          </w:p>
        </w:tc>
      </w:tr>
      <w:tr w:rsidR="00384D08" w:rsidRPr="00BB10A7" w:rsidTr="004B17B0">
        <w:trPr>
          <w:trHeight w:val="300"/>
        </w:trPr>
        <w:tc>
          <w:tcPr>
            <w:tcW w:w="2445" w:type="dxa"/>
            <w:noWrap/>
          </w:tcPr>
          <w:p w:rsidR="00384D08" w:rsidRPr="002A7C57" w:rsidRDefault="00384D08" w:rsidP="000E2F91">
            <w:r w:rsidRPr="00883494">
              <w:t>NextUri</w:t>
            </w:r>
          </w:p>
        </w:tc>
        <w:tc>
          <w:tcPr>
            <w:tcW w:w="1713" w:type="dxa"/>
            <w:noWrap/>
          </w:tcPr>
          <w:p w:rsidR="00384D08" w:rsidRPr="002A7C57" w:rsidRDefault="00384D08" w:rsidP="00C52D40">
            <w:r>
              <w:t>N</w:t>
            </w:r>
            <w:r w:rsidRPr="00883494">
              <w:t>varchar(1024)</w:t>
            </w:r>
          </w:p>
        </w:tc>
        <w:tc>
          <w:tcPr>
            <w:tcW w:w="5418" w:type="dxa"/>
            <w:noWrap/>
          </w:tcPr>
          <w:p w:rsidR="00384D08" w:rsidRPr="00BB10A7" w:rsidRDefault="00384D08" w:rsidP="000E2F91">
            <w:r w:rsidRPr="00BB10A7">
              <w:t xml:space="preserve">Follows the same semantics as </w:t>
            </w:r>
            <w:r>
              <w:t>Administration.</w:t>
            </w:r>
            <w:r w:rsidRPr="00BB10A7">
              <w:t>PredicateChange NextUri.</w:t>
            </w:r>
          </w:p>
        </w:tc>
      </w:tr>
      <w:tr w:rsidR="00384D08" w:rsidRPr="00BB10A7" w:rsidTr="004B17B0">
        <w:trPr>
          <w:cnfStyle w:val="000000010000"/>
          <w:trHeight w:val="300"/>
        </w:trPr>
        <w:tc>
          <w:tcPr>
            <w:tcW w:w="2445" w:type="dxa"/>
            <w:noWrap/>
          </w:tcPr>
          <w:p w:rsidR="00384D08" w:rsidRPr="002A7C57" w:rsidRDefault="00384D08" w:rsidP="000E2F91">
            <w:r w:rsidRPr="00883494">
              <w:t>PreviousDescription</w:t>
            </w:r>
          </w:p>
        </w:tc>
        <w:tc>
          <w:tcPr>
            <w:tcW w:w="1713" w:type="dxa"/>
            <w:noWrap/>
          </w:tcPr>
          <w:p w:rsidR="00384D08" w:rsidRPr="002A7C57" w:rsidRDefault="00384D08" w:rsidP="00C52D40">
            <w:r>
              <w:t>N</w:t>
            </w:r>
            <w:r w:rsidRPr="00883494">
              <w:t>varchar(MAX)</w:t>
            </w:r>
          </w:p>
        </w:tc>
        <w:tc>
          <w:tcPr>
            <w:tcW w:w="5418" w:type="dxa"/>
            <w:noWrap/>
          </w:tcPr>
          <w:p w:rsidR="00384D08" w:rsidRPr="00BB10A7" w:rsidRDefault="00384D08" w:rsidP="000E2F91">
            <w:r w:rsidRPr="00113249">
              <w:t>Follows the same semantics as Administration.PredicateChange PreviousUri.</w:t>
            </w:r>
          </w:p>
        </w:tc>
      </w:tr>
      <w:tr w:rsidR="00384D08" w:rsidRPr="00BB10A7" w:rsidTr="004B17B0">
        <w:trPr>
          <w:trHeight w:val="300"/>
        </w:trPr>
        <w:tc>
          <w:tcPr>
            <w:tcW w:w="2445" w:type="dxa"/>
            <w:noWrap/>
          </w:tcPr>
          <w:p w:rsidR="00384D08" w:rsidRPr="002A7C57" w:rsidRDefault="00384D08" w:rsidP="000E2F91">
            <w:r w:rsidRPr="00883494">
              <w:t>NextDescription</w:t>
            </w:r>
          </w:p>
        </w:tc>
        <w:tc>
          <w:tcPr>
            <w:tcW w:w="1713" w:type="dxa"/>
            <w:noWrap/>
          </w:tcPr>
          <w:p w:rsidR="00384D08" w:rsidRPr="002A7C57" w:rsidRDefault="00384D08" w:rsidP="00C52D40">
            <w:r>
              <w:t>N</w:t>
            </w:r>
            <w:r w:rsidRPr="00883494">
              <w:t>varchar(MAX)</w:t>
            </w:r>
          </w:p>
        </w:tc>
        <w:tc>
          <w:tcPr>
            <w:tcW w:w="5418" w:type="dxa"/>
            <w:noWrap/>
          </w:tcPr>
          <w:p w:rsidR="00384D08" w:rsidRPr="00BB10A7" w:rsidRDefault="00384D08" w:rsidP="000E2F91">
            <w:r w:rsidRPr="00BB10A7">
              <w:t xml:space="preserve">Follows the same semantics as </w:t>
            </w:r>
            <w:r>
              <w:t>Administration.</w:t>
            </w:r>
            <w:r w:rsidRPr="00BB10A7">
              <w:t xml:space="preserve">PredicateChange </w:t>
            </w:r>
            <w:r w:rsidRPr="00BB10A7">
              <w:lastRenderedPageBreak/>
              <w:t>NextUri.</w:t>
            </w:r>
          </w:p>
        </w:tc>
      </w:tr>
      <w:tr w:rsidR="00384D08" w:rsidRPr="00BB10A7" w:rsidTr="004B17B0">
        <w:trPr>
          <w:cnfStyle w:val="000000010000"/>
          <w:trHeight w:val="300"/>
        </w:trPr>
        <w:tc>
          <w:tcPr>
            <w:tcW w:w="2445" w:type="dxa"/>
            <w:noWrap/>
          </w:tcPr>
          <w:p w:rsidR="00384D08" w:rsidRPr="007658EF" w:rsidRDefault="00384D08" w:rsidP="000E2F91">
            <w:r w:rsidRPr="00883494">
              <w:lastRenderedPageBreak/>
              <w:t>IsMsShipped</w:t>
            </w:r>
          </w:p>
        </w:tc>
        <w:tc>
          <w:tcPr>
            <w:tcW w:w="1713" w:type="dxa"/>
            <w:noWrap/>
          </w:tcPr>
          <w:p w:rsidR="00384D08" w:rsidRPr="007658EF" w:rsidRDefault="00384D08" w:rsidP="00C52D40">
            <w:r>
              <w:t>B</w:t>
            </w:r>
            <w:r w:rsidRPr="00883494">
              <w:t>it</w:t>
            </w:r>
          </w:p>
        </w:tc>
        <w:tc>
          <w:tcPr>
            <w:tcW w:w="5418" w:type="dxa"/>
            <w:noWrap/>
          </w:tcPr>
          <w:p w:rsidR="00384D08" w:rsidRPr="00BB10A7" w:rsidRDefault="00384D08" w:rsidP="003C2B26">
            <w:r w:rsidRPr="00BB10A7">
              <w:t xml:space="preserve">True if the </w:t>
            </w:r>
            <w:r>
              <w:t>module</w:t>
            </w:r>
            <w:r w:rsidRPr="00BB10A7">
              <w:t xml:space="preserve"> is a native </w:t>
            </w:r>
            <w:r>
              <w:t xml:space="preserve">Zentity </w:t>
            </w:r>
            <w:r w:rsidRPr="00BB10A7">
              <w:t>type, false otherwise.</w:t>
            </w:r>
          </w:p>
        </w:tc>
      </w:tr>
    </w:tbl>
    <w:p w:rsidR="000342E0" w:rsidRPr="00BB10A7" w:rsidRDefault="00FD1663" w:rsidP="00244885">
      <w:pPr>
        <w:pStyle w:val="Heading3"/>
      </w:pPr>
      <w:bookmarkStart w:id="54" w:name="_Toc226790771"/>
      <w:bookmarkStart w:id="55" w:name="_Toc228951245"/>
      <w:r>
        <w:t>Administration.</w:t>
      </w:r>
      <w:bookmarkEnd w:id="51"/>
      <w:r w:rsidR="0016457F">
        <w:t>ResourceTypeChange</w:t>
      </w:r>
      <w:bookmarkEnd w:id="54"/>
      <w:bookmarkEnd w:id="55"/>
      <w:r w:rsidR="001A7F1F">
        <w:t xml:space="preserve"> </w:t>
      </w:r>
    </w:p>
    <w:tbl>
      <w:tblPr>
        <w:tblStyle w:val="TableGrid"/>
        <w:tblW w:w="9558" w:type="dxa"/>
        <w:tblLayout w:type="fixed"/>
        <w:tblLook w:val="04A0"/>
      </w:tblPr>
      <w:tblGrid>
        <w:gridCol w:w="2448"/>
        <w:gridCol w:w="1710"/>
        <w:gridCol w:w="5400"/>
      </w:tblGrid>
      <w:tr w:rsidR="000342E0" w:rsidRPr="00BB10A7" w:rsidTr="00B00DA9">
        <w:trPr>
          <w:cnfStyle w:val="100000000000"/>
        </w:trPr>
        <w:tc>
          <w:tcPr>
            <w:tcW w:w="2448" w:type="dxa"/>
          </w:tcPr>
          <w:p w:rsidR="000342E0" w:rsidRPr="00BB10A7" w:rsidRDefault="000342E0" w:rsidP="00BB10A7">
            <w:r w:rsidRPr="00BB10A7">
              <w:t>Column name</w:t>
            </w:r>
          </w:p>
        </w:tc>
        <w:tc>
          <w:tcPr>
            <w:tcW w:w="1710" w:type="dxa"/>
          </w:tcPr>
          <w:p w:rsidR="000342E0" w:rsidRPr="00BB10A7" w:rsidRDefault="000342E0" w:rsidP="00BB10A7">
            <w:r w:rsidRPr="00BB10A7">
              <w:t>Data type</w:t>
            </w:r>
          </w:p>
        </w:tc>
        <w:tc>
          <w:tcPr>
            <w:tcW w:w="5400" w:type="dxa"/>
          </w:tcPr>
          <w:p w:rsidR="000342E0" w:rsidRPr="00BB10A7" w:rsidRDefault="000342E0" w:rsidP="00BB10A7">
            <w:r w:rsidRPr="00BB10A7">
              <w:t>Description</w:t>
            </w:r>
          </w:p>
        </w:tc>
      </w:tr>
      <w:tr w:rsidR="00D90CD3" w:rsidRPr="00BB10A7" w:rsidTr="00B00DA9">
        <w:tc>
          <w:tcPr>
            <w:tcW w:w="2448" w:type="dxa"/>
          </w:tcPr>
          <w:p w:rsidR="00D90CD3" w:rsidRPr="00BB10A7" w:rsidRDefault="00D90CD3" w:rsidP="000F670E">
            <w:r>
              <w:t>Id</w:t>
            </w:r>
          </w:p>
        </w:tc>
        <w:tc>
          <w:tcPr>
            <w:tcW w:w="1710" w:type="dxa"/>
          </w:tcPr>
          <w:p w:rsidR="00D90CD3" w:rsidRPr="00BB10A7" w:rsidRDefault="00D90CD3" w:rsidP="000F670E">
            <w:r>
              <w:t>Uniqueidentifier</w:t>
            </w:r>
          </w:p>
        </w:tc>
        <w:tc>
          <w:tcPr>
            <w:tcW w:w="5400" w:type="dxa"/>
          </w:tcPr>
          <w:p w:rsidR="00D90CD3" w:rsidRPr="00BB10A7" w:rsidRDefault="00D90CD3" w:rsidP="000F670E">
            <w:r>
              <w:t>Uniquely identifies a change in the system.</w:t>
            </w:r>
          </w:p>
        </w:tc>
      </w:tr>
      <w:tr w:rsidR="00D90CD3" w:rsidRPr="00BB10A7" w:rsidTr="00B00DA9">
        <w:trPr>
          <w:cnfStyle w:val="000000010000"/>
        </w:trPr>
        <w:tc>
          <w:tcPr>
            <w:tcW w:w="2448" w:type="dxa"/>
          </w:tcPr>
          <w:p w:rsidR="00D90CD3" w:rsidRPr="00BB10A7" w:rsidRDefault="00D90CD3" w:rsidP="00BB10A7">
            <w:r w:rsidRPr="00BB10A7">
              <w:t>Change</w:t>
            </w:r>
            <w:r>
              <w:t>S</w:t>
            </w:r>
            <w:r w:rsidRPr="00BB10A7">
              <w:t>etId</w:t>
            </w:r>
          </w:p>
        </w:tc>
        <w:tc>
          <w:tcPr>
            <w:tcW w:w="1710" w:type="dxa"/>
          </w:tcPr>
          <w:p w:rsidR="00D90CD3" w:rsidRPr="00BB10A7" w:rsidRDefault="00D90CD3" w:rsidP="00BB10A7">
            <w:r w:rsidRPr="00BB10A7">
              <w:t>nvarchar(64)</w:t>
            </w:r>
          </w:p>
        </w:tc>
        <w:tc>
          <w:tcPr>
            <w:tcW w:w="5400" w:type="dxa"/>
          </w:tcPr>
          <w:p w:rsidR="00D90CD3" w:rsidRPr="00BB10A7" w:rsidRDefault="00D90CD3" w:rsidP="00BB10A7">
            <w:r w:rsidRPr="00BB10A7">
              <w:t xml:space="preserve">Refer </w:t>
            </w:r>
            <w:r>
              <w:t>Administration.</w:t>
            </w:r>
            <w:r w:rsidRPr="00BB10A7">
              <w:t>ResourceChange for description.</w:t>
            </w:r>
          </w:p>
        </w:tc>
      </w:tr>
      <w:tr w:rsidR="00D90CD3" w:rsidRPr="00BB10A7" w:rsidTr="00B00DA9">
        <w:tc>
          <w:tcPr>
            <w:tcW w:w="2448" w:type="dxa"/>
          </w:tcPr>
          <w:p w:rsidR="00D90CD3" w:rsidRPr="00BB10A7" w:rsidRDefault="00D90CD3" w:rsidP="00BB10A7">
            <w:r w:rsidRPr="00BB10A7">
              <w:t>SequenceNumber</w:t>
            </w:r>
          </w:p>
        </w:tc>
        <w:tc>
          <w:tcPr>
            <w:tcW w:w="1710" w:type="dxa"/>
          </w:tcPr>
          <w:p w:rsidR="00D90CD3" w:rsidRPr="00BB10A7" w:rsidRDefault="00D90CD3" w:rsidP="00BB10A7">
            <w:r w:rsidRPr="00BB10A7">
              <w:t>nvarchar(64)</w:t>
            </w:r>
          </w:p>
        </w:tc>
        <w:tc>
          <w:tcPr>
            <w:tcW w:w="5400" w:type="dxa"/>
          </w:tcPr>
          <w:p w:rsidR="00D90CD3" w:rsidRPr="00BB10A7" w:rsidRDefault="00D90CD3" w:rsidP="00BB10A7">
            <w:r w:rsidRPr="00BB10A7">
              <w:t xml:space="preserve">Refer </w:t>
            </w:r>
            <w:r>
              <w:t>Administration.</w:t>
            </w:r>
            <w:r w:rsidRPr="00BB10A7">
              <w:t>ResourceChange for description.</w:t>
            </w:r>
          </w:p>
        </w:tc>
      </w:tr>
      <w:tr w:rsidR="00D90CD3" w:rsidRPr="00BB10A7" w:rsidTr="00B00DA9">
        <w:trPr>
          <w:cnfStyle w:val="000000010000"/>
        </w:trPr>
        <w:tc>
          <w:tcPr>
            <w:tcW w:w="2448" w:type="dxa"/>
          </w:tcPr>
          <w:p w:rsidR="00D90CD3" w:rsidRPr="00BB10A7" w:rsidRDefault="00D90CD3" w:rsidP="00BB10A7">
            <w:r w:rsidRPr="00BB10A7">
              <w:t>OperationId</w:t>
            </w:r>
          </w:p>
        </w:tc>
        <w:tc>
          <w:tcPr>
            <w:tcW w:w="1710" w:type="dxa"/>
          </w:tcPr>
          <w:p w:rsidR="00D90CD3" w:rsidRPr="00BB10A7" w:rsidRDefault="00D90CD3" w:rsidP="00BB10A7">
            <w:r w:rsidRPr="00BB10A7">
              <w:t>Int</w:t>
            </w:r>
          </w:p>
        </w:tc>
        <w:tc>
          <w:tcPr>
            <w:tcW w:w="5400" w:type="dxa"/>
          </w:tcPr>
          <w:p w:rsidR="00D90CD3" w:rsidRPr="00BB10A7" w:rsidRDefault="00D90CD3" w:rsidP="00BB10A7">
            <w:r w:rsidRPr="00BB10A7">
              <w:t xml:space="preserve">Refer </w:t>
            </w:r>
            <w:r>
              <w:t>Administration.</w:t>
            </w:r>
            <w:r w:rsidRPr="00BB10A7">
              <w:t>ResourceChange for description.</w:t>
            </w:r>
          </w:p>
        </w:tc>
      </w:tr>
      <w:tr w:rsidR="00D90CD3" w:rsidRPr="00BB10A7" w:rsidTr="00B00DA9">
        <w:tc>
          <w:tcPr>
            <w:tcW w:w="2448" w:type="dxa"/>
          </w:tcPr>
          <w:p w:rsidR="00D90CD3" w:rsidRPr="00BB10A7" w:rsidRDefault="00D90CD3" w:rsidP="00BB10A7">
            <w:r w:rsidRPr="00192E05">
              <w:t>ResourceTypeId</w:t>
            </w:r>
          </w:p>
        </w:tc>
        <w:tc>
          <w:tcPr>
            <w:tcW w:w="1710" w:type="dxa"/>
          </w:tcPr>
          <w:p w:rsidR="00D90CD3" w:rsidRPr="00BB10A7" w:rsidRDefault="00D90CD3" w:rsidP="00BB10A7">
            <w:r>
              <w:t>U</w:t>
            </w:r>
            <w:r w:rsidRPr="00192E05">
              <w:t>niqueidentifier</w:t>
            </w:r>
          </w:p>
        </w:tc>
        <w:tc>
          <w:tcPr>
            <w:tcW w:w="5400" w:type="dxa"/>
          </w:tcPr>
          <w:p w:rsidR="00D90CD3" w:rsidRPr="00BB10A7" w:rsidRDefault="00D90CD3" w:rsidP="00BB10A7">
            <w:r>
              <w:t>Id of resource type.</w:t>
            </w:r>
          </w:p>
        </w:tc>
      </w:tr>
      <w:tr w:rsidR="00D90CD3" w:rsidRPr="00BB10A7" w:rsidTr="00B00DA9">
        <w:trPr>
          <w:cnfStyle w:val="000000010000"/>
        </w:trPr>
        <w:tc>
          <w:tcPr>
            <w:tcW w:w="2448" w:type="dxa"/>
          </w:tcPr>
          <w:p w:rsidR="00D90CD3" w:rsidRPr="00BB10A7" w:rsidRDefault="00D90CD3" w:rsidP="00192E05">
            <w:r>
              <w:t>PreviousDataModelModuleId</w:t>
            </w:r>
          </w:p>
        </w:tc>
        <w:tc>
          <w:tcPr>
            <w:tcW w:w="1710" w:type="dxa"/>
          </w:tcPr>
          <w:p w:rsidR="00D90CD3" w:rsidRPr="00BB10A7" w:rsidRDefault="00D90CD3" w:rsidP="00BB10A7">
            <w:r>
              <w:t xml:space="preserve"> U</w:t>
            </w:r>
            <w:r w:rsidRPr="00192E05">
              <w:t>niqueidentifier</w:t>
            </w:r>
          </w:p>
        </w:tc>
        <w:tc>
          <w:tcPr>
            <w:tcW w:w="5400" w:type="dxa"/>
          </w:tcPr>
          <w:p w:rsidR="00D90CD3" w:rsidRPr="00BB10A7" w:rsidRDefault="00D90CD3" w:rsidP="00BB10A7">
            <w:r w:rsidRPr="00BB10A7">
              <w:t xml:space="preserve">Follows the same semantics as </w:t>
            </w:r>
            <w:r>
              <w:t>Administration.</w:t>
            </w:r>
            <w:r w:rsidRPr="00BB10A7">
              <w:t>PredicateChange PreviousUri.</w:t>
            </w:r>
          </w:p>
        </w:tc>
      </w:tr>
      <w:tr w:rsidR="00D90CD3" w:rsidRPr="00BB10A7" w:rsidTr="00B00DA9">
        <w:tc>
          <w:tcPr>
            <w:tcW w:w="2448" w:type="dxa"/>
          </w:tcPr>
          <w:p w:rsidR="00D90CD3" w:rsidRPr="00BB10A7" w:rsidRDefault="00D90CD3" w:rsidP="00BB10A7">
            <w:r>
              <w:t>NextDataModelModuleId</w:t>
            </w:r>
          </w:p>
        </w:tc>
        <w:tc>
          <w:tcPr>
            <w:tcW w:w="1710" w:type="dxa"/>
          </w:tcPr>
          <w:p w:rsidR="00D90CD3" w:rsidRPr="00BB10A7" w:rsidRDefault="00D90CD3" w:rsidP="00BB10A7">
            <w:r>
              <w:t>U</w:t>
            </w:r>
            <w:r w:rsidRPr="00192E05">
              <w:t>niqueidentifier</w:t>
            </w:r>
          </w:p>
        </w:tc>
        <w:tc>
          <w:tcPr>
            <w:tcW w:w="5400" w:type="dxa"/>
          </w:tcPr>
          <w:p w:rsidR="005B1FCC" w:rsidRDefault="00D90CD3">
            <w:r w:rsidRPr="00BB10A7">
              <w:t xml:space="preserve">Follows the same semantics as </w:t>
            </w:r>
            <w:r>
              <w:t>Administration.</w:t>
            </w:r>
            <w:r w:rsidRPr="00BB10A7">
              <w:t>PredicateChange</w:t>
            </w:r>
            <w:r>
              <w:t>NextUri</w:t>
            </w:r>
            <w:r w:rsidRPr="00BB10A7">
              <w:t>.</w:t>
            </w:r>
          </w:p>
        </w:tc>
      </w:tr>
      <w:tr w:rsidR="00D90CD3" w:rsidRPr="00BB10A7" w:rsidTr="00B00DA9">
        <w:trPr>
          <w:cnfStyle w:val="000000010000"/>
        </w:trPr>
        <w:tc>
          <w:tcPr>
            <w:tcW w:w="2448" w:type="dxa"/>
          </w:tcPr>
          <w:p w:rsidR="00D90CD3" w:rsidRPr="00BB10A7" w:rsidRDefault="00D90CD3" w:rsidP="00BB10A7">
            <w:r>
              <w:t>PreviousName</w:t>
            </w:r>
          </w:p>
        </w:tc>
        <w:tc>
          <w:tcPr>
            <w:tcW w:w="1710" w:type="dxa"/>
          </w:tcPr>
          <w:p w:rsidR="00D90CD3" w:rsidRPr="00BB10A7" w:rsidRDefault="00D90CD3" w:rsidP="00BB10A7">
            <w:r>
              <w:t>Nvarchar(100)</w:t>
            </w:r>
          </w:p>
        </w:tc>
        <w:tc>
          <w:tcPr>
            <w:tcW w:w="5400" w:type="dxa"/>
          </w:tcPr>
          <w:p w:rsidR="005B1FCC" w:rsidRDefault="00D90CD3">
            <w:r w:rsidRPr="00BB10A7">
              <w:t xml:space="preserve">Follows the same semantics as </w:t>
            </w:r>
            <w:r>
              <w:t>Administration.</w:t>
            </w:r>
            <w:r w:rsidRPr="00BB10A7">
              <w:t>PredicateChange PreviousUri.</w:t>
            </w:r>
          </w:p>
        </w:tc>
      </w:tr>
      <w:tr w:rsidR="00D90CD3" w:rsidRPr="00BB10A7" w:rsidTr="00B00DA9">
        <w:tc>
          <w:tcPr>
            <w:tcW w:w="2448" w:type="dxa"/>
          </w:tcPr>
          <w:p w:rsidR="00D90CD3" w:rsidRPr="00BB10A7" w:rsidRDefault="00D90CD3" w:rsidP="00BB10A7">
            <w:r>
              <w:t>NextName</w:t>
            </w:r>
          </w:p>
        </w:tc>
        <w:tc>
          <w:tcPr>
            <w:tcW w:w="1710" w:type="dxa"/>
          </w:tcPr>
          <w:p w:rsidR="00D90CD3" w:rsidRPr="00BB10A7" w:rsidRDefault="00D90CD3" w:rsidP="00BB10A7">
            <w:r w:rsidRPr="00BB10A7">
              <w:t>Nvarchar(100)</w:t>
            </w:r>
          </w:p>
        </w:tc>
        <w:tc>
          <w:tcPr>
            <w:tcW w:w="5400" w:type="dxa"/>
          </w:tcPr>
          <w:p w:rsidR="005B1FCC" w:rsidRDefault="00D90CD3">
            <w:r w:rsidRPr="00BB10A7">
              <w:t xml:space="preserve">Follows the same semantics as </w:t>
            </w:r>
            <w:r>
              <w:t>Administration.</w:t>
            </w:r>
            <w:r w:rsidRPr="00BB10A7">
              <w:t>PredicateChange</w:t>
            </w:r>
            <w:r>
              <w:t>NextUri</w:t>
            </w:r>
            <w:r w:rsidRPr="00BB10A7">
              <w:t>.</w:t>
            </w:r>
          </w:p>
        </w:tc>
      </w:tr>
      <w:tr w:rsidR="00D90CD3" w:rsidRPr="00BB10A7" w:rsidTr="00B00DA9">
        <w:trPr>
          <w:cnfStyle w:val="000000010000"/>
        </w:trPr>
        <w:tc>
          <w:tcPr>
            <w:tcW w:w="2448" w:type="dxa"/>
          </w:tcPr>
          <w:p w:rsidR="00D90CD3" w:rsidRPr="00BB10A7" w:rsidRDefault="00D90CD3" w:rsidP="00BB10A7">
            <w:r w:rsidRPr="00BB10A7">
              <w:t>PreviousUri</w:t>
            </w:r>
          </w:p>
        </w:tc>
        <w:tc>
          <w:tcPr>
            <w:tcW w:w="1710" w:type="dxa"/>
          </w:tcPr>
          <w:p w:rsidR="00D90CD3" w:rsidRPr="00BB10A7" w:rsidRDefault="00D90CD3" w:rsidP="00BB10A7">
            <w:r w:rsidRPr="00BB10A7">
              <w:t>Nvarchar(1024)</w:t>
            </w:r>
          </w:p>
        </w:tc>
        <w:tc>
          <w:tcPr>
            <w:tcW w:w="5400" w:type="dxa"/>
          </w:tcPr>
          <w:p w:rsidR="00D90CD3" w:rsidRPr="00BB10A7" w:rsidRDefault="00D90CD3" w:rsidP="00BB10A7">
            <w:r w:rsidRPr="00BB10A7">
              <w:t xml:space="preserve">Follows the same semantics as </w:t>
            </w:r>
            <w:r>
              <w:t>Administration.</w:t>
            </w:r>
            <w:r w:rsidRPr="00BB10A7">
              <w:t>PredicateChange PreviousUri.</w:t>
            </w:r>
          </w:p>
        </w:tc>
      </w:tr>
      <w:tr w:rsidR="00D90CD3" w:rsidRPr="00BB10A7" w:rsidTr="00B00DA9">
        <w:tc>
          <w:tcPr>
            <w:tcW w:w="2448" w:type="dxa"/>
          </w:tcPr>
          <w:p w:rsidR="00D90CD3" w:rsidRPr="00BB10A7" w:rsidRDefault="00D90CD3" w:rsidP="00BB10A7">
            <w:r w:rsidRPr="00BB10A7">
              <w:t>NextUri</w:t>
            </w:r>
          </w:p>
        </w:tc>
        <w:tc>
          <w:tcPr>
            <w:tcW w:w="1710" w:type="dxa"/>
          </w:tcPr>
          <w:p w:rsidR="00D90CD3" w:rsidRPr="00BB10A7" w:rsidRDefault="00D90CD3" w:rsidP="00BB10A7">
            <w:r w:rsidRPr="00BB10A7">
              <w:t>Nvarchar(1024)</w:t>
            </w:r>
          </w:p>
        </w:tc>
        <w:tc>
          <w:tcPr>
            <w:tcW w:w="5400" w:type="dxa"/>
          </w:tcPr>
          <w:p w:rsidR="00D90CD3" w:rsidRPr="00BB10A7" w:rsidRDefault="00D90CD3" w:rsidP="00BB10A7">
            <w:r w:rsidRPr="00BB10A7">
              <w:t xml:space="preserve">Follows the same semantics as </w:t>
            </w:r>
            <w:r>
              <w:t>Administration.</w:t>
            </w:r>
            <w:r w:rsidRPr="00BB10A7">
              <w:t>PredicateChange NextUri.</w:t>
            </w:r>
          </w:p>
        </w:tc>
      </w:tr>
      <w:tr w:rsidR="00D90CD3" w:rsidRPr="00BB10A7" w:rsidTr="00B00DA9">
        <w:trPr>
          <w:cnfStyle w:val="000000010000"/>
        </w:trPr>
        <w:tc>
          <w:tcPr>
            <w:tcW w:w="2448" w:type="dxa"/>
          </w:tcPr>
          <w:p w:rsidR="00D90CD3" w:rsidRPr="00BB10A7" w:rsidRDefault="00D90CD3" w:rsidP="00BB10A7">
            <w:r w:rsidRPr="00BB10A7">
              <w:t>PreviousDescription</w:t>
            </w:r>
          </w:p>
        </w:tc>
        <w:tc>
          <w:tcPr>
            <w:tcW w:w="1710" w:type="dxa"/>
          </w:tcPr>
          <w:p w:rsidR="00D90CD3" w:rsidRPr="00BB10A7" w:rsidRDefault="00D90CD3" w:rsidP="00BB10A7">
            <w:r w:rsidRPr="00BB10A7">
              <w:t>Nvarchar(4000)</w:t>
            </w:r>
          </w:p>
        </w:tc>
        <w:tc>
          <w:tcPr>
            <w:tcW w:w="5400" w:type="dxa"/>
          </w:tcPr>
          <w:p w:rsidR="00D90CD3" w:rsidRPr="00BB10A7" w:rsidRDefault="00D90CD3" w:rsidP="00BB10A7">
            <w:r w:rsidRPr="00BB10A7">
              <w:t xml:space="preserve">Follows the same semantics as </w:t>
            </w:r>
            <w:r>
              <w:t>Administration.</w:t>
            </w:r>
            <w:r w:rsidRPr="00BB10A7">
              <w:t>PredicateChange PreviousUri.</w:t>
            </w:r>
          </w:p>
        </w:tc>
      </w:tr>
      <w:tr w:rsidR="00D90CD3" w:rsidRPr="00BB10A7" w:rsidTr="00B00DA9">
        <w:tc>
          <w:tcPr>
            <w:tcW w:w="2448" w:type="dxa"/>
          </w:tcPr>
          <w:p w:rsidR="00D90CD3" w:rsidRPr="00BB10A7" w:rsidRDefault="00D90CD3" w:rsidP="00BB10A7">
            <w:r w:rsidRPr="00BB10A7">
              <w:t>NextDescription</w:t>
            </w:r>
          </w:p>
        </w:tc>
        <w:tc>
          <w:tcPr>
            <w:tcW w:w="1710" w:type="dxa"/>
          </w:tcPr>
          <w:p w:rsidR="00D90CD3" w:rsidRPr="00BB10A7" w:rsidRDefault="00D90CD3" w:rsidP="00BB10A7">
            <w:r w:rsidRPr="00BB10A7">
              <w:t>Nvarchar(4000)</w:t>
            </w:r>
          </w:p>
        </w:tc>
        <w:tc>
          <w:tcPr>
            <w:tcW w:w="5400" w:type="dxa"/>
          </w:tcPr>
          <w:p w:rsidR="00D90CD3" w:rsidRPr="00BB10A7" w:rsidRDefault="00D90CD3" w:rsidP="00BB10A7">
            <w:r w:rsidRPr="00BB10A7">
              <w:t xml:space="preserve">Follows the same semantics as </w:t>
            </w:r>
            <w:r>
              <w:t>Administration.</w:t>
            </w:r>
            <w:r w:rsidRPr="00BB10A7">
              <w:t>PredicateChange NextUri.</w:t>
            </w:r>
          </w:p>
        </w:tc>
      </w:tr>
      <w:tr w:rsidR="00D90CD3" w:rsidRPr="00BB10A7" w:rsidTr="00B00DA9">
        <w:trPr>
          <w:cnfStyle w:val="000000010000"/>
        </w:trPr>
        <w:tc>
          <w:tcPr>
            <w:tcW w:w="2448" w:type="dxa"/>
          </w:tcPr>
          <w:p w:rsidR="00D90CD3" w:rsidRPr="00BB10A7" w:rsidRDefault="00D90CD3" w:rsidP="00BB10A7">
            <w:r w:rsidRPr="00192E05">
              <w:t>PreviousBaseTypeId</w:t>
            </w:r>
          </w:p>
        </w:tc>
        <w:tc>
          <w:tcPr>
            <w:tcW w:w="1710" w:type="dxa"/>
          </w:tcPr>
          <w:p w:rsidR="00D90CD3" w:rsidRPr="00BB10A7" w:rsidRDefault="00D90CD3" w:rsidP="00BB10A7">
            <w:r>
              <w:t>U</w:t>
            </w:r>
            <w:r w:rsidRPr="00192E05">
              <w:t>niqueidentifier</w:t>
            </w:r>
          </w:p>
        </w:tc>
        <w:tc>
          <w:tcPr>
            <w:tcW w:w="5400" w:type="dxa"/>
          </w:tcPr>
          <w:p w:rsidR="00D90CD3" w:rsidRPr="00BB10A7" w:rsidRDefault="00D90CD3" w:rsidP="00040CCC">
            <w:r w:rsidRPr="00BB10A7">
              <w:t xml:space="preserve">Follows the same semantics as </w:t>
            </w:r>
            <w:r>
              <w:t>Administration.</w:t>
            </w:r>
            <w:r w:rsidRPr="00BB10A7">
              <w:t xml:space="preserve">PredicateChange </w:t>
            </w:r>
            <w:r>
              <w:t>PreviousUri</w:t>
            </w:r>
            <w:r w:rsidRPr="00BB10A7">
              <w:t>.</w:t>
            </w:r>
          </w:p>
        </w:tc>
      </w:tr>
      <w:tr w:rsidR="00D90CD3" w:rsidRPr="00BB10A7" w:rsidTr="00B00DA9">
        <w:tc>
          <w:tcPr>
            <w:tcW w:w="2448" w:type="dxa"/>
          </w:tcPr>
          <w:p w:rsidR="00D90CD3" w:rsidRPr="00BB10A7" w:rsidRDefault="00D90CD3" w:rsidP="00BB10A7">
            <w:r w:rsidRPr="00192E05">
              <w:t>NextBaseTypeId</w:t>
            </w:r>
          </w:p>
        </w:tc>
        <w:tc>
          <w:tcPr>
            <w:tcW w:w="1710" w:type="dxa"/>
          </w:tcPr>
          <w:p w:rsidR="00D90CD3" w:rsidRPr="00BB10A7" w:rsidRDefault="00D90CD3" w:rsidP="00BB10A7">
            <w:r>
              <w:t>U</w:t>
            </w:r>
            <w:r w:rsidRPr="00192E05">
              <w:t>niqueidentifier</w:t>
            </w:r>
          </w:p>
        </w:tc>
        <w:tc>
          <w:tcPr>
            <w:tcW w:w="5400" w:type="dxa"/>
          </w:tcPr>
          <w:p w:rsidR="00D90CD3" w:rsidRPr="00BB10A7" w:rsidRDefault="00D90CD3" w:rsidP="00BB10A7">
            <w:r w:rsidRPr="00BB10A7">
              <w:t xml:space="preserve">Follows the same semantics as </w:t>
            </w:r>
            <w:r>
              <w:t>Administration.</w:t>
            </w:r>
            <w:r w:rsidRPr="00BB10A7">
              <w:t>PredicateChange NextUri.</w:t>
            </w:r>
          </w:p>
        </w:tc>
      </w:tr>
    </w:tbl>
    <w:p w:rsidR="00254131" w:rsidRPr="00BB10A7" w:rsidRDefault="00FD1663" w:rsidP="00244885">
      <w:pPr>
        <w:pStyle w:val="Heading3"/>
      </w:pPr>
      <w:bookmarkStart w:id="56" w:name="_Toc202265181"/>
      <w:bookmarkStart w:id="57" w:name="_Toc226790772"/>
      <w:bookmarkStart w:id="58" w:name="_Toc228951246"/>
      <w:r>
        <w:t>Administration.</w:t>
      </w:r>
      <w:r w:rsidR="00F606F1" w:rsidRPr="00BB10A7">
        <w:t>Sc</w:t>
      </w:r>
      <w:smartTag w:uri="Chem4WordSmartTag" w:element="tag">
        <w:smartTagPr>
          <w:attr w:name="id" w:val="alanine"/>
        </w:smartTagPr>
        <w:r w:rsidR="00F606F1" w:rsidRPr="00BB10A7">
          <w:t>ala</w:t>
        </w:r>
      </w:smartTag>
      <w:r w:rsidR="00F606F1" w:rsidRPr="00BB10A7">
        <w:t>r</w:t>
      </w:r>
      <w:smartTag w:uri="Chem4WordSmartTag" w:element="tag">
        <w:smartTagPr>
          <w:attr w:name="id" w:val="proline"/>
        </w:smartTagPr>
        <w:r w:rsidR="00F606F1" w:rsidRPr="00BB10A7">
          <w:t>Pro</w:t>
        </w:r>
      </w:smartTag>
      <w:r w:rsidR="00F606F1" w:rsidRPr="00BB10A7">
        <w:t>perty</w:t>
      </w:r>
      <w:r w:rsidR="00254131" w:rsidRPr="00BB10A7">
        <w:t>Change</w:t>
      </w:r>
      <w:bookmarkEnd w:id="56"/>
      <w:bookmarkEnd w:id="57"/>
      <w:bookmarkEnd w:id="58"/>
    </w:p>
    <w:tbl>
      <w:tblPr>
        <w:tblStyle w:val="TableGrid"/>
        <w:tblW w:w="9744" w:type="dxa"/>
        <w:tblLayout w:type="fixed"/>
        <w:tblLook w:val="04A0"/>
      </w:tblPr>
      <w:tblGrid>
        <w:gridCol w:w="2407"/>
        <w:gridCol w:w="1751"/>
        <w:gridCol w:w="5586"/>
      </w:tblGrid>
      <w:tr w:rsidR="00254131" w:rsidRPr="00BB10A7" w:rsidTr="000D22B5">
        <w:trPr>
          <w:cnfStyle w:val="100000000000"/>
        </w:trPr>
        <w:tc>
          <w:tcPr>
            <w:tcW w:w="2407" w:type="dxa"/>
          </w:tcPr>
          <w:p w:rsidR="00254131" w:rsidRPr="00BB10A7" w:rsidRDefault="00254131" w:rsidP="00BB10A7">
            <w:r w:rsidRPr="00BB10A7">
              <w:t>Column name</w:t>
            </w:r>
          </w:p>
        </w:tc>
        <w:tc>
          <w:tcPr>
            <w:tcW w:w="1751" w:type="dxa"/>
          </w:tcPr>
          <w:p w:rsidR="00254131" w:rsidRPr="00BB10A7" w:rsidRDefault="00254131" w:rsidP="00BB10A7">
            <w:r w:rsidRPr="00BB10A7">
              <w:t>Data type</w:t>
            </w:r>
          </w:p>
        </w:tc>
        <w:tc>
          <w:tcPr>
            <w:tcW w:w="5586" w:type="dxa"/>
          </w:tcPr>
          <w:p w:rsidR="00254131" w:rsidRPr="00BB10A7" w:rsidRDefault="00254131" w:rsidP="00BB10A7">
            <w:r w:rsidRPr="00BB10A7">
              <w:t>Description</w:t>
            </w:r>
          </w:p>
        </w:tc>
      </w:tr>
      <w:tr w:rsidR="00863982" w:rsidRPr="00BB10A7" w:rsidTr="000D22B5">
        <w:tc>
          <w:tcPr>
            <w:tcW w:w="2407" w:type="dxa"/>
          </w:tcPr>
          <w:p w:rsidR="00863982" w:rsidRPr="00BB10A7" w:rsidRDefault="00863982" w:rsidP="000F670E">
            <w:r>
              <w:t>Id</w:t>
            </w:r>
          </w:p>
        </w:tc>
        <w:tc>
          <w:tcPr>
            <w:tcW w:w="1751" w:type="dxa"/>
          </w:tcPr>
          <w:p w:rsidR="00863982" w:rsidRPr="00BB10A7" w:rsidRDefault="00863982" w:rsidP="000F670E">
            <w:r>
              <w:t>Uniqueidentifier</w:t>
            </w:r>
          </w:p>
        </w:tc>
        <w:tc>
          <w:tcPr>
            <w:tcW w:w="5586" w:type="dxa"/>
          </w:tcPr>
          <w:p w:rsidR="00863982" w:rsidRPr="00BB10A7" w:rsidRDefault="00863982" w:rsidP="000F670E">
            <w:r>
              <w:t>Uniquely identifies a change in the system.</w:t>
            </w:r>
          </w:p>
        </w:tc>
      </w:tr>
      <w:tr w:rsidR="00863982" w:rsidRPr="00BB10A7" w:rsidTr="000D22B5">
        <w:trPr>
          <w:cnfStyle w:val="000000010000"/>
        </w:trPr>
        <w:tc>
          <w:tcPr>
            <w:tcW w:w="2407" w:type="dxa"/>
          </w:tcPr>
          <w:p w:rsidR="00863982" w:rsidRPr="00BB10A7" w:rsidRDefault="00863982" w:rsidP="00BB10A7">
            <w:r w:rsidRPr="00BB10A7">
              <w:t>Change</w:t>
            </w:r>
            <w:r>
              <w:t>S</w:t>
            </w:r>
            <w:r w:rsidRPr="00BB10A7">
              <w:t>etId</w:t>
            </w:r>
          </w:p>
        </w:tc>
        <w:tc>
          <w:tcPr>
            <w:tcW w:w="1751" w:type="dxa"/>
          </w:tcPr>
          <w:p w:rsidR="00863982" w:rsidRPr="00BB10A7" w:rsidRDefault="00863982" w:rsidP="00BB10A7">
            <w:r w:rsidRPr="00BB10A7">
              <w:t>nvarchar(64)</w:t>
            </w:r>
          </w:p>
        </w:tc>
        <w:tc>
          <w:tcPr>
            <w:tcW w:w="5586" w:type="dxa"/>
          </w:tcPr>
          <w:p w:rsidR="00863982" w:rsidRPr="00BB10A7" w:rsidRDefault="00863982" w:rsidP="00BB10A7">
            <w:r w:rsidRPr="00BB10A7">
              <w:t xml:space="preserve">Refer </w:t>
            </w:r>
            <w:r>
              <w:t>Administration.</w:t>
            </w:r>
            <w:r w:rsidRPr="00BB10A7">
              <w:t>ResourceChange for description.</w:t>
            </w:r>
          </w:p>
        </w:tc>
      </w:tr>
      <w:tr w:rsidR="00863982" w:rsidRPr="00BB10A7" w:rsidTr="000D22B5">
        <w:tc>
          <w:tcPr>
            <w:tcW w:w="2407" w:type="dxa"/>
          </w:tcPr>
          <w:p w:rsidR="00863982" w:rsidRPr="00BB10A7" w:rsidRDefault="00863982" w:rsidP="00BB10A7">
            <w:r w:rsidRPr="00BB10A7">
              <w:t>SequenceNumber</w:t>
            </w:r>
          </w:p>
        </w:tc>
        <w:tc>
          <w:tcPr>
            <w:tcW w:w="1751" w:type="dxa"/>
          </w:tcPr>
          <w:p w:rsidR="00863982" w:rsidRPr="00BB10A7" w:rsidRDefault="00863982" w:rsidP="00BB10A7">
            <w:r w:rsidRPr="00BB10A7">
              <w:t>nvarchar(64)</w:t>
            </w:r>
          </w:p>
        </w:tc>
        <w:tc>
          <w:tcPr>
            <w:tcW w:w="5586" w:type="dxa"/>
          </w:tcPr>
          <w:p w:rsidR="00863982" w:rsidRPr="00BB10A7" w:rsidRDefault="00863982" w:rsidP="00BB10A7">
            <w:r w:rsidRPr="00BB10A7">
              <w:t xml:space="preserve">Refer </w:t>
            </w:r>
            <w:r>
              <w:t>Administration.</w:t>
            </w:r>
            <w:r w:rsidRPr="00BB10A7">
              <w:t>ResourceChange for description.</w:t>
            </w:r>
          </w:p>
        </w:tc>
      </w:tr>
      <w:tr w:rsidR="00863982" w:rsidRPr="00BB10A7" w:rsidTr="000D22B5">
        <w:trPr>
          <w:cnfStyle w:val="000000010000"/>
        </w:trPr>
        <w:tc>
          <w:tcPr>
            <w:tcW w:w="2407" w:type="dxa"/>
          </w:tcPr>
          <w:p w:rsidR="00863982" w:rsidRPr="00BB10A7" w:rsidRDefault="00863982" w:rsidP="00BB10A7">
            <w:r w:rsidRPr="00BB10A7">
              <w:t>OperationId</w:t>
            </w:r>
          </w:p>
        </w:tc>
        <w:tc>
          <w:tcPr>
            <w:tcW w:w="1751" w:type="dxa"/>
          </w:tcPr>
          <w:p w:rsidR="00863982" w:rsidRPr="00BB10A7" w:rsidRDefault="00863982" w:rsidP="00BB10A7">
            <w:r w:rsidRPr="00BB10A7">
              <w:t>Int</w:t>
            </w:r>
          </w:p>
        </w:tc>
        <w:tc>
          <w:tcPr>
            <w:tcW w:w="5586" w:type="dxa"/>
          </w:tcPr>
          <w:p w:rsidR="00863982" w:rsidRPr="00BB10A7" w:rsidRDefault="00863982" w:rsidP="00BB10A7">
            <w:r w:rsidRPr="00BB10A7">
              <w:t xml:space="preserve">Refer </w:t>
            </w:r>
            <w:r>
              <w:t>Administration.</w:t>
            </w:r>
            <w:r w:rsidRPr="00BB10A7">
              <w:t>ResourceChange for description.</w:t>
            </w:r>
          </w:p>
        </w:tc>
      </w:tr>
      <w:tr w:rsidR="00863982" w:rsidRPr="00BB10A7" w:rsidTr="000D22B5">
        <w:tc>
          <w:tcPr>
            <w:tcW w:w="2407" w:type="dxa"/>
          </w:tcPr>
          <w:p w:rsidR="00863982" w:rsidRPr="00BB10A7" w:rsidRDefault="00863982" w:rsidP="00BB10A7">
            <w:r w:rsidRPr="00192E05">
              <w:t>Sc</w:t>
            </w:r>
            <w:smartTag w:uri="Chem4WordSmartTag" w:element="tag">
              <w:smartTagPr>
                <w:attr w:name="id" w:val="alanine"/>
              </w:smartTagPr>
              <w:r w:rsidRPr="00192E05">
                <w:t>ala</w:t>
              </w:r>
            </w:smartTag>
            <w:r w:rsidRPr="00192E05">
              <w:t>r</w:t>
            </w:r>
            <w:smartTag w:uri="Chem4WordSmartTag" w:element="tag">
              <w:smartTagPr>
                <w:attr w:name="id" w:val="proline"/>
              </w:smartTagPr>
              <w:r w:rsidRPr="00192E05">
                <w:t>Pro</w:t>
              </w:r>
            </w:smartTag>
            <w:r w:rsidRPr="00192E05">
              <w:t>pertyId</w:t>
            </w:r>
          </w:p>
        </w:tc>
        <w:tc>
          <w:tcPr>
            <w:tcW w:w="1751" w:type="dxa"/>
          </w:tcPr>
          <w:p w:rsidR="00863982" w:rsidRPr="00BB10A7" w:rsidRDefault="00863982" w:rsidP="00BB10A7">
            <w:r>
              <w:t>U</w:t>
            </w:r>
            <w:r w:rsidRPr="00192E05">
              <w:t>niqueidentifier</w:t>
            </w:r>
          </w:p>
        </w:tc>
        <w:tc>
          <w:tcPr>
            <w:tcW w:w="5586" w:type="dxa"/>
          </w:tcPr>
          <w:p w:rsidR="00863982" w:rsidRPr="00BB10A7" w:rsidRDefault="00863982" w:rsidP="00BB10A7">
            <w:r>
              <w:t>Id of sc</w:t>
            </w:r>
            <w:smartTag w:uri="Chem4WordSmartTag" w:element="tag">
              <w:smartTagPr>
                <w:attr w:name="id" w:val="alanine"/>
              </w:smartTagPr>
              <w:r>
                <w:t>ala</w:t>
              </w:r>
            </w:smartTag>
            <w:r>
              <w:t xml:space="preserve">r </w:t>
            </w:r>
            <w:smartTag w:uri="Chem4WordSmartTag" w:element="tag">
              <w:smartTagPr>
                <w:attr w:name="id" w:val="proline"/>
              </w:smartTagPr>
              <w:r>
                <w:t>pro</w:t>
              </w:r>
            </w:smartTag>
            <w:r>
              <w:t>perty.</w:t>
            </w:r>
          </w:p>
        </w:tc>
      </w:tr>
      <w:tr w:rsidR="00863982" w:rsidRPr="00BB10A7" w:rsidDel="00192E05" w:rsidTr="000D22B5">
        <w:trPr>
          <w:cnfStyle w:val="000000010000"/>
        </w:trPr>
        <w:tc>
          <w:tcPr>
            <w:tcW w:w="2407" w:type="dxa"/>
          </w:tcPr>
          <w:p w:rsidR="00863982" w:rsidRPr="00BB10A7" w:rsidDel="00192E05" w:rsidRDefault="00863982" w:rsidP="00BB10A7">
            <w:r w:rsidRPr="00192E05">
              <w:t>PreviousResourceTypeId</w:t>
            </w:r>
          </w:p>
        </w:tc>
        <w:tc>
          <w:tcPr>
            <w:tcW w:w="1751" w:type="dxa"/>
          </w:tcPr>
          <w:p w:rsidR="00863982" w:rsidRPr="00BB10A7" w:rsidDel="00192E05" w:rsidRDefault="00863982" w:rsidP="00BB10A7">
            <w:r>
              <w:t>U</w:t>
            </w:r>
            <w:r w:rsidRPr="00192E05">
              <w:t>niqueidentifier</w:t>
            </w:r>
          </w:p>
        </w:tc>
        <w:tc>
          <w:tcPr>
            <w:tcW w:w="5586" w:type="dxa"/>
          </w:tcPr>
          <w:p w:rsidR="00863982" w:rsidRPr="00BB10A7" w:rsidDel="00192E05" w:rsidRDefault="00863982" w:rsidP="00BB10A7">
            <w:r w:rsidRPr="00BB10A7">
              <w:t xml:space="preserve">Follows the same semantics as </w:t>
            </w:r>
            <w:r>
              <w:t>Administration.</w:t>
            </w:r>
            <w:r w:rsidRPr="00BB10A7">
              <w:t>PredicateChange PreviousUri.</w:t>
            </w:r>
          </w:p>
        </w:tc>
      </w:tr>
      <w:tr w:rsidR="00863982" w:rsidRPr="00BB10A7" w:rsidDel="00192E05" w:rsidTr="000D22B5">
        <w:tc>
          <w:tcPr>
            <w:tcW w:w="2407" w:type="dxa"/>
          </w:tcPr>
          <w:p w:rsidR="00863982" w:rsidRPr="00BB10A7" w:rsidDel="00192E05" w:rsidRDefault="00863982" w:rsidP="00BB10A7">
            <w:r w:rsidRPr="00192E05">
              <w:t>NextResourceTypeId</w:t>
            </w:r>
          </w:p>
        </w:tc>
        <w:tc>
          <w:tcPr>
            <w:tcW w:w="1751" w:type="dxa"/>
          </w:tcPr>
          <w:p w:rsidR="00863982" w:rsidRPr="00BB10A7" w:rsidDel="00192E05" w:rsidRDefault="00863982" w:rsidP="00BB10A7">
            <w:r>
              <w:t>U</w:t>
            </w:r>
            <w:r w:rsidRPr="00192E05">
              <w:t>niqueidentifier</w:t>
            </w:r>
          </w:p>
        </w:tc>
        <w:tc>
          <w:tcPr>
            <w:tcW w:w="5586" w:type="dxa"/>
          </w:tcPr>
          <w:p w:rsidR="005B1FCC" w:rsidRDefault="00863982">
            <w:r w:rsidRPr="00BB10A7">
              <w:t xml:space="preserve">Follows the same semantics as </w:t>
            </w:r>
            <w:r>
              <w:t>Administration.</w:t>
            </w:r>
            <w:r w:rsidRPr="00BB10A7">
              <w:t>PredicateChange</w:t>
            </w:r>
            <w:r>
              <w:t>NextUri</w:t>
            </w:r>
            <w:r w:rsidRPr="00BB10A7">
              <w:t>.</w:t>
            </w:r>
          </w:p>
        </w:tc>
      </w:tr>
      <w:tr w:rsidR="00863982" w:rsidRPr="00BB10A7" w:rsidDel="00192E05" w:rsidTr="000D22B5">
        <w:trPr>
          <w:cnfStyle w:val="000000010000"/>
        </w:trPr>
        <w:tc>
          <w:tcPr>
            <w:tcW w:w="2407" w:type="dxa"/>
          </w:tcPr>
          <w:p w:rsidR="00863982" w:rsidRPr="00192E05" w:rsidRDefault="00863982" w:rsidP="00BB10A7">
            <w:r>
              <w:t>PreviousUri</w:t>
            </w:r>
          </w:p>
        </w:tc>
        <w:tc>
          <w:tcPr>
            <w:tcW w:w="1751" w:type="dxa"/>
          </w:tcPr>
          <w:p w:rsidR="00863982" w:rsidRDefault="00863982" w:rsidP="007B2BB7">
            <w:r w:rsidRPr="00BB10A7">
              <w:t>Nvarchar(10</w:t>
            </w:r>
            <w:r>
              <w:t>24</w:t>
            </w:r>
            <w:r w:rsidRPr="00BB10A7">
              <w:t>)</w:t>
            </w:r>
          </w:p>
        </w:tc>
        <w:tc>
          <w:tcPr>
            <w:tcW w:w="5586" w:type="dxa"/>
          </w:tcPr>
          <w:p w:rsidR="00863982" w:rsidRPr="00BB10A7" w:rsidRDefault="00863982" w:rsidP="00BB10A7">
            <w:r w:rsidRPr="00BB10A7">
              <w:t xml:space="preserve">Follows the same semantics as </w:t>
            </w:r>
            <w:r>
              <w:t>Administration.</w:t>
            </w:r>
            <w:r w:rsidRPr="00BB10A7">
              <w:t>PredicateChange PreviousUri.</w:t>
            </w:r>
          </w:p>
        </w:tc>
      </w:tr>
      <w:tr w:rsidR="00863982" w:rsidRPr="00BB10A7" w:rsidDel="00192E05" w:rsidTr="000D22B5">
        <w:tc>
          <w:tcPr>
            <w:tcW w:w="2407" w:type="dxa"/>
          </w:tcPr>
          <w:p w:rsidR="00863982" w:rsidRPr="00192E05" w:rsidRDefault="00863982" w:rsidP="00BB10A7">
            <w:r>
              <w:t>NextUri</w:t>
            </w:r>
          </w:p>
        </w:tc>
        <w:tc>
          <w:tcPr>
            <w:tcW w:w="1751" w:type="dxa"/>
          </w:tcPr>
          <w:p w:rsidR="00863982" w:rsidRDefault="00863982" w:rsidP="007B2BB7">
            <w:r w:rsidRPr="00BB10A7">
              <w:t>Nvarchar(10</w:t>
            </w:r>
            <w:r>
              <w:t>24</w:t>
            </w:r>
            <w:r w:rsidRPr="00BB10A7">
              <w:t>)</w:t>
            </w:r>
          </w:p>
        </w:tc>
        <w:tc>
          <w:tcPr>
            <w:tcW w:w="5586" w:type="dxa"/>
          </w:tcPr>
          <w:p w:rsidR="00863982" w:rsidRPr="00BB10A7" w:rsidRDefault="00863982" w:rsidP="00BB10A7">
            <w:r w:rsidRPr="00BB10A7">
              <w:t xml:space="preserve">Follows the same semantics as </w:t>
            </w:r>
            <w:r>
              <w:t>Administration.</w:t>
            </w:r>
            <w:r w:rsidRPr="00BB10A7">
              <w:t>PredicateChange</w:t>
            </w:r>
            <w:r>
              <w:t xml:space="preserve"> NextUri</w:t>
            </w:r>
            <w:r w:rsidRPr="00BB10A7">
              <w:t>.</w:t>
            </w:r>
          </w:p>
        </w:tc>
      </w:tr>
      <w:tr w:rsidR="00863982" w:rsidRPr="00BB10A7" w:rsidDel="00192E05" w:rsidTr="000D22B5">
        <w:trPr>
          <w:cnfStyle w:val="000000010000"/>
        </w:trPr>
        <w:tc>
          <w:tcPr>
            <w:tcW w:w="2407" w:type="dxa"/>
          </w:tcPr>
          <w:p w:rsidR="00863982" w:rsidRDefault="00863982" w:rsidP="00BB10A7">
            <w:r>
              <w:t>PreviousDescription</w:t>
            </w:r>
          </w:p>
        </w:tc>
        <w:tc>
          <w:tcPr>
            <w:tcW w:w="1751" w:type="dxa"/>
          </w:tcPr>
          <w:p w:rsidR="00863982" w:rsidRDefault="00863982" w:rsidP="007B2BB7">
            <w:r w:rsidRPr="00BB10A7">
              <w:t>Nvarchar(</w:t>
            </w:r>
            <w:r>
              <w:t>max</w:t>
            </w:r>
            <w:r w:rsidRPr="00BB10A7">
              <w:t>)</w:t>
            </w:r>
          </w:p>
        </w:tc>
        <w:tc>
          <w:tcPr>
            <w:tcW w:w="5586" w:type="dxa"/>
          </w:tcPr>
          <w:p w:rsidR="00863982" w:rsidRPr="00BB10A7" w:rsidRDefault="00863982" w:rsidP="00BB10A7">
            <w:r w:rsidRPr="00BB10A7">
              <w:t xml:space="preserve">Follows the same semantics as </w:t>
            </w:r>
            <w:r>
              <w:t>Administration.</w:t>
            </w:r>
            <w:r w:rsidRPr="00BB10A7">
              <w:t>PredicateChange PreviousUri.</w:t>
            </w:r>
          </w:p>
        </w:tc>
      </w:tr>
      <w:tr w:rsidR="00863982" w:rsidRPr="00BB10A7" w:rsidDel="00192E05" w:rsidTr="000D22B5">
        <w:tc>
          <w:tcPr>
            <w:tcW w:w="2407" w:type="dxa"/>
          </w:tcPr>
          <w:p w:rsidR="00863982" w:rsidRDefault="00863982" w:rsidP="00BB10A7">
            <w:r>
              <w:t>NextDescription</w:t>
            </w:r>
          </w:p>
        </w:tc>
        <w:tc>
          <w:tcPr>
            <w:tcW w:w="1751" w:type="dxa"/>
          </w:tcPr>
          <w:p w:rsidR="00863982" w:rsidRDefault="00863982" w:rsidP="007B2BB7">
            <w:r w:rsidRPr="00BB10A7">
              <w:t>Nvarchar(</w:t>
            </w:r>
            <w:r>
              <w:t>max</w:t>
            </w:r>
            <w:r w:rsidRPr="00BB10A7">
              <w:t>)</w:t>
            </w:r>
          </w:p>
        </w:tc>
        <w:tc>
          <w:tcPr>
            <w:tcW w:w="5586" w:type="dxa"/>
          </w:tcPr>
          <w:p w:rsidR="00863982" w:rsidRPr="00BB10A7" w:rsidRDefault="00863982" w:rsidP="00BB10A7">
            <w:r w:rsidRPr="00BB10A7">
              <w:t xml:space="preserve">Follows the same semantics as </w:t>
            </w:r>
            <w:r>
              <w:t>Administration.</w:t>
            </w:r>
            <w:r w:rsidRPr="00BB10A7">
              <w:t>PredicateChange</w:t>
            </w:r>
            <w:r>
              <w:t xml:space="preserve"> NextUri</w:t>
            </w:r>
            <w:r w:rsidRPr="00BB10A7">
              <w:t>.</w:t>
            </w:r>
          </w:p>
        </w:tc>
      </w:tr>
      <w:tr w:rsidR="00863982" w:rsidRPr="00BB10A7" w:rsidTr="000D22B5">
        <w:trPr>
          <w:cnfStyle w:val="000000010000"/>
        </w:trPr>
        <w:tc>
          <w:tcPr>
            <w:tcW w:w="2407" w:type="dxa"/>
          </w:tcPr>
          <w:p w:rsidR="00863982" w:rsidRPr="00BB10A7" w:rsidRDefault="00863982" w:rsidP="00BB10A7">
            <w:r w:rsidRPr="00192E05">
              <w:t>PreviousName</w:t>
            </w:r>
          </w:p>
        </w:tc>
        <w:tc>
          <w:tcPr>
            <w:tcW w:w="1751" w:type="dxa"/>
          </w:tcPr>
          <w:p w:rsidR="00863982" w:rsidRPr="00BB10A7" w:rsidRDefault="00863982" w:rsidP="00BB10A7">
            <w:r w:rsidRPr="00BB10A7">
              <w:t>Nvarchar(100)</w:t>
            </w:r>
          </w:p>
        </w:tc>
        <w:tc>
          <w:tcPr>
            <w:tcW w:w="5586" w:type="dxa"/>
          </w:tcPr>
          <w:p w:rsidR="00863982" w:rsidRPr="00BB10A7" w:rsidRDefault="00863982" w:rsidP="00BB10A7">
            <w:r w:rsidRPr="00BB10A7">
              <w:t xml:space="preserve">Follows the same semantics as </w:t>
            </w:r>
            <w:r>
              <w:t>Administration.</w:t>
            </w:r>
            <w:r w:rsidRPr="00BB10A7">
              <w:t xml:space="preserve">PredicateChange </w:t>
            </w:r>
            <w:r w:rsidRPr="00BB10A7">
              <w:lastRenderedPageBreak/>
              <w:t>PreviousUri.</w:t>
            </w:r>
          </w:p>
        </w:tc>
      </w:tr>
      <w:tr w:rsidR="00863982" w:rsidRPr="00BB10A7" w:rsidTr="000D22B5">
        <w:tc>
          <w:tcPr>
            <w:tcW w:w="2407" w:type="dxa"/>
          </w:tcPr>
          <w:p w:rsidR="00863982" w:rsidRPr="00BB10A7" w:rsidRDefault="00863982" w:rsidP="00BB10A7">
            <w:r w:rsidRPr="00192E05">
              <w:lastRenderedPageBreak/>
              <w:t>NextName</w:t>
            </w:r>
          </w:p>
        </w:tc>
        <w:tc>
          <w:tcPr>
            <w:tcW w:w="1751" w:type="dxa"/>
          </w:tcPr>
          <w:p w:rsidR="00863982" w:rsidRPr="00BB10A7" w:rsidRDefault="00863982" w:rsidP="00BB10A7">
            <w:r w:rsidRPr="00BB10A7">
              <w:t>Nvarchar(100)</w:t>
            </w:r>
          </w:p>
        </w:tc>
        <w:tc>
          <w:tcPr>
            <w:tcW w:w="5586" w:type="dxa"/>
          </w:tcPr>
          <w:p w:rsidR="005B1FCC" w:rsidRDefault="00863982">
            <w:r w:rsidRPr="00BB10A7">
              <w:t xml:space="preserve">Follows the same semantics as </w:t>
            </w:r>
            <w:r>
              <w:t>Administration.</w:t>
            </w:r>
            <w:r w:rsidRPr="00BB10A7">
              <w:t>PredicateChange</w:t>
            </w:r>
            <w:r>
              <w:t>NextUri</w:t>
            </w:r>
            <w:r w:rsidRPr="00BB10A7">
              <w:t>.</w:t>
            </w:r>
          </w:p>
        </w:tc>
      </w:tr>
      <w:tr w:rsidR="00863982" w:rsidRPr="00BB10A7" w:rsidTr="000D22B5">
        <w:trPr>
          <w:cnfStyle w:val="000000010000"/>
        </w:trPr>
        <w:tc>
          <w:tcPr>
            <w:tcW w:w="2407" w:type="dxa"/>
          </w:tcPr>
          <w:p w:rsidR="00863982" w:rsidRPr="00BB10A7" w:rsidRDefault="00863982" w:rsidP="00BB10A7">
            <w:r w:rsidRPr="00BB10A7">
              <w:t>PreviousDataType</w:t>
            </w:r>
          </w:p>
        </w:tc>
        <w:tc>
          <w:tcPr>
            <w:tcW w:w="1751" w:type="dxa"/>
          </w:tcPr>
          <w:p w:rsidR="00863982" w:rsidRPr="00BB10A7" w:rsidRDefault="00863982" w:rsidP="00BB10A7">
            <w:r w:rsidRPr="00BB10A7">
              <w:t>Nvarchar(100)</w:t>
            </w:r>
          </w:p>
        </w:tc>
        <w:tc>
          <w:tcPr>
            <w:tcW w:w="5586" w:type="dxa"/>
          </w:tcPr>
          <w:p w:rsidR="00863982" w:rsidRPr="00BB10A7" w:rsidRDefault="00863982" w:rsidP="00BB10A7">
            <w:r w:rsidRPr="00BB10A7">
              <w:t xml:space="preserve">Follows the same semantics as </w:t>
            </w:r>
            <w:r>
              <w:t>Administration.</w:t>
            </w:r>
            <w:r w:rsidRPr="00BB10A7">
              <w:t>PredicateChange PreviousUri.</w:t>
            </w:r>
          </w:p>
        </w:tc>
      </w:tr>
      <w:tr w:rsidR="00863982" w:rsidRPr="00BB10A7" w:rsidTr="000D22B5">
        <w:tc>
          <w:tcPr>
            <w:tcW w:w="2407" w:type="dxa"/>
          </w:tcPr>
          <w:p w:rsidR="00863982" w:rsidRPr="00BB10A7" w:rsidRDefault="00863982" w:rsidP="00BB10A7">
            <w:r w:rsidRPr="00BB10A7">
              <w:t>NextDataType</w:t>
            </w:r>
          </w:p>
        </w:tc>
        <w:tc>
          <w:tcPr>
            <w:tcW w:w="1751" w:type="dxa"/>
          </w:tcPr>
          <w:p w:rsidR="00863982" w:rsidRPr="00BB10A7" w:rsidRDefault="00863982" w:rsidP="00BB10A7">
            <w:r w:rsidRPr="00BB10A7">
              <w:t>Nvarchar(100)</w:t>
            </w:r>
          </w:p>
        </w:tc>
        <w:tc>
          <w:tcPr>
            <w:tcW w:w="5586" w:type="dxa"/>
          </w:tcPr>
          <w:p w:rsidR="00863982" w:rsidRPr="00BB10A7" w:rsidRDefault="00863982" w:rsidP="00BB10A7">
            <w:r w:rsidRPr="00BB10A7">
              <w:t xml:space="preserve">Follows the same semantics as </w:t>
            </w:r>
            <w:r>
              <w:t>Administration.</w:t>
            </w:r>
            <w:r w:rsidRPr="00BB10A7">
              <w:t>PredicateChange NextUri.</w:t>
            </w:r>
          </w:p>
        </w:tc>
      </w:tr>
      <w:tr w:rsidR="00863982" w:rsidRPr="00BB10A7" w:rsidTr="000D22B5">
        <w:trPr>
          <w:cnfStyle w:val="000000010000"/>
        </w:trPr>
        <w:tc>
          <w:tcPr>
            <w:tcW w:w="2407" w:type="dxa"/>
          </w:tcPr>
          <w:p w:rsidR="00863982" w:rsidRPr="00BB10A7" w:rsidRDefault="00863982" w:rsidP="00BB10A7">
            <w:r w:rsidRPr="00BB10A7">
              <w:t>PreviousNullable</w:t>
            </w:r>
          </w:p>
        </w:tc>
        <w:tc>
          <w:tcPr>
            <w:tcW w:w="1751" w:type="dxa"/>
          </w:tcPr>
          <w:p w:rsidR="00863982" w:rsidRPr="00BB10A7" w:rsidRDefault="00863982" w:rsidP="00BB10A7">
            <w:r w:rsidRPr="00BB10A7">
              <w:t>Bit</w:t>
            </w:r>
          </w:p>
        </w:tc>
        <w:tc>
          <w:tcPr>
            <w:tcW w:w="5586" w:type="dxa"/>
          </w:tcPr>
          <w:p w:rsidR="00863982" w:rsidRPr="00BB10A7" w:rsidRDefault="00863982" w:rsidP="00BB10A7">
            <w:r w:rsidRPr="00BB10A7">
              <w:t xml:space="preserve">Follows the same semantics as </w:t>
            </w:r>
            <w:r>
              <w:t>Administration.</w:t>
            </w:r>
            <w:r w:rsidRPr="00BB10A7">
              <w:t>PredicateChange PreviousUri.</w:t>
            </w:r>
          </w:p>
        </w:tc>
      </w:tr>
      <w:tr w:rsidR="00863982" w:rsidRPr="00BB10A7" w:rsidTr="000D22B5">
        <w:tc>
          <w:tcPr>
            <w:tcW w:w="2407" w:type="dxa"/>
          </w:tcPr>
          <w:p w:rsidR="00863982" w:rsidRPr="00BB10A7" w:rsidRDefault="00863982" w:rsidP="00BB10A7">
            <w:r w:rsidRPr="00BB10A7">
              <w:t>NextNullable</w:t>
            </w:r>
          </w:p>
        </w:tc>
        <w:tc>
          <w:tcPr>
            <w:tcW w:w="1751" w:type="dxa"/>
          </w:tcPr>
          <w:p w:rsidR="00863982" w:rsidRPr="00BB10A7" w:rsidRDefault="00863982" w:rsidP="00BB10A7">
            <w:r w:rsidRPr="00BB10A7">
              <w:t>Bit</w:t>
            </w:r>
          </w:p>
        </w:tc>
        <w:tc>
          <w:tcPr>
            <w:tcW w:w="5586" w:type="dxa"/>
          </w:tcPr>
          <w:p w:rsidR="00863982" w:rsidRPr="00BB10A7" w:rsidRDefault="00863982" w:rsidP="00BB10A7">
            <w:r w:rsidRPr="00BB10A7">
              <w:t xml:space="preserve">Follows the same semantics as </w:t>
            </w:r>
            <w:r>
              <w:t>Administration.</w:t>
            </w:r>
            <w:r w:rsidRPr="00BB10A7">
              <w:t>PredicateChange NextUri.</w:t>
            </w:r>
          </w:p>
        </w:tc>
      </w:tr>
      <w:tr w:rsidR="00863982" w:rsidRPr="00BB10A7" w:rsidTr="000D22B5">
        <w:trPr>
          <w:cnfStyle w:val="000000010000"/>
        </w:trPr>
        <w:tc>
          <w:tcPr>
            <w:tcW w:w="2407" w:type="dxa"/>
          </w:tcPr>
          <w:p w:rsidR="00863982" w:rsidRPr="00BB10A7" w:rsidRDefault="00863982" w:rsidP="00BB10A7">
            <w:r w:rsidRPr="00BB10A7">
              <w:t>PreviousMaxLength</w:t>
            </w:r>
          </w:p>
        </w:tc>
        <w:tc>
          <w:tcPr>
            <w:tcW w:w="1751" w:type="dxa"/>
          </w:tcPr>
          <w:p w:rsidR="00863982" w:rsidRPr="00BB10A7" w:rsidRDefault="00863982" w:rsidP="00BB10A7">
            <w:r w:rsidRPr="00BB10A7">
              <w:t>Int</w:t>
            </w:r>
          </w:p>
        </w:tc>
        <w:tc>
          <w:tcPr>
            <w:tcW w:w="5586" w:type="dxa"/>
          </w:tcPr>
          <w:p w:rsidR="00863982" w:rsidRPr="00BB10A7" w:rsidRDefault="00863982" w:rsidP="00BB10A7">
            <w:r w:rsidRPr="00BB10A7">
              <w:t xml:space="preserve">Follows the same semantics as </w:t>
            </w:r>
            <w:r>
              <w:t>Administration.</w:t>
            </w:r>
            <w:r w:rsidRPr="00BB10A7">
              <w:t>PredicateChange PreviousUri.</w:t>
            </w:r>
          </w:p>
        </w:tc>
      </w:tr>
      <w:tr w:rsidR="00863982" w:rsidRPr="00BB10A7" w:rsidTr="000D22B5">
        <w:tc>
          <w:tcPr>
            <w:tcW w:w="2407" w:type="dxa"/>
          </w:tcPr>
          <w:p w:rsidR="00863982" w:rsidRPr="00BB10A7" w:rsidRDefault="00863982" w:rsidP="00BB10A7">
            <w:r w:rsidRPr="00BB10A7">
              <w:t>NextMaxLength</w:t>
            </w:r>
          </w:p>
        </w:tc>
        <w:tc>
          <w:tcPr>
            <w:tcW w:w="1751" w:type="dxa"/>
          </w:tcPr>
          <w:p w:rsidR="00863982" w:rsidRPr="00BB10A7" w:rsidRDefault="00863982" w:rsidP="00BB10A7">
            <w:r w:rsidRPr="00BB10A7">
              <w:t>Int</w:t>
            </w:r>
          </w:p>
        </w:tc>
        <w:tc>
          <w:tcPr>
            <w:tcW w:w="5586" w:type="dxa"/>
          </w:tcPr>
          <w:p w:rsidR="00863982" w:rsidRPr="00BB10A7" w:rsidRDefault="00863982" w:rsidP="00BB10A7">
            <w:r w:rsidRPr="00BB10A7">
              <w:t xml:space="preserve">Follows the same semantics as </w:t>
            </w:r>
            <w:r>
              <w:t>Administration.</w:t>
            </w:r>
            <w:r w:rsidRPr="00BB10A7">
              <w:t>PredicateChange NextUri.</w:t>
            </w:r>
          </w:p>
        </w:tc>
      </w:tr>
      <w:tr w:rsidR="00863982" w:rsidRPr="00BB10A7" w:rsidTr="000D22B5">
        <w:trPr>
          <w:cnfStyle w:val="000000010000"/>
        </w:trPr>
        <w:tc>
          <w:tcPr>
            <w:tcW w:w="2407" w:type="dxa"/>
          </w:tcPr>
          <w:p w:rsidR="00863982" w:rsidRPr="00BB10A7" w:rsidRDefault="00863982" w:rsidP="00BB10A7">
            <w:r w:rsidRPr="00BB10A7">
              <w:t>PreviousScale</w:t>
            </w:r>
          </w:p>
        </w:tc>
        <w:tc>
          <w:tcPr>
            <w:tcW w:w="1751" w:type="dxa"/>
          </w:tcPr>
          <w:p w:rsidR="00863982" w:rsidRPr="00BB10A7" w:rsidRDefault="00863982" w:rsidP="00BB10A7">
            <w:r w:rsidRPr="00BB10A7">
              <w:t>Int</w:t>
            </w:r>
          </w:p>
        </w:tc>
        <w:tc>
          <w:tcPr>
            <w:tcW w:w="5586" w:type="dxa"/>
          </w:tcPr>
          <w:p w:rsidR="00863982" w:rsidRPr="00BB10A7" w:rsidRDefault="00863982" w:rsidP="00BB10A7">
            <w:r w:rsidRPr="00BB10A7">
              <w:t xml:space="preserve">Follows the same semantics as </w:t>
            </w:r>
            <w:r>
              <w:t>Administration.</w:t>
            </w:r>
            <w:r w:rsidRPr="00BB10A7">
              <w:t>PredicateChange PreviousUri.</w:t>
            </w:r>
          </w:p>
        </w:tc>
      </w:tr>
      <w:tr w:rsidR="00863982" w:rsidRPr="00BB10A7" w:rsidTr="000D22B5">
        <w:tc>
          <w:tcPr>
            <w:tcW w:w="2407" w:type="dxa"/>
          </w:tcPr>
          <w:p w:rsidR="00863982" w:rsidRPr="00BB10A7" w:rsidRDefault="00863982" w:rsidP="00BB10A7">
            <w:r w:rsidRPr="00BB10A7">
              <w:t>NextScale</w:t>
            </w:r>
          </w:p>
        </w:tc>
        <w:tc>
          <w:tcPr>
            <w:tcW w:w="1751" w:type="dxa"/>
          </w:tcPr>
          <w:p w:rsidR="00863982" w:rsidRPr="00BB10A7" w:rsidRDefault="00863982" w:rsidP="00BB10A7">
            <w:r w:rsidRPr="00BB10A7">
              <w:t>Int</w:t>
            </w:r>
          </w:p>
        </w:tc>
        <w:tc>
          <w:tcPr>
            <w:tcW w:w="5586" w:type="dxa"/>
          </w:tcPr>
          <w:p w:rsidR="00863982" w:rsidRPr="00BB10A7" w:rsidRDefault="00863982" w:rsidP="00BB10A7">
            <w:r w:rsidRPr="00BB10A7">
              <w:t xml:space="preserve">Follows the same semantics as </w:t>
            </w:r>
            <w:r>
              <w:t>Administration.</w:t>
            </w:r>
            <w:r w:rsidRPr="00BB10A7">
              <w:t>PredicateChange NextUri.</w:t>
            </w:r>
          </w:p>
        </w:tc>
      </w:tr>
      <w:tr w:rsidR="00863982" w:rsidRPr="00BB10A7" w:rsidTr="000D22B5">
        <w:trPr>
          <w:cnfStyle w:val="000000010000"/>
        </w:trPr>
        <w:tc>
          <w:tcPr>
            <w:tcW w:w="2407" w:type="dxa"/>
          </w:tcPr>
          <w:p w:rsidR="00863982" w:rsidRPr="00BB10A7" w:rsidRDefault="00863982" w:rsidP="00BB10A7">
            <w:r w:rsidRPr="00BB10A7">
              <w:t>PreviousPrecision</w:t>
            </w:r>
          </w:p>
        </w:tc>
        <w:tc>
          <w:tcPr>
            <w:tcW w:w="1751" w:type="dxa"/>
          </w:tcPr>
          <w:p w:rsidR="00863982" w:rsidRPr="00BB10A7" w:rsidRDefault="00863982" w:rsidP="00BB10A7">
            <w:r w:rsidRPr="00BB10A7">
              <w:t>Int</w:t>
            </w:r>
          </w:p>
        </w:tc>
        <w:tc>
          <w:tcPr>
            <w:tcW w:w="5586" w:type="dxa"/>
          </w:tcPr>
          <w:p w:rsidR="00863982" w:rsidRPr="00BB10A7" w:rsidRDefault="00863982" w:rsidP="00BB10A7">
            <w:r w:rsidRPr="00BB10A7">
              <w:t xml:space="preserve">Follows the same semantics as </w:t>
            </w:r>
            <w:r>
              <w:t>Administration.</w:t>
            </w:r>
            <w:r w:rsidRPr="00BB10A7">
              <w:t>PredicateChange PreviousUri.</w:t>
            </w:r>
          </w:p>
        </w:tc>
      </w:tr>
      <w:tr w:rsidR="00863982" w:rsidRPr="00BB10A7" w:rsidTr="000D22B5">
        <w:tc>
          <w:tcPr>
            <w:tcW w:w="2407" w:type="dxa"/>
          </w:tcPr>
          <w:p w:rsidR="00863982" w:rsidRPr="00BB10A7" w:rsidRDefault="00863982" w:rsidP="00BB10A7">
            <w:r w:rsidRPr="00BB10A7">
              <w:t>NextPrecision</w:t>
            </w:r>
          </w:p>
        </w:tc>
        <w:tc>
          <w:tcPr>
            <w:tcW w:w="1751" w:type="dxa"/>
          </w:tcPr>
          <w:p w:rsidR="00863982" w:rsidRPr="00BB10A7" w:rsidRDefault="00863982" w:rsidP="00BB10A7">
            <w:r w:rsidRPr="00BB10A7">
              <w:t>Int</w:t>
            </w:r>
          </w:p>
        </w:tc>
        <w:tc>
          <w:tcPr>
            <w:tcW w:w="5586" w:type="dxa"/>
          </w:tcPr>
          <w:p w:rsidR="00863982" w:rsidRPr="00BB10A7" w:rsidRDefault="00863982" w:rsidP="00BB10A7">
            <w:r w:rsidRPr="00BB10A7">
              <w:t xml:space="preserve">Follows the same semantics as </w:t>
            </w:r>
            <w:r>
              <w:t>Administration.</w:t>
            </w:r>
            <w:r w:rsidRPr="00BB10A7">
              <w:t>PredicateChange NextUri.</w:t>
            </w:r>
          </w:p>
        </w:tc>
      </w:tr>
    </w:tbl>
    <w:p w:rsidR="00656350" w:rsidRPr="00BB10A7" w:rsidRDefault="00656350" w:rsidP="00656350">
      <w:pPr>
        <w:pStyle w:val="Heading3"/>
      </w:pPr>
      <w:bookmarkStart w:id="59" w:name="_Preventing_Data_Loss"/>
      <w:bookmarkStart w:id="60" w:name="_Toc221117321"/>
      <w:bookmarkStart w:id="61" w:name="_Toc226790773"/>
      <w:bookmarkStart w:id="62" w:name="_Toc228951247"/>
      <w:bookmarkStart w:id="63" w:name="_Toc202265182"/>
      <w:bookmarkEnd w:id="59"/>
      <w:r>
        <w:t>Administration.Navigation</w:t>
      </w:r>
      <w:smartTag w:uri="Chem4WordSmartTag" w:element="tag">
        <w:smartTagPr>
          <w:attr w:name="id" w:val="proline"/>
        </w:smartTagPr>
        <w:r w:rsidRPr="00BB10A7">
          <w:t>Pro</w:t>
        </w:r>
      </w:smartTag>
      <w:r w:rsidRPr="00BB10A7">
        <w:t>pertyChange</w:t>
      </w:r>
      <w:bookmarkEnd w:id="60"/>
      <w:bookmarkEnd w:id="61"/>
      <w:bookmarkEnd w:id="62"/>
    </w:p>
    <w:tbl>
      <w:tblPr>
        <w:tblStyle w:val="TableGrid"/>
        <w:tblW w:w="9744" w:type="dxa"/>
        <w:tblLayout w:type="fixed"/>
        <w:tblLook w:val="04A0"/>
      </w:tblPr>
      <w:tblGrid>
        <w:gridCol w:w="2407"/>
        <w:gridCol w:w="1650"/>
        <w:gridCol w:w="5687"/>
      </w:tblGrid>
      <w:tr w:rsidR="00656350" w:rsidRPr="00BB10A7" w:rsidTr="008C7D93">
        <w:trPr>
          <w:cnfStyle w:val="100000000000"/>
        </w:trPr>
        <w:tc>
          <w:tcPr>
            <w:tcW w:w="2407" w:type="dxa"/>
          </w:tcPr>
          <w:p w:rsidR="00656350" w:rsidRPr="00BB10A7" w:rsidRDefault="00656350" w:rsidP="008C7D93">
            <w:r w:rsidRPr="00BB10A7">
              <w:t>Column name</w:t>
            </w:r>
          </w:p>
        </w:tc>
        <w:tc>
          <w:tcPr>
            <w:tcW w:w="1650" w:type="dxa"/>
          </w:tcPr>
          <w:p w:rsidR="00656350" w:rsidRPr="00BB10A7" w:rsidRDefault="00656350" w:rsidP="008C7D93">
            <w:r w:rsidRPr="00BB10A7">
              <w:t>Data type</w:t>
            </w:r>
          </w:p>
        </w:tc>
        <w:tc>
          <w:tcPr>
            <w:tcW w:w="5687" w:type="dxa"/>
          </w:tcPr>
          <w:p w:rsidR="00656350" w:rsidRPr="00BB10A7" w:rsidRDefault="00656350" w:rsidP="008C7D93">
            <w:r w:rsidRPr="00BB10A7">
              <w:t>Description</w:t>
            </w:r>
          </w:p>
        </w:tc>
      </w:tr>
      <w:tr w:rsidR="00947929" w:rsidRPr="00BB10A7" w:rsidTr="008C7D93">
        <w:tc>
          <w:tcPr>
            <w:tcW w:w="2407" w:type="dxa"/>
          </w:tcPr>
          <w:p w:rsidR="00947929" w:rsidRPr="00BB10A7" w:rsidRDefault="00947929" w:rsidP="000F670E">
            <w:r>
              <w:t>Id</w:t>
            </w:r>
          </w:p>
        </w:tc>
        <w:tc>
          <w:tcPr>
            <w:tcW w:w="1650" w:type="dxa"/>
          </w:tcPr>
          <w:p w:rsidR="00947929" w:rsidRPr="00BB10A7" w:rsidRDefault="00947929" w:rsidP="000F670E">
            <w:r>
              <w:t>Uniqueidentifier</w:t>
            </w:r>
          </w:p>
        </w:tc>
        <w:tc>
          <w:tcPr>
            <w:tcW w:w="5687" w:type="dxa"/>
          </w:tcPr>
          <w:p w:rsidR="00947929" w:rsidRPr="00BB10A7" w:rsidRDefault="00947929" w:rsidP="000F670E">
            <w:r>
              <w:t>Uniquely identifies a change in the system.</w:t>
            </w:r>
          </w:p>
        </w:tc>
      </w:tr>
      <w:tr w:rsidR="00947929" w:rsidRPr="00BB10A7" w:rsidTr="008C7D93">
        <w:trPr>
          <w:cnfStyle w:val="000000010000"/>
        </w:trPr>
        <w:tc>
          <w:tcPr>
            <w:tcW w:w="2407" w:type="dxa"/>
          </w:tcPr>
          <w:p w:rsidR="00947929" w:rsidRPr="00BB10A7" w:rsidRDefault="00947929" w:rsidP="008C7D93">
            <w:r w:rsidRPr="00BB10A7">
              <w:t>Change</w:t>
            </w:r>
            <w:r>
              <w:t>S</w:t>
            </w:r>
            <w:r w:rsidRPr="00BB10A7">
              <w:t>etId</w:t>
            </w:r>
          </w:p>
        </w:tc>
        <w:tc>
          <w:tcPr>
            <w:tcW w:w="1650" w:type="dxa"/>
          </w:tcPr>
          <w:p w:rsidR="00947929" w:rsidRPr="00BB10A7" w:rsidRDefault="00947929" w:rsidP="008C7D93">
            <w:r w:rsidRPr="00BB10A7">
              <w:t>nvarchar(64)</w:t>
            </w:r>
          </w:p>
        </w:tc>
        <w:tc>
          <w:tcPr>
            <w:tcW w:w="5687" w:type="dxa"/>
          </w:tcPr>
          <w:p w:rsidR="00947929" w:rsidRPr="00BB10A7" w:rsidRDefault="00947929" w:rsidP="008C7D93">
            <w:r w:rsidRPr="00BB10A7">
              <w:t xml:space="preserve">Refer </w:t>
            </w:r>
            <w:r>
              <w:t>Administration.</w:t>
            </w:r>
            <w:r w:rsidRPr="00BB10A7">
              <w:t>ResourceChange for description.</w:t>
            </w:r>
          </w:p>
        </w:tc>
      </w:tr>
      <w:tr w:rsidR="00947929" w:rsidRPr="00BB10A7" w:rsidTr="008C7D93">
        <w:tc>
          <w:tcPr>
            <w:tcW w:w="2407" w:type="dxa"/>
          </w:tcPr>
          <w:p w:rsidR="00947929" w:rsidRPr="00BB10A7" w:rsidRDefault="00947929" w:rsidP="008C7D93">
            <w:r w:rsidRPr="00BB10A7">
              <w:t>SequenceNumber</w:t>
            </w:r>
          </w:p>
        </w:tc>
        <w:tc>
          <w:tcPr>
            <w:tcW w:w="1650" w:type="dxa"/>
          </w:tcPr>
          <w:p w:rsidR="00947929" w:rsidRPr="00BB10A7" w:rsidRDefault="00947929" w:rsidP="008C7D93">
            <w:r w:rsidRPr="00BB10A7">
              <w:t>nvarchar(64)</w:t>
            </w:r>
          </w:p>
        </w:tc>
        <w:tc>
          <w:tcPr>
            <w:tcW w:w="5687" w:type="dxa"/>
          </w:tcPr>
          <w:p w:rsidR="00947929" w:rsidRPr="00BB10A7" w:rsidRDefault="00947929" w:rsidP="008C7D93">
            <w:r w:rsidRPr="00BB10A7">
              <w:t xml:space="preserve">Refer </w:t>
            </w:r>
            <w:r>
              <w:t>Administration.</w:t>
            </w:r>
            <w:r w:rsidRPr="00BB10A7">
              <w:t>ResourceChange for description.</w:t>
            </w:r>
          </w:p>
        </w:tc>
      </w:tr>
      <w:tr w:rsidR="00947929" w:rsidRPr="00BB10A7" w:rsidTr="008C7D93">
        <w:trPr>
          <w:cnfStyle w:val="000000010000"/>
        </w:trPr>
        <w:tc>
          <w:tcPr>
            <w:tcW w:w="2407" w:type="dxa"/>
          </w:tcPr>
          <w:p w:rsidR="00947929" w:rsidRPr="00BB10A7" w:rsidRDefault="00947929" w:rsidP="008C7D93">
            <w:r w:rsidRPr="00BB10A7">
              <w:t>OperationId</w:t>
            </w:r>
          </w:p>
        </w:tc>
        <w:tc>
          <w:tcPr>
            <w:tcW w:w="1650" w:type="dxa"/>
          </w:tcPr>
          <w:p w:rsidR="00947929" w:rsidRPr="00BB10A7" w:rsidRDefault="00947929" w:rsidP="008C7D93">
            <w:r w:rsidRPr="00BB10A7">
              <w:t>Int</w:t>
            </w:r>
          </w:p>
        </w:tc>
        <w:tc>
          <w:tcPr>
            <w:tcW w:w="5687" w:type="dxa"/>
          </w:tcPr>
          <w:p w:rsidR="00947929" w:rsidRPr="00BB10A7" w:rsidRDefault="00947929" w:rsidP="008C7D93">
            <w:r w:rsidRPr="00BB10A7">
              <w:t xml:space="preserve">Refer </w:t>
            </w:r>
            <w:r>
              <w:t>Administration.</w:t>
            </w:r>
            <w:r w:rsidRPr="00BB10A7">
              <w:t>ResourceChange for description.</w:t>
            </w:r>
          </w:p>
        </w:tc>
      </w:tr>
      <w:tr w:rsidR="00947929" w:rsidRPr="00BB10A7" w:rsidTr="008C7D93">
        <w:tc>
          <w:tcPr>
            <w:tcW w:w="2407" w:type="dxa"/>
          </w:tcPr>
          <w:p w:rsidR="00947929" w:rsidRPr="00BB10A7" w:rsidRDefault="00947929" w:rsidP="008C7D93">
            <w:r>
              <w:t>Navigation</w:t>
            </w:r>
            <w:smartTag w:uri="Chem4WordSmartTag" w:element="tag">
              <w:smartTagPr>
                <w:attr w:name="id" w:val="proline"/>
              </w:smartTagPr>
              <w:r>
                <w:t>Pro</w:t>
              </w:r>
            </w:smartTag>
            <w:r>
              <w:t>perty</w:t>
            </w:r>
            <w:r w:rsidRPr="00192E05">
              <w:t>Id</w:t>
            </w:r>
          </w:p>
        </w:tc>
        <w:tc>
          <w:tcPr>
            <w:tcW w:w="1650" w:type="dxa"/>
          </w:tcPr>
          <w:p w:rsidR="00947929" w:rsidRPr="00BB10A7" w:rsidRDefault="00947929" w:rsidP="008C7D93">
            <w:r>
              <w:t>U</w:t>
            </w:r>
            <w:r w:rsidRPr="00192E05">
              <w:t>niqueidentifier</w:t>
            </w:r>
          </w:p>
        </w:tc>
        <w:tc>
          <w:tcPr>
            <w:tcW w:w="5687" w:type="dxa"/>
          </w:tcPr>
          <w:p w:rsidR="00947929" w:rsidRPr="00BB10A7" w:rsidRDefault="00947929" w:rsidP="008C7D93">
            <w:r>
              <w:t xml:space="preserve">Id of Navigation </w:t>
            </w:r>
            <w:smartTag w:uri="Chem4WordSmartTag" w:element="tag">
              <w:smartTagPr>
                <w:attr w:name="id" w:val="proline"/>
              </w:smartTagPr>
              <w:r>
                <w:t>pro</w:t>
              </w:r>
            </w:smartTag>
            <w:r>
              <w:t>perty.</w:t>
            </w:r>
          </w:p>
        </w:tc>
      </w:tr>
      <w:tr w:rsidR="00947929" w:rsidRPr="00BB10A7" w:rsidDel="00192E05" w:rsidTr="008C7D93">
        <w:trPr>
          <w:cnfStyle w:val="000000010000"/>
        </w:trPr>
        <w:tc>
          <w:tcPr>
            <w:tcW w:w="2407" w:type="dxa"/>
          </w:tcPr>
          <w:p w:rsidR="00947929" w:rsidRPr="00BB10A7" w:rsidDel="00192E05" w:rsidRDefault="00947929" w:rsidP="008C7D93">
            <w:r w:rsidRPr="00192E05">
              <w:t>PreviousResourceTypeId</w:t>
            </w:r>
          </w:p>
        </w:tc>
        <w:tc>
          <w:tcPr>
            <w:tcW w:w="1650" w:type="dxa"/>
          </w:tcPr>
          <w:p w:rsidR="00947929" w:rsidRPr="00BB10A7" w:rsidDel="00192E05" w:rsidRDefault="00947929" w:rsidP="008C7D93">
            <w:r>
              <w:t>U</w:t>
            </w:r>
            <w:r w:rsidRPr="00192E05">
              <w:t>niqueidentifier</w:t>
            </w:r>
          </w:p>
        </w:tc>
        <w:tc>
          <w:tcPr>
            <w:tcW w:w="5687" w:type="dxa"/>
          </w:tcPr>
          <w:p w:rsidR="00947929" w:rsidRPr="00BB10A7" w:rsidDel="00192E05" w:rsidRDefault="00947929" w:rsidP="008C7D93">
            <w:r w:rsidRPr="00BB10A7">
              <w:t xml:space="preserve">Follows the same semantics as </w:t>
            </w:r>
            <w:r>
              <w:t>Administration.</w:t>
            </w:r>
            <w:r w:rsidRPr="00BB10A7">
              <w:t>PredicateChange PreviousUri.</w:t>
            </w:r>
          </w:p>
        </w:tc>
      </w:tr>
      <w:tr w:rsidR="00947929" w:rsidRPr="00BB10A7" w:rsidDel="00192E05" w:rsidTr="008C7D93">
        <w:tc>
          <w:tcPr>
            <w:tcW w:w="2407" w:type="dxa"/>
          </w:tcPr>
          <w:p w:rsidR="00947929" w:rsidRPr="00BB10A7" w:rsidDel="00192E05" w:rsidRDefault="00947929" w:rsidP="008C7D93">
            <w:r w:rsidRPr="00192E05">
              <w:t>NextResourceTypeId</w:t>
            </w:r>
          </w:p>
        </w:tc>
        <w:tc>
          <w:tcPr>
            <w:tcW w:w="1650" w:type="dxa"/>
          </w:tcPr>
          <w:p w:rsidR="00947929" w:rsidRPr="00BB10A7" w:rsidDel="00192E05" w:rsidRDefault="00947929" w:rsidP="008C7D93">
            <w:r>
              <w:t>U</w:t>
            </w:r>
            <w:r w:rsidRPr="00192E05">
              <w:t>niqueidentifier</w:t>
            </w:r>
          </w:p>
        </w:tc>
        <w:tc>
          <w:tcPr>
            <w:tcW w:w="5687" w:type="dxa"/>
          </w:tcPr>
          <w:p w:rsidR="00947929" w:rsidRPr="00BB10A7" w:rsidDel="00192E05" w:rsidRDefault="00947929" w:rsidP="00BD6C1C">
            <w:r w:rsidRPr="00BB10A7">
              <w:t xml:space="preserve">Follows the same semantics as </w:t>
            </w:r>
            <w:r>
              <w:t>Administration.</w:t>
            </w:r>
            <w:r w:rsidRPr="00BB10A7">
              <w:t xml:space="preserve">PredicateChange </w:t>
            </w:r>
            <w:r>
              <w:t>NextUri</w:t>
            </w:r>
            <w:r w:rsidRPr="00BB10A7">
              <w:t>.</w:t>
            </w:r>
          </w:p>
        </w:tc>
      </w:tr>
      <w:tr w:rsidR="00947929" w:rsidRPr="00BB10A7" w:rsidTr="008C7D93">
        <w:trPr>
          <w:cnfStyle w:val="000000010000"/>
        </w:trPr>
        <w:tc>
          <w:tcPr>
            <w:tcW w:w="2407" w:type="dxa"/>
          </w:tcPr>
          <w:p w:rsidR="00947929" w:rsidRPr="00BB10A7" w:rsidRDefault="00947929" w:rsidP="008C7D93">
            <w:r w:rsidRPr="00192E05">
              <w:t>PreviousName</w:t>
            </w:r>
          </w:p>
        </w:tc>
        <w:tc>
          <w:tcPr>
            <w:tcW w:w="1650" w:type="dxa"/>
          </w:tcPr>
          <w:p w:rsidR="00947929" w:rsidRPr="00BB10A7" w:rsidRDefault="00947929" w:rsidP="008C7D93">
            <w:r w:rsidRPr="00BB10A7">
              <w:t>Nvarchar(100)</w:t>
            </w:r>
          </w:p>
        </w:tc>
        <w:tc>
          <w:tcPr>
            <w:tcW w:w="5687" w:type="dxa"/>
          </w:tcPr>
          <w:p w:rsidR="00947929" w:rsidRPr="00BB10A7" w:rsidRDefault="00947929" w:rsidP="008C7D93">
            <w:r w:rsidRPr="00BB10A7">
              <w:t xml:space="preserve">Follows the same semantics as </w:t>
            </w:r>
            <w:r>
              <w:t>Administration.</w:t>
            </w:r>
            <w:r w:rsidRPr="00BB10A7">
              <w:t>PredicateChange PreviousUri.</w:t>
            </w:r>
          </w:p>
        </w:tc>
      </w:tr>
      <w:tr w:rsidR="00947929" w:rsidRPr="00BB10A7" w:rsidTr="008C7D93">
        <w:tc>
          <w:tcPr>
            <w:tcW w:w="2407" w:type="dxa"/>
          </w:tcPr>
          <w:p w:rsidR="00947929" w:rsidRPr="00BB10A7" w:rsidRDefault="00947929" w:rsidP="008C7D93">
            <w:r w:rsidRPr="00192E05">
              <w:t>NextName</w:t>
            </w:r>
          </w:p>
        </w:tc>
        <w:tc>
          <w:tcPr>
            <w:tcW w:w="1650" w:type="dxa"/>
          </w:tcPr>
          <w:p w:rsidR="00947929" w:rsidRPr="00BB10A7" w:rsidRDefault="00947929" w:rsidP="008C7D93">
            <w:r w:rsidRPr="00BB10A7">
              <w:t>Nvarchar(100)</w:t>
            </w:r>
          </w:p>
        </w:tc>
        <w:tc>
          <w:tcPr>
            <w:tcW w:w="5687" w:type="dxa"/>
          </w:tcPr>
          <w:p w:rsidR="00947929" w:rsidRPr="00BB10A7" w:rsidRDefault="00947929" w:rsidP="008C7D93">
            <w:r w:rsidRPr="00BB10A7">
              <w:t xml:space="preserve">Follows the same semantics as </w:t>
            </w:r>
            <w:r>
              <w:t>Administration.</w:t>
            </w:r>
            <w:r w:rsidRPr="00BB10A7">
              <w:t xml:space="preserve">PredicateChange </w:t>
            </w:r>
            <w:r>
              <w:t>NextUri</w:t>
            </w:r>
            <w:r w:rsidRPr="00BB10A7">
              <w:t>.</w:t>
            </w:r>
          </w:p>
        </w:tc>
      </w:tr>
      <w:tr w:rsidR="00947929" w:rsidRPr="00BB10A7" w:rsidTr="008C7D93">
        <w:trPr>
          <w:cnfStyle w:val="000000010000"/>
        </w:trPr>
        <w:tc>
          <w:tcPr>
            <w:tcW w:w="2407" w:type="dxa"/>
          </w:tcPr>
          <w:p w:rsidR="00947929" w:rsidRPr="00BB10A7" w:rsidRDefault="00947929" w:rsidP="008C7D93">
            <w:r w:rsidRPr="00883494">
              <w:t>PreviousUri</w:t>
            </w:r>
          </w:p>
        </w:tc>
        <w:tc>
          <w:tcPr>
            <w:tcW w:w="1650" w:type="dxa"/>
          </w:tcPr>
          <w:p w:rsidR="00947929" w:rsidRPr="00BB10A7" w:rsidRDefault="00947929" w:rsidP="008C7D93">
            <w:r w:rsidRPr="00883494">
              <w:t>nvarchar(1024)</w:t>
            </w:r>
          </w:p>
        </w:tc>
        <w:tc>
          <w:tcPr>
            <w:tcW w:w="5687" w:type="dxa"/>
          </w:tcPr>
          <w:p w:rsidR="00947929" w:rsidRPr="00BB10A7" w:rsidRDefault="00947929" w:rsidP="008C7D93">
            <w:r w:rsidRPr="00113249">
              <w:t>Follows the same semantics as Administration.PredicateChange PreviousUri.</w:t>
            </w:r>
          </w:p>
        </w:tc>
      </w:tr>
      <w:tr w:rsidR="00947929" w:rsidRPr="00BB10A7" w:rsidTr="008C7D93">
        <w:tc>
          <w:tcPr>
            <w:tcW w:w="2407" w:type="dxa"/>
          </w:tcPr>
          <w:p w:rsidR="00947929" w:rsidRPr="00BB10A7" w:rsidRDefault="00947929" w:rsidP="008C7D93">
            <w:r w:rsidRPr="00883494">
              <w:t>NextUri</w:t>
            </w:r>
          </w:p>
        </w:tc>
        <w:tc>
          <w:tcPr>
            <w:tcW w:w="1650" w:type="dxa"/>
          </w:tcPr>
          <w:p w:rsidR="00947929" w:rsidRPr="00BB10A7" w:rsidRDefault="00947929" w:rsidP="008C7D93">
            <w:r>
              <w:t>Nvarchar</w:t>
            </w:r>
            <w:r w:rsidRPr="00883494">
              <w:t>(1024)</w:t>
            </w:r>
          </w:p>
        </w:tc>
        <w:tc>
          <w:tcPr>
            <w:tcW w:w="5687" w:type="dxa"/>
          </w:tcPr>
          <w:p w:rsidR="00947929" w:rsidRPr="00BB10A7" w:rsidRDefault="00947929" w:rsidP="008C7D93">
            <w:r w:rsidRPr="00BB10A7">
              <w:t xml:space="preserve">Follows the same semantics as </w:t>
            </w:r>
            <w:r>
              <w:t>Administration.</w:t>
            </w:r>
            <w:r w:rsidRPr="00BB10A7">
              <w:t>PredicateChange NextUri.</w:t>
            </w:r>
          </w:p>
        </w:tc>
      </w:tr>
      <w:tr w:rsidR="00947929" w:rsidRPr="00BB10A7" w:rsidTr="008C7D93">
        <w:trPr>
          <w:cnfStyle w:val="000000010000"/>
        </w:trPr>
        <w:tc>
          <w:tcPr>
            <w:tcW w:w="2407" w:type="dxa"/>
          </w:tcPr>
          <w:p w:rsidR="00947929" w:rsidRPr="00BB10A7" w:rsidRDefault="00947929" w:rsidP="008C7D93">
            <w:r w:rsidRPr="00883494">
              <w:t>PreviousDescription</w:t>
            </w:r>
          </w:p>
        </w:tc>
        <w:tc>
          <w:tcPr>
            <w:tcW w:w="1650" w:type="dxa"/>
          </w:tcPr>
          <w:p w:rsidR="00947929" w:rsidRPr="00BB10A7" w:rsidRDefault="00947929" w:rsidP="008C7D93">
            <w:r>
              <w:t>Nvarchar</w:t>
            </w:r>
            <w:r w:rsidRPr="00883494">
              <w:t>(MAX)</w:t>
            </w:r>
          </w:p>
        </w:tc>
        <w:tc>
          <w:tcPr>
            <w:tcW w:w="5687" w:type="dxa"/>
          </w:tcPr>
          <w:p w:rsidR="00947929" w:rsidRPr="00BB10A7" w:rsidRDefault="00947929" w:rsidP="008C7D93">
            <w:r w:rsidRPr="00113249">
              <w:t>Follows the same semantics as Administration.PredicateChange PreviousUri.</w:t>
            </w:r>
          </w:p>
        </w:tc>
      </w:tr>
      <w:tr w:rsidR="00947929" w:rsidRPr="00BB10A7" w:rsidTr="008C7D93">
        <w:tc>
          <w:tcPr>
            <w:tcW w:w="2407" w:type="dxa"/>
          </w:tcPr>
          <w:p w:rsidR="00947929" w:rsidRPr="00BB10A7" w:rsidRDefault="00947929" w:rsidP="008C7D93">
            <w:r w:rsidRPr="00883494">
              <w:t>NextDescription</w:t>
            </w:r>
          </w:p>
        </w:tc>
        <w:tc>
          <w:tcPr>
            <w:tcW w:w="1650" w:type="dxa"/>
          </w:tcPr>
          <w:p w:rsidR="00947929" w:rsidRPr="00BB10A7" w:rsidRDefault="00947929" w:rsidP="008C7D93">
            <w:r>
              <w:t>Nvarchar</w:t>
            </w:r>
            <w:r w:rsidRPr="00883494">
              <w:t>(MAX)</w:t>
            </w:r>
          </w:p>
        </w:tc>
        <w:tc>
          <w:tcPr>
            <w:tcW w:w="5687" w:type="dxa"/>
          </w:tcPr>
          <w:p w:rsidR="00947929" w:rsidRPr="00BB10A7" w:rsidRDefault="00947929" w:rsidP="008C7D93">
            <w:r w:rsidRPr="00BB10A7">
              <w:t xml:space="preserve">Follows the same semantics as </w:t>
            </w:r>
            <w:r>
              <w:t>Administration.</w:t>
            </w:r>
            <w:r w:rsidRPr="00BB10A7">
              <w:t>PredicateChange NextUri.</w:t>
            </w:r>
          </w:p>
        </w:tc>
      </w:tr>
    </w:tbl>
    <w:p w:rsidR="00656350" w:rsidRPr="00BB10A7" w:rsidRDefault="00656350" w:rsidP="00656350">
      <w:pPr>
        <w:pStyle w:val="Heading3"/>
      </w:pPr>
      <w:bookmarkStart w:id="64" w:name="_Toc221117322"/>
      <w:bookmarkStart w:id="65" w:name="_Toc226790774"/>
      <w:bookmarkStart w:id="66" w:name="_Toc228951248"/>
      <w:r>
        <w:t>Administration.Association</w:t>
      </w:r>
      <w:r w:rsidRPr="00BB10A7">
        <w:t>Change</w:t>
      </w:r>
      <w:bookmarkEnd w:id="64"/>
      <w:bookmarkEnd w:id="65"/>
      <w:bookmarkEnd w:id="66"/>
    </w:p>
    <w:tbl>
      <w:tblPr>
        <w:tblStyle w:val="TableGrid"/>
        <w:tblW w:w="9744" w:type="dxa"/>
        <w:tblLayout w:type="fixed"/>
        <w:tblLook w:val="04A0"/>
      </w:tblPr>
      <w:tblGrid>
        <w:gridCol w:w="2407"/>
        <w:gridCol w:w="1650"/>
        <w:gridCol w:w="5687"/>
      </w:tblGrid>
      <w:tr w:rsidR="00656350" w:rsidRPr="00BB10A7" w:rsidTr="008C7D93">
        <w:trPr>
          <w:cnfStyle w:val="100000000000"/>
        </w:trPr>
        <w:tc>
          <w:tcPr>
            <w:tcW w:w="2407" w:type="dxa"/>
          </w:tcPr>
          <w:p w:rsidR="00656350" w:rsidRPr="00BB10A7" w:rsidRDefault="00656350" w:rsidP="008C7D93">
            <w:r w:rsidRPr="00BB10A7">
              <w:t>Column name</w:t>
            </w:r>
          </w:p>
        </w:tc>
        <w:tc>
          <w:tcPr>
            <w:tcW w:w="1650" w:type="dxa"/>
          </w:tcPr>
          <w:p w:rsidR="00656350" w:rsidRPr="00BB10A7" w:rsidRDefault="00656350" w:rsidP="008C7D93">
            <w:r w:rsidRPr="00BB10A7">
              <w:t>Data type</w:t>
            </w:r>
          </w:p>
        </w:tc>
        <w:tc>
          <w:tcPr>
            <w:tcW w:w="5687" w:type="dxa"/>
          </w:tcPr>
          <w:p w:rsidR="00656350" w:rsidRPr="00BB10A7" w:rsidRDefault="00656350" w:rsidP="008C7D93">
            <w:r w:rsidRPr="00BB10A7">
              <w:t>Description</w:t>
            </w:r>
          </w:p>
        </w:tc>
      </w:tr>
      <w:tr w:rsidR="007E7D5B" w:rsidRPr="00BB10A7" w:rsidTr="008C7D93">
        <w:tc>
          <w:tcPr>
            <w:tcW w:w="2407" w:type="dxa"/>
          </w:tcPr>
          <w:p w:rsidR="007E7D5B" w:rsidRPr="00BB10A7" w:rsidRDefault="007E7D5B" w:rsidP="000F670E">
            <w:r>
              <w:t>Id</w:t>
            </w:r>
          </w:p>
        </w:tc>
        <w:tc>
          <w:tcPr>
            <w:tcW w:w="1650" w:type="dxa"/>
          </w:tcPr>
          <w:p w:rsidR="007E7D5B" w:rsidRPr="00BB10A7" w:rsidRDefault="007E7D5B" w:rsidP="000F670E">
            <w:r>
              <w:t>Uniqueidentifier</w:t>
            </w:r>
          </w:p>
        </w:tc>
        <w:tc>
          <w:tcPr>
            <w:tcW w:w="5687" w:type="dxa"/>
          </w:tcPr>
          <w:p w:rsidR="007E7D5B" w:rsidRPr="00BB10A7" w:rsidRDefault="007E7D5B" w:rsidP="000F670E">
            <w:r>
              <w:t>Uniquely identifies a change in the system.</w:t>
            </w:r>
          </w:p>
        </w:tc>
      </w:tr>
      <w:tr w:rsidR="007E7D5B" w:rsidRPr="00BB10A7" w:rsidTr="008C7D93">
        <w:trPr>
          <w:cnfStyle w:val="000000010000"/>
        </w:trPr>
        <w:tc>
          <w:tcPr>
            <w:tcW w:w="2407" w:type="dxa"/>
          </w:tcPr>
          <w:p w:rsidR="007E7D5B" w:rsidRPr="00BB10A7" w:rsidRDefault="007E7D5B" w:rsidP="008C7D93">
            <w:r w:rsidRPr="001172C0">
              <w:t>ChangeSetId</w:t>
            </w:r>
          </w:p>
        </w:tc>
        <w:tc>
          <w:tcPr>
            <w:tcW w:w="1650" w:type="dxa"/>
          </w:tcPr>
          <w:p w:rsidR="007E7D5B" w:rsidRPr="00BB10A7" w:rsidRDefault="007E7D5B" w:rsidP="008C7D93">
            <w:r w:rsidRPr="001172C0">
              <w:t>nvarchar(64)</w:t>
            </w:r>
          </w:p>
        </w:tc>
        <w:tc>
          <w:tcPr>
            <w:tcW w:w="5687" w:type="dxa"/>
          </w:tcPr>
          <w:p w:rsidR="007E7D5B" w:rsidRPr="00BB10A7" w:rsidRDefault="007E7D5B" w:rsidP="008C7D93">
            <w:r w:rsidRPr="00BB10A7">
              <w:t xml:space="preserve">Refer </w:t>
            </w:r>
            <w:r>
              <w:t>Administration.</w:t>
            </w:r>
            <w:r w:rsidRPr="00BB10A7">
              <w:t>ResourceChange for description.</w:t>
            </w:r>
          </w:p>
        </w:tc>
      </w:tr>
      <w:tr w:rsidR="007E7D5B" w:rsidRPr="00BB10A7" w:rsidTr="008C7D93">
        <w:tc>
          <w:tcPr>
            <w:tcW w:w="2407" w:type="dxa"/>
          </w:tcPr>
          <w:p w:rsidR="007E7D5B" w:rsidRPr="00BB10A7" w:rsidRDefault="007E7D5B" w:rsidP="008C7D93">
            <w:r w:rsidRPr="001172C0">
              <w:t>SequenceNumber</w:t>
            </w:r>
          </w:p>
        </w:tc>
        <w:tc>
          <w:tcPr>
            <w:tcW w:w="1650" w:type="dxa"/>
          </w:tcPr>
          <w:p w:rsidR="007E7D5B" w:rsidRPr="00BB10A7" w:rsidRDefault="007E7D5B" w:rsidP="008C7D93">
            <w:r w:rsidRPr="001172C0">
              <w:t>nvarchar(64)</w:t>
            </w:r>
          </w:p>
        </w:tc>
        <w:tc>
          <w:tcPr>
            <w:tcW w:w="5687" w:type="dxa"/>
          </w:tcPr>
          <w:p w:rsidR="007E7D5B" w:rsidRPr="00BB10A7" w:rsidRDefault="007E7D5B" w:rsidP="008C7D93">
            <w:r w:rsidRPr="00BB10A7">
              <w:t xml:space="preserve">Refer </w:t>
            </w:r>
            <w:r>
              <w:t>Administration.</w:t>
            </w:r>
            <w:r w:rsidRPr="00BB10A7">
              <w:t>ResourceChange for description.</w:t>
            </w:r>
          </w:p>
        </w:tc>
      </w:tr>
      <w:tr w:rsidR="007E7D5B" w:rsidRPr="00BB10A7" w:rsidTr="008C7D93">
        <w:trPr>
          <w:cnfStyle w:val="000000010000"/>
        </w:trPr>
        <w:tc>
          <w:tcPr>
            <w:tcW w:w="2407" w:type="dxa"/>
          </w:tcPr>
          <w:p w:rsidR="007E7D5B" w:rsidRPr="00BB10A7" w:rsidRDefault="007E7D5B" w:rsidP="008C7D93">
            <w:r w:rsidRPr="001172C0">
              <w:lastRenderedPageBreak/>
              <w:t>OperationId</w:t>
            </w:r>
          </w:p>
        </w:tc>
        <w:tc>
          <w:tcPr>
            <w:tcW w:w="1650" w:type="dxa"/>
          </w:tcPr>
          <w:p w:rsidR="007E7D5B" w:rsidRPr="00BB10A7" w:rsidRDefault="007E7D5B" w:rsidP="008C7D93">
            <w:r w:rsidRPr="001172C0">
              <w:t>int</w:t>
            </w:r>
          </w:p>
        </w:tc>
        <w:tc>
          <w:tcPr>
            <w:tcW w:w="5687" w:type="dxa"/>
          </w:tcPr>
          <w:p w:rsidR="007E7D5B" w:rsidRPr="00BB10A7" w:rsidRDefault="007E7D5B" w:rsidP="008C7D93">
            <w:r w:rsidRPr="00BB10A7">
              <w:t xml:space="preserve">Refer </w:t>
            </w:r>
            <w:r>
              <w:t>Administration.</w:t>
            </w:r>
            <w:r w:rsidRPr="00BB10A7">
              <w:t>ResourceChange for description.</w:t>
            </w:r>
          </w:p>
        </w:tc>
      </w:tr>
      <w:tr w:rsidR="007E7D5B" w:rsidRPr="00BB10A7" w:rsidTr="008C7D93">
        <w:tc>
          <w:tcPr>
            <w:tcW w:w="2407" w:type="dxa"/>
          </w:tcPr>
          <w:p w:rsidR="007E7D5B" w:rsidRPr="00BB10A7" w:rsidRDefault="007E7D5B" w:rsidP="008C7D93">
            <w:r w:rsidRPr="001172C0">
              <w:t>AssociationId</w:t>
            </w:r>
          </w:p>
        </w:tc>
        <w:tc>
          <w:tcPr>
            <w:tcW w:w="1650" w:type="dxa"/>
          </w:tcPr>
          <w:p w:rsidR="007E7D5B" w:rsidRPr="00BB10A7" w:rsidRDefault="007E7D5B" w:rsidP="008C7D93">
            <w:r w:rsidRPr="001172C0">
              <w:t>uniqueidentifier</w:t>
            </w:r>
          </w:p>
        </w:tc>
        <w:tc>
          <w:tcPr>
            <w:tcW w:w="5687" w:type="dxa"/>
          </w:tcPr>
          <w:p w:rsidR="007E7D5B" w:rsidRPr="00BB10A7" w:rsidRDefault="007E7D5B" w:rsidP="008C7D93">
            <w:r>
              <w:t>Id of association.</w:t>
            </w:r>
          </w:p>
        </w:tc>
      </w:tr>
      <w:tr w:rsidR="007E7D5B" w:rsidRPr="00BB10A7" w:rsidDel="00192E05" w:rsidTr="008C7D93">
        <w:trPr>
          <w:cnfStyle w:val="000000010000"/>
        </w:trPr>
        <w:tc>
          <w:tcPr>
            <w:tcW w:w="2407" w:type="dxa"/>
          </w:tcPr>
          <w:p w:rsidR="007E7D5B" w:rsidRPr="00BB10A7" w:rsidDel="00192E05" w:rsidRDefault="007E7D5B" w:rsidP="008C7D93">
            <w:r w:rsidRPr="001172C0">
              <w:t>PreviousName</w:t>
            </w:r>
          </w:p>
        </w:tc>
        <w:tc>
          <w:tcPr>
            <w:tcW w:w="1650" w:type="dxa"/>
          </w:tcPr>
          <w:p w:rsidR="007E7D5B" w:rsidRPr="00BB10A7" w:rsidDel="00192E05" w:rsidRDefault="007E7D5B" w:rsidP="008C7D93">
            <w:r w:rsidRPr="001172C0">
              <w:t>nvarchar(100)</w:t>
            </w:r>
          </w:p>
        </w:tc>
        <w:tc>
          <w:tcPr>
            <w:tcW w:w="5687" w:type="dxa"/>
          </w:tcPr>
          <w:p w:rsidR="007E7D5B" w:rsidRPr="00BB10A7" w:rsidDel="00192E05" w:rsidRDefault="007E7D5B" w:rsidP="008C7D93">
            <w:r w:rsidRPr="00BB10A7">
              <w:t xml:space="preserve">Follows the same semantics as </w:t>
            </w:r>
            <w:r>
              <w:t>Administration.</w:t>
            </w:r>
            <w:r w:rsidRPr="00BB10A7">
              <w:t>PredicateChange PreviousUri.</w:t>
            </w:r>
          </w:p>
        </w:tc>
      </w:tr>
      <w:tr w:rsidR="007E7D5B" w:rsidRPr="00BB10A7" w:rsidDel="00192E05" w:rsidTr="008C7D93">
        <w:tc>
          <w:tcPr>
            <w:tcW w:w="2407" w:type="dxa"/>
          </w:tcPr>
          <w:p w:rsidR="007E7D5B" w:rsidRPr="00BB10A7" w:rsidDel="00192E05" w:rsidRDefault="007E7D5B" w:rsidP="008C7D93">
            <w:r w:rsidRPr="001172C0">
              <w:t>NextName</w:t>
            </w:r>
          </w:p>
        </w:tc>
        <w:tc>
          <w:tcPr>
            <w:tcW w:w="1650" w:type="dxa"/>
          </w:tcPr>
          <w:p w:rsidR="007E7D5B" w:rsidRPr="00BB10A7" w:rsidDel="00192E05" w:rsidRDefault="007E7D5B" w:rsidP="008C7D93">
            <w:r w:rsidRPr="001172C0">
              <w:t>nvarchar(100)</w:t>
            </w:r>
          </w:p>
        </w:tc>
        <w:tc>
          <w:tcPr>
            <w:tcW w:w="5687" w:type="dxa"/>
          </w:tcPr>
          <w:p w:rsidR="007E7D5B" w:rsidRPr="00BB10A7" w:rsidDel="00192E05" w:rsidRDefault="007E7D5B" w:rsidP="008C7D93">
            <w:r w:rsidRPr="00BB10A7">
              <w:t xml:space="preserve">Follows the same semantics as </w:t>
            </w:r>
            <w:r>
              <w:t>Administration.</w:t>
            </w:r>
            <w:r w:rsidRPr="00BB10A7">
              <w:t xml:space="preserve">PredicateChange </w:t>
            </w:r>
            <w:r>
              <w:t>NextUri</w:t>
            </w:r>
            <w:r w:rsidRPr="00BB10A7">
              <w:t>.</w:t>
            </w:r>
          </w:p>
        </w:tc>
      </w:tr>
      <w:tr w:rsidR="007E7D5B" w:rsidRPr="00BB10A7" w:rsidTr="008C7D93">
        <w:trPr>
          <w:cnfStyle w:val="000000010000"/>
        </w:trPr>
        <w:tc>
          <w:tcPr>
            <w:tcW w:w="2407" w:type="dxa"/>
          </w:tcPr>
          <w:p w:rsidR="007E7D5B" w:rsidRPr="00BB10A7" w:rsidRDefault="007E7D5B" w:rsidP="008C7D93">
            <w:r w:rsidRPr="001172C0">
              <w:t>PreviousUri</w:t>
            </w:r>
          </w:p>
        </w:tc>
        <w:tc>
          <w:tcPr>
            <w:tcW w:w="1650" w:type="dxa"/>
          </w:tcPr>
          <w:p w:rsidR="007E7D5B" w:rsidRPr="00BB10A7" w:rsidRDefault="007E7D5B" w:rsidP="008C7D93">
            <w:r w:rsidRPr="001172C0">
              <w:t>nvarchar(1024)</w:t>
            </w:r>
          </w:p>
        </w:tc>
        <w:tc>
          <w:tcPr>
            <w:tcW w:w="5687" w:type="dxa"/>
          </w:tcPr>
          <w:p w:rsidR="007E7D5B" w:rsidRPr="00BB10A7" w:rsidRDefault="007E7D5B" w:rsidP="008C7D93">
            <w:r w:rsidRPr="00BB10A7">
              <w:t xml:space="preserve">Follows the same semantics as </w:t>
            </w:r>
            <w:r>
              <w:t>Administration.</w:t>
            </w:r>
            <w:r w:rsidRPr="00BB10A7">
              <w:t>PredicateChange PreviousUri.</w:t>
            </w:r>
          </w:p>
        </w:tc>
      </w:tr>
      <w:tr w:rsidR="007E7D5B" w:rsidRPr="00BB10A7" w:rsidTr="008C7D93">
        <w:tc>
          <w:tcPr>
            <w:tcW w:w="2407" w:type="dxa"/>
          </w:tcPr>
          <w:p w:rsidR="007E7D5B" w:rsidRPr="00BB10A7" w:rsidRDefault="007E7D5B" w:rsidP="008C7D93">
            <w:r w:rsidRPr="001172C0">
              <w:t>NextUri</w:t>
            </w:r>
          </w:p>
        </w:tc>
        <w:tc>
          <w:tcPr>
            <w:tcW w:w="1650" w:type="dxa"/>
          </w:tcPr>
          <w:p w:rsidR="007E7D5B" w:rsidRPr="00BB10A7" w:rsidRDefault="007E7D5B" w:rsidP="008C7D93">
            <w:r w:rsidRPr="001172C0">
              <w:t>nvarchar(1024)</w:t>
            </w:r>
          </w:p>
        </w:tc>
        <w:tc>
          <w:tcPr>
            <w:tcW w:w="5687" w:type="dxa"/>
          </w:tcPr>
          <w:p w:rsidR="007E7D5B" w:rsidRPr="00BB10A7" w:rsidRDefault="007E7D5B" w:rsidP="008C7D93">
            <w:r w:rsidRPr="00BB10A7">
              <w:t xml:space="preserve">Follows the same semantics as </w:t>
            </w:r>
            <w:r>
              <w:t>Administration.</w:t>
            </w:r>
            <w:r w:rsidRPr="00BB10A7">
              <w:t xml:space="preserve">PredicateChange </w:t>
            </w:r>
            <w:r>
              <w:t>NextUri</w:t>
            </w:r>
            <w:r w:rsidRPr="00BB10A7">
              <w:t>.</w:t>
            </w:r>
          </w:p>
        </w:tc>
      </w:tr>
      <w:tr w:rsidR="007E7D5B" w:rsidRPr="00BB10A7" w:rsidTr="008C7D93">
        <w:trPr>
          <w:cnfStyle w:val="000000010000"/>
        </w:trPr>
        <w:tc>
          <w:tcPr>
            <w:tcW w:w="2407" w:type="dxa"/>
          </w:tcPr>
          <w:p w:rsidR="007E7D5B" w:rsidRPr="00BB10A7" w:rsidRDefault="007E7D5B" w:rsidP="008C7D93">
            <w:r w:rsidRPr="001172C0">
              <w:t>PreviousSubjectNavigation</w:t>
            </w:r>
            <w:smartTag w:uri="Chem4WordSmartTag" w:element="tag">
              <w:smartTagPr>
                <w:attr w:name="id" w:val="proline"/>
              </w:smartTagPr>
              <w:r w:rsidRPr="001172C0">
                <w:t>Pro</w:t>
              </w:r>
            </w:smartTag>
            <w:r w:rsidRPr="001172C0">
              <w:t>pertyId</w:t>
            </w:r>
          </w:p>
        </w:tc>
        <w:tc>
          <w:tcPr>
            <w:tcW w:w="1650" w:type="dxa"/>
          </w:tcPr>
          <w:p w:rsidR="007E7D5B" w:rsidRPr="00BB10A7" w:rsidRDefault="007E7D5B" w:rsidP="008C7D93">
            <w:r w:rsidRPr="001172C0">
              <w:t>uniqueidentifier</w:t>
            </w:r>
          </w:p>
        </w:tc>
        <w:tc>
          <w:tcPr>
            <w:tcW w:w="5687" w:type="dxa"/>
          </w:tcPr>
          <w:p w:rsidR="007E7D5B" w:rsidRPr="00BB10A7" w:rsidRDefault="007E7D5B" w:rsidP="008C7D93">
            <w:r w:rsidRPr="00113249">
              <w:t>Follows the same semantics as Administration.PredicateChange PreviousUri.</w:t>
            </w:r>
          </w:p>
        </w:tc>
      </w:tr>
      <w:tr w:rsidR="007E7D5B" w:rsidRPr="00BB10A7" w:rsidTr="008C7D93">
        <w:tc>
          <w:tcPr>
            <w:tcW w:w="2407" w:type="dxa"/>
          </w:tcPr>
          <w:p w:rsidR="007E7D5B" w:rsidRPr="00BB10A7" w:rsidRDefault="007E7D5B" w:rsidP="008C7D93">
            <w:r w:rsidRPr="001172C0">
              <w:t>NextSubjectNavigation</w:t>
            </w:r>
            <w:smartTag w:uri="Chem4WordSmartTag" w:element="tag">
              <w:smartTagPr>
                <w:attr w:name="id" w:val="proline"/>
              </w:smartTagPr>
              <w:r w:rsidRPr="001172C0">
                <w:t>Pro</w:t>
              </w:r>
            </w:smartTag>
            <w:r w:rsidRPr="001172C0">
              <w:t>pertyId</w:t>
            </w:r>
          </w:p>
        </w:tc>
        <w:tc>
          <w:tcPr>
            <w:tcW w:w="1650" w:type="dxa"/>
          </w:tcPr>
          <w:p w:rsidR="007E7D5B" w:rsidRPr="00BB10A7" w:rsidRDefault="007E7D5B" w:rsidP="008C7D93">
            <w:r w:rsidRPr="001172C0">
              <w:t>uniqueidentifier</w:t>
            </w:r>
          </w:p>
        </w:tc>
        <w:tc>
          <w:tcPr>
            <w:tcW w:w="5687" w:type="dxa"/>
          </w:tcPr>
          <w:p w:rsidR="007E7D5B" w:rsidRPr="00BB10A7" w:rsidRDefault="007E7D5B" w:rsidP="008C7D93">
            <w:r w:rsidRPr="00BB10A7">
              <w:t xml:space="preserve">Follows the same semantics as </w:t>
            </w:r>
            <w:r>
              <w:t>Administration.</w:t>
            </w:r>
            <w:r w:rsidRPr="00BB10A7">
              <w:t>PredicateChange NextUri.</w:t>
            </w:r>
          </w:p>
        </w:tc>
      </w:tr>
      <w:tr w:rsidR="007E7D5B" w:rsidRPr="00BB10A7" w:rsidTr="008C7D93">
        <w:trPr>
          <w:cnfStyle w:val="000000010000"/>
        </w:trPr>
        <w:tc>
          <w:tcPr>
            <w:tcW w:w="2407" w:type="dxa"/>
          </w:tcPr>
          <w:p w:rsidR="007E7D5B" w:rsidRPr="00BB10A7" w:rsidRDefault="007E7D5B" w:rsidP="008C7D93">
            <w:r w:rsidRPr="001172C0">
              <w:t>PreviousObjectNavigation</w:t>
            </w:r>
            <w:smartTag w:uri="Chem4WordSmartTag" w:element="tag">
              <w:smartTagPr>
                <w:attr w:name="id" w:val="proline"/>
              </w:smartTagPr>
              <w:r w:rsidRPr="001172C0">
                <w:t>Pro</w:t>
              </w:r>
            </w:smartTag>
            <w:r w:rsidRPr="001172C0">
              <w:t>pertyId</w:t>
            </w:r>
          </w:p>
        </w:tc>
        <w:tc>
          <w:tcPr>
            <w:tcW w:w="1650" w:type="dxa"/>
          </w:tcPr>
          <w:p w:rsidR="007E7D5B" w:rsidRPr="00BB10A7" w:rsidRDefault="007E7D5B" w:rsidP="008C7D93">
            <w:r w:rsidRPr="001172C0">
              <w:t>uniqueidentifier</w:t>
            </w:r>
          </w:p>
        </w:tc>
        <w:tc>
          <w:tcPr>
            <w:tcW w:w="5687" w:type="dxa"/>
          </w:tcPr>
          <w:p w:rsidR="007E7D5B" w:rsidRPr="00BB10A7" w:rsidRDefault="007E7D5B" w:rsidP="008C7D93">
            <w:r w:rsidRPr="00113249">
              <w:t>Follows the same semantics as Administration.PredicateChange PreviousUri.</w:t>
            </w:r>
          </w:p>
        </w:tc>
      </w:tr>
      <w:tr w:rsidR="007E7D5B" w:rsidRPr="00BB10A7" w:rsidTr="008C7D93">
        <w:tc>
          <w:tcPr>
            <w:tcW w:w="2407" w:type="dxa"/>
          </w:tcPr>
          <w:p w:rsidR="007E7D5B" w:rsidRPr="00BB10A7" w:rsidRDefault="007E7D5B" w:rsidP="008C7D93">
            <w:r w:rsidRPr="001172C0">
              <w:t>NextObjectNavigation</w:t>
            </w:r>
            <w:smartTag w:uri="Chem4WordSmartTag" w:element="tag">
              <w:smartTagPr>
                <w:attr w:name="id" w:val="proline"/>
              </w:smartTagPr>
              <w:r w:rsidRPr="001172C0">
                <w:t>Pro</w:t>
              </w:r>
            </w:smartTag>
            <w:r w:rsidRPr="001172C0">
              <w:t>pertyId</w:t>
            </w:r>
          </w:p>
        </w:tc>
        <w:tc>
          <w:tcPr>
            <w:tcW w:w="1650" w:type="dxa"/>
          </w:tcPr>
          <w:p w:rsidR="007E7D5B" w:rsidRPr="00BB10A7" w:rsidRDefault="007E7D5B" w:rsidP="008C7D93">
            <w:r w:rsidRPr="001172C0">
              <w:t>uniqueidentifier</w:t>
            </w:r>
          </w:p>
        </w:tc>
        <w:tc>
          <w:tcPr>
            <w:tcW w:w="5687" w:type="dxa"/>
          </w:tcPr>
          <w:p w:rsidR="007E7D5B" w:rsidRPr="00BB10A7" w:rsidRDefault="007E7D5B" w:rsidP="008C7D93">
            <w:r w:rsidRPr="00BB10A7">
              <w:t xml:space="preserve">Follows the same semantics as </w:t>
            </w:r>
            <w:r>
              <w:t>Administration.</w:t>
            </w:r>
            <w:r w:rsidRPr="00BB10A7">
              <w:t>PredicateChange NextUri.</w:t>
            </w:r>
          </w:p>
        </w:tc>
      </w:tr>
      <w:tr w:rsidR="007E7D5B" w:rsidRPr="00BB10A7" w:rsidTr="008C7D93">
        <w:trPr>
          <w:cnfStyle w:val="000000010000"/>
        </w:trPr>
        <w:tc>
          <w:tcPr>
            <w:tcW w:w="2407" w:type="dxa"/>
          </w:tcPr>
          <w:p w:rsidR="007E7D5B" w:rsidRPr="00BB10A7" w:rsidRDefault="007E7D5B" w:rsidP="008C7D93">
            <w:r w:rsidRPr="001172C0">
              <w:t>PreviousPredicateId</w:t>
            </w:r>
          </w:p>
        </w:tc>
        <w:tc>
          <w:tcPr>
            <w:tcW w:w="1650" w:type="dxa"/>
          </w:tcPr>
          <w:p w:rsidR="007E7D5B" w:rsidRPr="00BB10A7" w:rsidRDefault="007E7D5B" w:rsidP="008C7D93">
            <w:r w:rsidRPr="001172C0">
              <w:t>uniqueidentifier</w:t>
            </w:r>
          </w:p>
        </w:tc>
        <w:tc>
          <w:tcPr>
            <w:tcW w:w="5687" w:type="dxa"/>
          </w:tcPr>
          <w:p w:rsidR="007E7D5B" w:rsidRPr="00BB10A7" w:rsidRDefault="007E7D5B" w:rsidP="008C7D93">
            <w:r w:rsidRPr="00113249">
              <w:t>Follows the same semantics as Administration.PredicateChange PreviousUri.</w:t>
            </w:r>
          </w:p>
        </w:tc>
      </w:tr>
      <w:tr w:rsidR="007E7D5B" w:rsidRPr="00BB10A7" w:rsidTr="008C7D93">
        <w:tc>
          <w:tcPr>
            <w:tcW w:w="2407" w:type="dxa"/>
          </w:tcPr>
          <w:p w:rsidR="007E7D5B" w:rsidRPr="00BB10A7" w:rsidRDefault="007E7D5B" w:rsidP="008C7D93">
            <w:r w:rsidRPr="001172C0">
              <w:t>NextPredicateId</w:t>
            </w:r>
          </w:p>
        </w:tc>
        <w:tc>
          <w:tcPr>
            <w:tcW w:w="1650" w:type="dxa"/>
          </w:tcPr>
          <w:p w:rsidR="007E7D5B" w:rsidRPr="00BB10A7" w:rsidRDefault="007E7D5B" w:rsidP="008C7D93">
            <w:r w:rsidRPr="001172C0">
              <w:t>uniqueidentifier</w:t>
            </w:r>
          </w:p>
        </w:tc>
        <w:tc>
          <w:tcPr>
            <w:tcW w:w="5687" w:type="dxa"/>
          </w:tcPr>
          <w:p w:rsidR="007E7D5B" w:rsidRPr="00BB10A7" w:rsidRDefault="007E7D5B" w:rsidP="008C7D93">
            <w:r w:rsidRPr="00BB10A7">
              <w:t xml:space="preserve">Follows the same semantics as </w:t>
            </w:r>
            <w:r>
              <w:t>Administration.</w:t>
            </w:r>
            <w:r w:rsidRPr="00BB10A7">
              <w:t>PredicateChange NextUri.</w:t>
            </w:r>
          </w:p>
        </w:tc>
      </w:tr>
      <w:tr w:rsidR="007E7D5B" w:rsidRPr="00BB10A7" w:rsidTr="008C7D93">
        <w:trPr>
          <w:cnfStyle w:val="000000010000"/>
        </w:trPr>
        <w:tc>
          <w:tcPr>
            <w:tcW w:w="2407" w:type="dxa"/>
          </w:tcPr>
          <w:p w:rsidR="007E7D5B" w:rsidRPr="00BB10A7" w:rsidRDefault="007E7D5B" w:rsidP="008C7D93">
            <w:r w:rsidRPr="001172C0">
              <w:t>PreviousSubjectMultiplicity</w:t>
            </w:r>
          </w:p>
        </w:tc>
        <w:tc>
          <w:tcPr>
            <w:tcW w:w="1650" w:type="dxa"/>
          </w:tcPr>
          <w:p w:rsidR="007E7D5B" w:rsidRPr="00BB10A7" w:rsidRDefault="007E7D5B" w:rsidP="008C7D93">
            <w:r w:rsidRPr="001172C0">
              <w:t>nvarchar(32)</w:t>
            </w:r>
          </w:p>
        </w:tc>
        <w:tc>
          <w:tcPr>
            <w:tcW w:w="5687" w:type="dxa"/>
          </w:tcPr>
          <w:p w:rsidR="007E7D5B" w:rsidRPr="00BB10A7" w:rsidRDefault="007E7D5B" w:rsidP="008C7D93">
            <w:r w:rsidRPr="00113249">
              <w:t>Follows the same semantics as Administration.PredicateChange PreviousUri.</w:t>
            </w:r>
          </w:p>
        </w:tc>
      </w:tr>
      <w:tr w:rsidR="007E7D5B" w:rsidRPr="00BB10A7" w:rsidTr="008C7D93">
        <w:tc>
          <w:tcPr>
            <w:tcW w:w="2407" w:type="dxa"/>
          </w:tcPr>
          <w:p w:rsidR="007E7D5B" w:rsidRPr="00BB10A7" w:rsidRDefault="007E7D5B" w:rsidP="008C7D93">
            <w:r w:rsidRPr="001172C0">
              <w:t>NextSubjectMultiplicity</w:t>
            </w:r>
          </w:p>
        </w:tc>
        <w:tc>
          <w:tcPr>
            <w:tcW w:w="1650" w:type="dxa"/>
          </w:tcPr>
          <w:p w:rsidR="007E7D5B" w:rsidRPr="00BB10A7" w:rsidRDefault="007E7D5B" w:rsidP="008C7D93">
            <w:r w:rsidRPr="001172C0">
              <w:t>nvarchar(32)</w:t>
            </w:r>
          </w:p>
        </w:tc>
        <w:tc>
          <w:tcPr>
            <w:tcW w:w="5687" w:type="dxa"/>
          </w:tcPr>
          <w:p w:rsidR="007E7D5B" w:rsidRPr="00BB10A7" w:rsidRDefault="007E7D5B" w:rsidP="008C7D93">
            <w:r w:rsidRPr="00BB10A7">
              <w:t xml:space="preserve">Follows the same semantics as </w:t>
            </w:r>
            <w:r>
              <w:t>Administration.</w:t>
            </w:r>
            <w:r w:rsidRPr="00BB10A7">
              <w:t>PredicateChange NextUri.</w:t>
            </w:r>
          </w:p>
        </w:tc>
      </w:tr>
      <w:tr w:rsidR="007E7D5B" w:rsidRPr="00BB10A7" w:rsidTr="008C7D93">
        <w:trPr>
          <w:cnfStyle w:val="000000010000"/>
        </w:trPr>
        <w:tc>
          <w:tcPr>
            <w:tcW w:w="2407" w:type="dxa"/>
          </w:tcPr>
          <w:p w:rsidR="007E7D5B" w:rsidRPr="00BB10A7" w:rsidRDefault="007E7D5B" w:rsidP="008C7D93">
            <w:r w:rsidRPr="001172C0">
              <w:t>PreviousObjectMultiplicity</w:t>
            </w:r>
          </w:p>
        </w:tc>
        <w:tc>
          <w:tcPr>
            <w:tcW w:w="1650" w:type="dxa"/>
          </w:tcPr>
          <w:p w:rsidR="007E7D5B" w:rsidRPr="00BB10A7" w:rsidRDefault="007E7D5B" w:rsidP="008C7D93">
            <w:r w:rsidRPr="001172C0">
              <w:t>nvarchar(32)</w:t>
            </w:r>
          </w:p>
        </w:tc>
        <w:tc>
          <w:tcPr>
            <w:tcW w:w="5687" w:type="dxa"/>
          </w:tcPr>
          <w:p w:rsidR="007E7D5B" w:rsidRPr="00BB10A7" w:rsidRDefault="007E7D5B" w:rsidP="008C7D93">
            <w:r w:rsidRPr="00113249">
              <w:t>Follows the same semantics as Administration.PredicateChange PreviousUri.</w:t>
            </w:r>
          </w:p>
        </w:tc>
      </w:tr>
      <w:tr w:rsidR="007E7D5B" w:rsidRPr="00BB10A7" w:rsidTr="008C7D93">
        <w:tc>
          <w:tcPr>
            <w:tcW w:w="2407" w:type="dxa"/>
          </w:tcPr>
          <w:p w:rsidR="007E7D5B" w:rsidRPr="00BB10A7" w:rsidRDefault="007E7D5B" w:rsidP="008C7D93">
            <w:r w:rsidRPr="001172C0">
              <w:t>NextObjectMultiplicity</w:t>
            </w:r>
          </w:p>
        </w:tc>
        <w:tc>
          <w:tcPr>
            <w:tcW w:w="1650" w:type="dxa"/>
          </w:tcPr>
          <w:p w:rsidR="007E7D5B" w:rsidRPr="00BB10A7" w:rsidRDefault="007E7D5B" w:rsidP="008C7D93">
            <w:r w:rsidRPr="001172C0">
              <w:t>nvarchar(32)</w:t>
            </w:r>
          </w:p>
        </w:tc>
        <w:tc>
          <w:tcPr>
            <w:tcW w:w="5687" w:type="dxa"/>
          </w:tcPr>
          <w:p w:rsidR="007E7D5B" w:rsidRPr="00BB10A7" w:rsidRDefault="007E7D5B" w:rsidP="008C7D93">
            <w:r w:rsidRPr="00BB10A7">
              <w:t xml:space="preserve">Follows the same semantics as </w:t>
            </w:r>
            <w:r>
              <w:t>Administration.</w:t>
            </w:r>
            <w:r w:rsidRPr="00BB10A7">
              <w:t>PredicateChange NextUri.</w:t>
            </w:r>
          </w:p>
        </w:tc>
      </w:tr>
    </w:tbl>
    <w:p w:rsidR="005877FD" w:rsidRDefault="005877FD" w:rsidP="00244885">
      <w:pPr>
        <w:pStyle w:val="Heading2"/>
      </w:pPr>
      <w:bookmarkStart w:id="67" w:name="_Toc226790775"/>
      <w:bookmarkStart w:id="68" w:name="_Toc228951249"/>
      <w:r>
        <w:t xml:space="preserve">Stored </w:t>
      </w:r>
      <w:smartTag w:uri="Chem4WordSmartTag" w:element="tag">
        <w:smartTagPr>
          <w:attr w:name="id" w:val="proline"/>
        </w:smartTagPr>
        <w:r>
          <w:t>Pro</w:t>
        </w:r>
      </w:smartTag>
      <w:r>
        <w:t>cedures</w:t>
      </w:r>
      <w:bookmarkEnd w:id="67"/>
      <w:bookmarkEnd w:id="68"/>
    </w:p>
    <w:p w:rsidR="005877FD" w:rsidRDefault="00E21DB9" w:rsidP="005877FD">
      <w:r>
        <w:t>T</w:t>
      </w:r>
      <w:smartTag w:uri="Chem4WordSmartTag" w:element="tag">
        <w:smartTagPr>
          <w:attr w:name="id" w:val="histidine"/>
        </w:smartTagPr>
        <w:r>
          <w:t>his</w:t>
        </w:r>
      </w:smartTag>
      <w:r>
        <w:t xml:space="preserve"> section covers the </w:t>
      </w:r>
      <w:r w:rsidR="009736AD">
        <w:t xml:space="preserve">major </w:t>
      </w:r>
      <w:r>
        <w:t xml:space="preserve">store </w:t>
      </w:r>
      <w:smartTag w:uri="Chem4WordSmartTag" w:element="tag">
        <w:smartTagPr>
          <w:attr w:name="id" w:val="proline"/>
        </w:smartTagPr>
        <w:r>
          <w:t>pro</w:t>
        </w:r>
      </w:smartTag>
      <w:r>
        <w:t xml:space="preserve">cedures </w:t>
      </w:r>
      <w:r w:rsidR="004C3BE7">
        <w:t xml:space="preserve">of Zentity Change </w:t>
      </w:r>
      <w:smartTag w:uri="Chem4WordSmartTag" w:element="tag">
        <w:smartTagPr>
          <w:attr w:name="id" w:val="histidine"/>
        </w:smartTagPr>
        <w:r w:rsidR="004C3BE7">
          <w:t>His</w:t>
        </w:r>
      </w:smartTag>
      <w:r w:rsidR="004C3BE7">
        <w:t>tory Logging.</w:t>
      </w:r>
    </w:p>
    <w:p w:rsidR="006654F3" w:rsidRDefault="006654F3" w:rsidP="006654F3">
      <w:pPr>
        <w:pStyle w:val="Heading3"/>
      </w:pPr>
      <w:bookmarkStart w:id="69" w:name="_Toc226790776"/>
      <w:bookmarkStart w:id="70" w:name="_Toc228951250"/>
      <w:r w:rsidRPr="006654F3">
        <w:t>Administration.EnableChange</w:t>
      </w:r>
      <w:smartTag w:uri="Chem4WordSmartTag" w:element="tag">
        <w:smartTagPr>
          <w:attr w:name="id" w:val="histidine"/>
        </w:smartTagPr>
        <w:r w:rsidRPr="006654F3">
          <w:t>His</w:t>
        </w:r>
      </w:smartTag>
      <w:r w:rsidRPr="006654F3">
        <w:t>tory</w:t>
      </w:r>
      <w:bookmarkEnd w:id="69"/>
      <w:bookmarkEnd w:id="70"/>
    </w:p>
    <w:p w:rsidR="00B3642C" w:rsidRDefault="006654F3" w:rsidP="006654F3">
      <w:r>
        <w:t>T</w:t>
      </w:r>
      <w:smartTag w:uri="Chem4WordSmartTag" w:element="tag">
        <w:smartTagPr>
          <w:attr w:name="id" w:val="histidine"/>
        </w:smartTagPr>
        <w:r>
          <w:t>his</w:t>
        </w:r>
      </w:smartTag>
      <w:r>
        <w:t xml:space="preserve"> </w:t>
      </w:r>
      <w:smartTag w:uri="Chem4WordSmartTag" w:element="tag">
        <w:smartTagPr>
          <w:attr w:name="id" w:val="proline"/>
        </w:smartTagPr>
        <w:r>
          <w:t>pro</w:t>
        </w:r>
      </w:smartTag>
      <w:r>
        <w:t xml:space="preserve">cedure </w:t>
      </w:r>
    </w:p>
    <w:p w:rsidR="005B1FCC" w:rsidRDefault="00B3642C" w:rsidP="001C0D35">
      <w:pPr>
        <w:pStyle w:val="ListParagraph"/>
        <w:numPr>
          <w:ilvl w:val="0"/>
          <w:numId w:val="2"/>
        </w:numPr>
      </w:pPr>
      <w:r>
        <w:t>C</w:t>
      </w:r>
      <w:r w:rsidR="006654F3">
        <w:t xml:space="preserve">reates change </w:t>
      </w:r>
      <w:smartTag w:uri="Chem4WordSmartTag" w:element="tag">
        <w:smartTagPr>
          <w:attr w:name="id" w:val="histidine"/>
        </w:smartTagPr>
        <w:r w:rsidR="006654F3">
          <w:t>his</w:t>
        </w:r>
      </w:smartTag>
      <w:r w:rsidR="006654F3">
        <w:t>tory f</w:t>
      </w:r>
      <w:smartTag w:uri="Chem4WordSmartTag" w:element="tag">
        <w:smartTagPr>
          <w:attr w:name="id" w:val="isoleucine"/>
        </w:smartTagPr>
        <w:r w:rsidR="006654F3">
          <w:t>ile</w:t>
        </w:r>
      </w:smartTag>
      <w:r w:rsidR="006654F3">
        <w:t>group and f</w:t>
      </w:r>
      <w:smartTag w:uri="Chem4WordSmartTag" w:element="tag">
        <w:smartTagPr>
          <w:attr w:name="id" w:val="isoleucine"/>
        </w:smartTagPr>
        <w:r w:rsidR="006654F3">
          <w:t>ile</w:t>
        </w:r>
      </w:smartTag>
      <w:r w:rsidR="006654F3">
        <w:t xml:space="preserve">s. </w:t>
      </w:r>
    </w:p>
    <w:p w:rsidR="005B1FCC" w:rsidRDefault="00B3642C" w:rsidP="001C0D35">
      <w:pPr>
        <w:pStyle w:val="ListParagraph"/>
        <w:numPr>
          <w:ilvl w:val="0"/>
          <w:numId w:val="2"/>
        </w:numPr>
      </w:pPr>
      <w:r>
        <w:t>E</w:t>
      </w:r>
      <w:r w:rsidR="006654F3">
        <w:t xml:space="preserve">nables the database for change data capture and creates capture instances for each of </w:t>
      </w:r>
      <w:r w:rsidR="00BD4A87">
        <w:t>the major tables in Core schema</w:t>
      </w:r>
      <w:r w:rsidR="005C43F8">
        <w:t xml:space="preserve"> </w:t>
      </w:r>
      <w:r w:rsidR="005C43F8" w:rsidRPr="00BB10A7">
        <w:t xml:space="preserve">except for </w:t>
      </w:r>
      <w:r w:rsidR="005C43F8">
        <w:t>‘</w:t>
      </w:r>
      <w:r w:rsidR="005C43F8" w:rsidRPr="00434EC6">
        <w:t>AfterSchemaChangesHandler</w:t>
      </w:r>
      <w:r w:rsidR="005C43F8">
        <w:t xml:space="preserve">’, ‘Command’, </w:t>
      </w:r>
      <w:r w:rsidR="005C43F8" w:rsidRPr="00BB10A7">
        <w:t>‘Configuration’</w:t>
      </w:r>
      <w:r w:rsidR="005C43F8">
        <w:t>,</w:t>
      </w:r>
      <w:r w:rsidR="005C43F8" w:rsidRPr="00434EC6">
        <w:t xml:space="preserve"> </w:t>
      </w:r>
      <w:r w:rsidR="005C43F8" w:rsidRPr="00BB10A7">
        <w:t>and ‘Content’</w:t>
      </w:r>
      <w:r w:rsidR="00BD4A87">
        <w:t>.</w:t>
      </w:r>
    </w:p>
    <w:p w:rsidR="005B1FCC" w:rsidRDefault="00B3642C" w:rsidP="001C0D35">
      <w:pPr>
        <w:pStyle w:val="ListParagraph"/>
        <w:numPr>
          <w:ilvl w:val="0"/>
          <w:numId w:val="2"/>
        </w:numPr>
      </w:pPr>
      <w:r>
        <w:t xml:space="preserve">Creates Coupling tables described in </w:t>
      </w:r>
      <w:r w:rsidR="000D74C2">
        <w:t xml:space="preserve">a </w:t>
      </w:r>
      <w:r>
        <w:t xml:space="preserve">previous section. Each Coupling table is created on the change </w:t>
      </w:r>
      <w:smartTag w:uri="Chem4WordSmartTag" w:element="tag">
        <w:smartTagPr>
          <w:attr w:name="id" w:val="histidine"/>
        </w:smartTagPr>
        <w:r>
          <w:t>his</w:t>
        </w:r>
      </w:smartTag>
      <w:r>
        <w:t>tory f</w:t>
      </w:r>
      <w:smartTag w:uri="Chem4WordSmartTag" w:element="tag">
        <w:smartTagPr>
          <w:attr w:name="id" w:val="isoleucine"/>
        </w:smartTagPr>
        <w:r>
          <w:t>ile</w:t>
        </w:r>
      </w:smartTag>
      <w:r>
        <w:t>group.</w:t>
      </w:r>
    </w:p>
    <w:p w:rsidR="005B1FCC" w:rsidRDefault="00B3642C" w:rsidP="001C0D35">
      <w:pPr>
        <w:pStyle w:val="ListParagraph"/>
        <w:numPr>
          <w:ilvl w:val="0"/>
          <w:numId w:val="2"/>
        </w:numPr>
      </w:pPr>
      <w:r>
        <w:t xml:space="preserve">Creates stored </w:t>
      </w:r>
      <w:smartTag w:uri="Chem4WordSmartTag" w:element="tag">
        <w:smartTagPr>
          <w:attr w:name="id" w:val="proline"/>
        </w:smartTagPr>
        <w:r>
          <w:t>pro</w:t>
        </w:r>
      </w:smartTag>
      <w:r>
        <w:t xml:space="preserve">cedures </w:t>
      </w:r>
      <w:r w:rsidR="002C7B50">
        <w:t xml:space="preserve">to </w:t>
      </w:r>
      <w:smartTag w:uri="Chem4WordSmartTag" w:element="tag">
        <w:smartTagPr>
          <w:attr w:name="id" w:val="proline"/>
        </w:smartTagPr>
        <w:r w:rsidR="002C7B50">
          <w:t>pro</w:t>
        </w:r>
      </w:smartTag>
      <w:r w:rsidR="002C7B50">
        <w:t xml:space="preserve">cess the </w:t>
      </w:r>
      <w:r w:rsidR="00E442AA">
        <w:t>capture</w:t>
      </w:r>
      <w:r w:rsidR="002C7B50">
        <w:t xml:space="preserve"> tables and populate the coupling tables.</w:t>
      </w:r>
    </w:p>
    <w:p w:rsidR="005B1FCC" w:rsidRDefault="00AF5D61" w:rsidP="001C0D35">
      <w:pPr>
        <w:pStyle w:val="ListParagraph"/>
        <w:numPr>
          <w:ilvl w:val="0"/>
          <w:numId w:val="2"/>
        </w:numPr>
      </w:pPr>
      <w:r>
        <w:t xml:space="preserve">Creates a scheduled job, </w:t>
      </w:r>
      <w:smartTag w:uri="Chem4WordSmartTag" w:element="tag">
        <w:smartTagPr>
          <w:attr w:name="id" w:val="proline"/>
        </w:smartTagPr>
        <w:r>
          <w:t>Pro</w:t>
        </w:r>
      </w:smartTag>
      <w:r>
        <w:t xml:space="preserve">cessNextLSN, to periodically gather change </w:t>
      </w:r>
      <w:smartTag w:uri="Chem4WordSmartTag" w:element="tag">
        <w:smartTagPr>
          <w:attr w:name="id" w:val="histidine"/>
        </w:smartTagPr>
        <w:r>
          <w:t>his</w:t>
        </w:r>
      </w:smartTag>
      <w:r>
        <w:t>tory data in an asynchronous fashion.</w:t>
      </w:r>
    </w:p>
    <w:p w:rsidR="005B1FCC" w:rsidRDefault="003468D0" w:rsidP="001C0D35">
      <w:pPr>
        <w:pStyle w:val="ListParagraph"/>
        <w:numPr>
          <w:ilvl w:val="0"/>
          <w:numId w:val="2"/>
        </w:numPr>
      </w:pPr>
      <w:r>
        <w:t>Creates an entry in the Core.AfterSchemaChangesHandler table to invoke Administration.UpdateCaptureInstances.</w:t>
      </w:r>
    </w:p>
    <w:p w:rsidR="005B1FCC" w:rsidRDefault="00E33A49" w:rsidP="001C0D35">
      <w:pPr>
        <w:pStyle w:val="ListParagraph"/>
        <w:numPr>
          <w:ilvl w:val="0"/>
          <w:numId w:val="2"/>
        </w:numPr>
      </w:pPr>
      <w:r>
        <w:t>Finally, updates the ‘IsChange</w:t>
      </w:r>
      <w:smartTag w:uri="Chem4WordSmartTag" w:element="tag">
        <w:smartTagPr>
          <w:attr w:name="id" w:val="histidine"/>
        </w:smartTagPr>
        <w:r>
          <w:t>His</w:t>
        </w:r>
      </w:smartTag>
      <w:r>
        <w:t xml:space="preserve">toryEnabled’ configuration </w:t>
      </w:r>
      <w:smartTag w:uri="Chem4WordSmartTag" w:element="tag">
        <w:smartTagPr>
          <w:attr w:name="id" w:val="valine"/>
        </w:smartTagPr>
        <w:r>
          <w:t>val</w:t>
        </w:r>
      </w:smartTag>
      <w:r>
        <w:t>ue in Core.Configuration table.</w:t>
      </w:r>
    </w:p>
    <w:p w:rsidR="00E21DB9" w:rsidRDefault="00FF02B9" w:rsidP="00FF02B9">
      <w:pPr>
        <w:pStyle w:val="Heading3"/>
        <w:rPr>
          <w:noProof/>
          <w:lang w:bidi="ar-SA"/>
        </w:rPr>
      </w:pPr>
      <w:bookmarkStart w:id="71" w:name="_Toc226790777"/>
      <w:bookmarkStart w:id="72" w:name="_Toc228951251"/>
      <w:r>
        <w:rPr>
          <w:noProof/>
          <w:lang w:bidi="ar-SA"/>
        </w:rPr>
        <w:t>Administration</w:t>
      </w:r>
      <w:r>
        <w:rPr>
          <w:noProof/>
          <w:color w:val="808080"/>
          <w:lang w:bidi="ar-SA"/>
        </w:rPr>
        <w:t>.</w:t>
      </w:r>
      <w:r>
        <w:rPr>
          <w:noProof/>
          <w:lang w:bidi="ar-SA"/>
        </w:rPr>
        <w:t>DisableChange</w:t>
      </w:r>
      <w:smartTag w:uri="Chem4WordSmartTag" w:element="tag">
        <w:smartTagPr>
          <w:attr w:name="id" w:val="histidine"/>
        </w:smartTagPr>
        <w:r>
          <w:rPr>
            <w:noProof/>
            <w:lang w:bidi="ar-SA"/>
          </w:rPr>
          <w:t>His</w:t>
        </w:r>
      </w:smartTag>
      <w:r>
        <w:rPr>
          <w:noProof/>
          <w:lang w:bidi="ar-SA"/>
        </w:rPr>
        <w:t>tory</w:t>
      </w:r>
      <w:bookmarkEnd w:id="71"/>
      <w:bookmarkEnd w:id="72"/>
    </w:p>
    <w:p w:rsidR="00FF02B9" w:rsidRDefault="00F2590E" w:rsidP="00FF02B9">
      <w:pPr>
        <w:rPr>
          <w:lang w:bidi="ar-SA"/>
        </w:rPr>
      </w:pPr>
      <w:r>
        <w:rPr>
          <w:lang w:bidi="ar-SA"/>
        </w:rPr>
        <w:t>T</w:t>
      </w:r>
      <w:smartTag w:uri="Chem4WordSmartTag" w:element="tag">
        <w:smartTagPr>
          <w:attr w:name="id" w:val="histidine"/>
        </w:smartTagPr>
        <w:r>
          <w:rPr>
            <w:lang w:bidi="ar-SA"/>
          </w:rPr>
          <w:t>his</w:t>
        </w:r>
      </w:smartTag>
      <w:r>
        <w:rPr>
          <w:lang w:bidi="ar-SA"/>
        </w:rPr>
        <w:t xml:space="preserve"> </w:t>
      </w:r>
      <w:smartTag w:uri="Chem4WordSmartTag" w:element="tag">
        <w:smartTagPr>
          <w:attr w:name="id" w:val="proline"/>
        </w:smartTagPr>
        <w:r>
          <w:rPr>
            <w:lang w:bidi="ar-SA"/>
          </w:rPr>
          <w:t>pro</w:t>
        </w:r>
      </w:smartTag>
      <w:r>
        <w:rPr>
          <w:lang w:bidi="ar-SA"/>
        </w:rPr>
        <w:t>cedure</w:t>
      </w:r>
    </w:p>
    <w:p w:rsidR="00F2590E" w:rsidRDefault="00A75FCC" w:rsidP="001C0D35">
      <w:pPr>
        <w:pStyle w:val="ListParagraph"/>
        <w:numPr>
          <w:ilvl w:val="0"/>
          <w:numId w:val="3"/>
        </w:numPr>
        <w:rPr>
          <w:lang w:bidi="ar-SA"/>
        </w:rPr>
      </w:pPr>
      <w:r>
        <w:rPr>
          <w:lang w:bidi="ar-SA"/>
        </w:rPr>
        <w:lastRenderedPageBreak/>
        <w:t xml:space="preserve">Removes </w:t>
      </w:r>
      <w:smartTag w:uri="Chem4WordSmartTag" w:element="tag">
        <w:smartTagPr>
          <w:attr w:name="id" w:val="proline"/>
        </w:smartTagPr>
        <w:r>
          <w:rPr>
            <w:lang w:bidi="ar-SA"/>
          </w:rPr>
          <w:t>Pro</w:t>
        </w:r>
      </w:smartTag>
      <w:r>
        <w:rPr>
          <w:lang w:bidi="ar-SA"/>
        </w:rPr>
        <w:t>cessNextLSN</w:t>
      </w:r>
      <w:r w:rsidR="00455A2C">
        <w:rPr>
          <w:lang w:bidi="ar-SA"/>
        </w:rPr>
        <w:t xml:space="preserve"> job</w:t>
      </w:r>
      <w:r>
        <w:rPr>
          <w:lang w:bidi="ar-SA"/>
        </w:rPr>
        <w:t>.</w:t>
      </w:r>
    </w:p>
    <w:p w:rsidR="00A75FCC" w:rsidRDefault="00A75FCC" w:rsidP="001C0D35">
      <w:pPr>
        <w:pStyle w:val="ListParagraph"/>
        <w:numPr>
          <w:ilvl w:val="0"/>
          <w:numId w:val="3"/>
        </w:numPr>
        <w:rPr>
          <w:lang w:bidi="ar-SA"/>
        </w:rPr>
      </w:pPr>
      <w:r>
        <w:rPr>
          <w:lang w:bidi="ar-SA"/>
        </w:rPr>
        <w:t>Disables change data capture on the database. T</w:t>
      </w:r>
      <w:smartTag w:uri="Chem4WordSmartTag" w:element="tag">
        <w:smartTagPr>
          <w:attr w:name="id" w:val="histidine"/>
        </w:smartTagPr>
        <w:r>
          <w:rPr>
            <w:lang w:bidi="ar-SA"/>
          </w:rPr>
          <w:t>his</w:t>
        </w:r>
      </w:smartTag>
      <w:r>
        <w:rPr>
          <w:lang w:bidi="ar-SA"/>
        </w:rPr>
        <w:t xml:space="preserve"> will delete all the capture instances in the database.</w:t>
      </w:r>
      <w:r w:rsidR="00F71815">
        <w:rPr>
          <w:lang w:bidi="ar-SA"/>
        </w:rPr>
        <w:t xml:space="preserve"> Any data that is not copied from the </w:t>
      </w:r>
      <w:r w:rsidR="009B498D">
        <w:rPr>
          <w:lang w:bidi="ar-SA"/>
        </w:rPr>
        <w:t>capture</w:t>
      </w:r>
      <w:r w:rsidR="00F71815">
        <w:rPr>
          <w:lang w:bidi="ar-SA"/>
        </w:rPr>
        <w:t xml:space="preserve"> tables to coupling tables is lost.</w:t>
      </w:r>
    </w:p>
    <w:p w:rsidR="00CD1031" w:rsidRDefault="00CD1031" w:rsidP="001C0D35">
      <w:pPr>
        <w:pStyle w:val="ListParagraph"/>
        <w:numPr>
          <w:ilvl w:val="0"/>
          <w:numId w:val="3"/>
        </w:numPr>
        <w:rPr>
          <w:lang w:bidi="ar-SA"/>
        </w:rPr>
      </w:pPr>
      <w:r>
        <w:rPr>
          <w:lang w:bidi="ar-SA"/>
        </w:rPr>
        <w:t xml:space="preserve">Finally, updates the </w:t>
      </w:r>
      <w:r w:rsidRPr="00CD1031">
        <w:t>‘IsChange</w:t>
      </w:r>
      <w:smartTag w:uri="Chem4WordSmartTag" w:element="tag">
        <w:smartTagPr>
          <w:attr w:name="id" w:val="histidine"/>
        </w:smartTagPr>
        <w:r w:rsidRPr="00CD1031">
          <w:t>His</w:t>
        </w:r>
      </w:smartTag>
      <w:r w:rsidRPr="00CD1031">
        <w:t xml:space="preserve">toryEnabled’ configuration </w:t>
      </w:r>
      <w:smartTag w:uri="Chem4WordSmartTag" w:element="tag">
        <w:smartTagPr>
          <w:attr w:name="id" w:val="valine"/>
        </w:smartTagPr>
        <w:r w:rsidRPr="00CD1031">
          <w:t>val</w:t>
        </w:r>
      </w:smartTag>
      <w:r w:rsidRPr="00CD1031">
        <w:t>ue in Core.Configuration table.</w:t>
      </w:r>
    </w:p>
    <w:p w:rsidR="00885069" w:rsidRDefault="00885069" w:rsidP="00885069">
      <w:pPr>
        <w:rPr>
          <w:lang w:bidi="ar-SA"/>
        </w:rPr>
      </w:pPr>
      <w:r>
        <w:rPr>
          <w:lang w:bidi="ar-SA"/>
        </w:rPr>
        <w:t xml:space="preserve">Take note that we have not dropped the Coupling tables here. So, the change </w:t>
      </w:r>
      <w:smartTag w:uri="Chem4WordSmartTag" w:element="tag">
        <w:smartTagPr>
          <w:attr w:name="id" w:val="histidine"/>
        </w:smartTagPr>
        <w:r>
          <w:rPr>
            <w:lang w:bidi="ar-SA"/>
          </w:rPr>
          <w:t>his</w:t>
        </w:r>
      </w:smartTag>
      <w:r>
        <w:rPr>
          <w:lang w:bidi="ar-SA"/>
        </w:rPr>
        <w:t>tory data that</w:t>
      </w:r>
      <w:r w:rsidR="00071243">
        <w:rPr>
          <w:lang w:bidi="ar-SA"/>
        </w:rPr>
        <w:t xml:space="preserve"> </w:t>
      </w:r>
      <w:r>
        <w:rPr>
          <w:lang w:bidi="ar-SA"/>
        </w:rPr>
        <w:t xml:space="preserve"> </w:t>
      </w:r>
      <w:r w:rsidR="00071243">
        <w:rPr>
          <w:lang w:bidi="ar-SA"/>
        </w:rPr>
        <w:t xml:space="preserve">is </w:t>
      </w:r>
      <w:r>
        <w:rPr>
          <w:lang w:bidi="ar-SA"/>
        </w:rPr>
        <w:t>present in the coupling tables is intact and can be queried.</w:t>
      </w:r>
    </w:p>
    <w:p w:rsidR="00264D96" w:rsidRDefault="00264D96" w:rsidP="00CA69D3">
      <w:pPr>
        <w:pStyle w:val="Heading3"/>
        <w:rPr>
          <w:lang w:bidi="ar-SA"/>
        </w:rPr>
      </w:pPr>
      <w:bookmarkStart w:id="73" w:name="_Toc226790778"/>
      <w:bookmarkStart w:id="74" w:name="_Toc228951252"/>
      <w:r w:rsidRPr="00264D96">
        <w:rPr>
          <w:lang w:bidi="ar-SA"/>
        </w:rPr>
        <w:t>Administration.</w:t>
      </w:r>
      <w:smartTag w:uri="Chem4WordSmartTag" w:element="tag">
        <w:smartTagPr>
          <w:attr w:name="id" w:val="proline"/>
        </w:smartTagPr>
        <w:r w:rsidRPr="00264D96">
          <w:rPr>
            <w:lang w:bidi="ar-SA"/>
          </w:rPr>
          <w:t>Pro</w:t>
        </w:r>
      </w:smartTag>
      <w:r w:rsidRPr="00264D96">
        <w:rPr>
          <w:lang w:bidi="ar-SA"/>
        </w:rPr>
        <w:t>cessNextLSN</w:t>
      </w:r>
      <w:bookmarkEnd w:id="73"/>
      <w:bookmarkEnd w:id="74"/>
    </w:p>
    <w:p w:rsidR="001F15D3" w:rsidRPr="005A5CC5" w:rsidRDefault="00CA69D3" w:rsidP="005A5CC5">
      <w:pPr>
        <w:rPr>
          <w:lang w:bidi="ar-SA"/>
        </w:rPr>
      </w:pPr>
      <w:r>
        <w:rPr>
          <w:lang w:bidi="ar-SA"/>
        </w:rPr>
        <w:t>T</w:t>
      </w:r>
      <w:smartTag w:uri="Chem4WordSmartTag" w:element="tag">
        <w:smartTagPr>
          <w:attr w:name="id" w:val="histidine"/>
        </w:smartTagPr>
        <w:r>
          <w:rPr>
            <w:lang w:bidi="ar-SA"/>
          </w:rPr>
          <w:t>his</w:t>
        </w:r>
      </w:smartTag>
      <w:r>
        <w:rPr>
          <w:lang w:bidi="ar-SA"/>
        </w:rPr>
        <w:t xml:space="preserve"> is the master stored </w:t>
      </w:r>
      <w:smartTag w:uri="Chem4WordSmartTag" w:element="tag">
        <w:smartTagPr>
          <w:attr w:name="id" w:val="proline"/>
        </w:smartTagPr>
        <w:r>
          <w:rPr>
            <w:lang w:bidi="ar-SA"/>
          </w:rPr>
          <w:t>pro</w:t>
        </w:r>
      </w:smartTag>
      <w:r>
        <w:rPr>
          <w:lang w:bidi="ar-SA"/>
        </w:rPr>
        <w:t>cedure invoked by the scheduled job. T</w:t>
      </w:r>
      <w:smartTag w:uri="Chem4WordSmartTag" w:element="tag">
        <w:smartTagPr>
          <w:attr w:name="id" w:val="histidine"/>
        </w:smartTagPr>
        <w:r>
          <w:rPr>
            <w:lang w:bidi="ar-SA"/>
          </w:rPr>
          <w:t>his</w:t>
        </w:r>
      </w:smartTag>
      <w:r>
        <w:rPr>
          <w:lang w:bidi="ar-SA"/>
        </w:rPr>
        <w:t xml:space="preserve"> </w:t>
      </w:r>
      <w:smartTag w:uri="Chem4WordSmartTag" w:element="tag">
        <w:smartTagPr>
          <w:attr w:name="id" w:val="proline"/>
        </w:smartTagPr>
        <w:r>
          <w:rPr>
            <w:lang w:bidi="ar-SA"/>
          </w:rPr>
          <w:t>pro</w:t>
        </w:r>
      </w:smartTag>
      <w:r>
        <w:rPr>
          <w:lang w:bidi="ar-SA"/>
        </w:rPr>
        <w:t xml:space="preserve">cedure queries cdc.lsn_time_mapping for the oldest LSN that’s not </w:t>
      </w:r>
      <w:smartTag w:uri="Chem4WordSmartTag" w:element="tag">
        <w:smartTagPr>
          <w:attr w:name="id" w:val="proline"/>
        </w:smartTagPr>
        <w:r>
          <w:rPr>
            <w:lang w:bidi="ar-SA"/>
          </w:rPr>
          <w:t>pro</w:t>
        </w:r>
      </w:smartTag>
      <w:r>
        <w:rPr>
          <w:lang w:bidi="ar-SA"/>
        </w:rPr>
        <w:t>cessed. It then creates an entry in the Administration.ChangeSet table for t</w:t>
      </w:r>
      <w:smartTag w:uri="Chem4WordSmartTag" w:element="tag">
        <w:smartTagPr>
          <w:attr w:name="id" w:val="histidine"/>
        </w:smartTagPr>
        <w:r>
          <w:rPr>
            <w:lang w:bidi="ar-SA"/>
          </w:rPr>
          <w:t>his</w:t>
        </w:r>
      </w:smartTag>
      <w:r>
        <w:rPr>
          <w:lang w:bidi="ar-SA"/>
        </w:rPr>
        <w:t xml:space="preserve"> LSN and then invokes </w:t>
      </w:r>
      <w:r w:rsidR="00DE2B67">
        <w:rPr>
          <w:lang w:bidi="ar-SA"/>
        </w:rPr>
        <w:t>a separate set of</w:t>
      </w:r>
      <w:r>
        <w:rPr>
          <w:lang w:bidi="ar-SA"/>
        </w:rPr>
        <w:t xml:space="preserve"> stored </w:t>
      </w:r>
      <w:smartTag w:uri="Chem4WordSmartTag" w:element="tag">
        <w:smartTagPr>
          <w:attr w:name="id" w:val="proline"/>
        </w:smartTagPr>
        <w:r>
          <w:rPr>
            <w:lang w:bidi="ar-SA"/>
          </w:rPr>
          <w:t>pro</w:t>
        </w:r>
      </w:smartTag>
      <w:r>
        <w:rPr>
          <w:lang w:bidi="ar-SA"/>
        </w:rPr>
        <w:t xml:space="preserve">cedures to </w:t>
      </w:r>
      <w:smartTag w:uri="Chem4WordSmartTag" w:element="tag">
        <w:smartTagPr>
          <w:attr w:name="id" w:val="proline"/>
        </w:smartTagPr>
        <w:r>
          <w:rPr>
            <w:lang w:bidi="ar-SA"/>
          </w:rPr>
          <w:t>pro</w:t>
        </w:r>
      </w:smartTag>
      <w:r>
        <w:rPr>
          <w:lang w:bidi="ar-SA"/>
        </w:rPr>
        <w:t xml:space="preserve">cess </w:t>
      </w:r>
      <w:r w:rsidR="0075159A">
        <w:rPr>
          <w:lang w:bidi="ar-SA"/>
        </w:rPr>
        <w:t xml:space="preserve">each </w:t>
      </w:r>
      <w:r w:rsidR="002B36EA">
        <w:rPr>
          <w:lang w:bidi="ar-SA"/>
        </w:rPr>
        <w:t>capture</w:t>
      </w:r>
      <w:r w:rsidR="0075159A">
        <w:rPr>
          <w:lang w:bidi="ar-SA"/>
        </w:rPr>
        <w:t xml:space="preserve"> table. Change </w:t>
      </w:r>
      <w:smartTag w:uri="Chem4WordSmartTag" w:element="tag">
        <w:smartTagPr>
          <w:attr w:name="id" w:val="histidine"/>
        </w:smartTagPr>
        <w:r w:rsidR="0075159A">
          <w:rPr>
            <w:lang w:bidi="ar-SA"/>
          </w:rPr>
          <w:t>his</w:t>
        </w:r>
      </w:smartTag>
      <w:r w:rsidR="0075159A">
        <w:rPr>
          <w:lang w:bidi="ar-SA"/>
        </w:rPr>
        <w:t xml:space="preserve">tory information corresponding to the LSN is then copied to corresponding coupling tables by these stored </w:t>
      </w:r>
      <w:smartTag w:uri="Chem4WordSmartTag" w:element="tag">
        <w:smartTagPr>
          <w:attr w:name="id" w:val="proline"/>
        </w:smartTagPr>
        <w:r w:rsidR="0075159A">
          <w:rPr>
            <w:lang w:bidi="ar-SA"/>
          </w:rPr>
          <w:t>pro</w:t>
        </w:r>
      </w:smartTag>
      <w:r w:rsidR="0075159A">
        <w:rPr>
          <w:lang w:bidi="ar-SA"/>
        </w:rPr>
        <w:t xml:space="preserve">ecedures. </w:t>
      </w:r>
      <w:r w:rsidR="00537FD0">
        <w:rPr>
          <w:lang w:bidi="ar-SA"/>
        </w:rPr>
        <w:t>All t</w:t>
      </w:r>
      <w:smartTag w:uri="Chem4WordSmartTag" w:element="tag">
        <w:smartTagPr>
          <w:attr w:name="id" w:val="histidine"/>
        </w:smartTagPr>
        <w:r w:rsidR="00537FD0">
          <w:rPr>
            <w:lang w:bidi="ar-SA"/>
          </w:rPr>
          <w:t>his</w:t>
        </w:r>
      </w:smartTag>
      <w:r w:rsidR="00537FD0">
        <w:rPr>
          <w:lang w:bidi="ar-SA"/>
        </w:rPr>
        <w:t xml:space="preserve"> is done in a </w:t>
      </w:r>
      <w:r w:rsidR="00DE2B67">
        <w:rPr>
          <w:lang w:bidi="ar-SA"/>
        </w:rPr>
        <w:t xml:space="preserve">single </w:t>
      </w:r>
      <w:r w:rsidR="00537FD0">
        <w:rPr>
          <w:lang w:bidi="ar-SA"/>
        </w:rPr>
        <w:t>transaction.</w:t>
      </w:r>
    </w:p>
    <w:p w:rsidR="00F24AC2" w:rsidRDefault="00F24AC2" w:rsidP="00F24AC2">
      <w:pPr>
        <w:pStyle w:val="Heading3"/>
        <w:rPr>
          <w:lang w:bidi="ar-SA"/>
        </w:rPr>
      </w:pPr>
      <w:bookmarkStart w:id="75" w:name="_Toc226790779"/>
      <w:bookmarkStart w:id="76" w:name="_Toc228951253"/>
      <w:r>
        <w:rPr>
          <w:lang w:bidi="ar-SA"/>
        </w:rPr>
        <w:t>Administration</w:t>
      </w:r>
      <w:r w:rsidRPr="00F24AC2">
        <w:rPr>
          <w:lang w:bidi="ar-SA"/>
        </w:rPr>
        <w:t>.Update</w:t>
      </w:r>
      <w:r>
        <w:rPr>
          <w:lang w:bidi="ar-SA"/>
        </w:rPr>
        <w:t>CaptureInstances</w:t>
      </w:r>
      <w:bookmarkEnd w:id="75"/>
      <w:bookmarkEnd w:id="76"/>
    </w:p>
    <w:p w:rsidR="00FA70D4" w:rsidRPr="00F24AC2" w:rsidRDefault="001A0EED" w:rsidP="00F566F8">
      <w:pPr>
        <w:rPr>
          <w:lang w:bidi="ar-SA"/>
        </w:rPr>
      </w:pPr>
      <w:r>
        <w:rPr>
          <w:lang w:bidi="ar-SA"/>
        </w:rPr>
        <w:t>T</w:t>
      </w:r>
      <w:smartTag w:uri="Chem4WordSmartTag" w:element="tag">
        <w:smartTagPr>
          <w:attr w:name="id" w:val="histidine"/>
        </w:smartTagPr>
        <w:r>
          <w:rPr>
            <w:lang w:bidi="ar-SA"/>
          </w:rPr>
          <w:t>his</w:t>
        </w:r>
      </w:smartTag>
      <w:r>
        <w:rPr>
          <w:lang w:bidi="ar-SA"/>
        </w:rPr>
        <w:t xml:space="preserve"> </w:t>
      </w:r>
      <w:smartTag w:uri="Chem4WordSmartTag" w:element="tag">
        <w:smartTagPr>
          <w:attr w:name="id" w:val="proline"/>
        </w:smartTagPr>
        <w:r>
          <w:rPr>
            <w:lang w:bidi="ar-SA"/>
          </w:rPr>
          <w:t>pro</w:t>
        </w:r>
      </w:smartTag>
      <w:r>
        <w:rPr>
          <w:lang w:bidi="ar-SA"/>
        </w:rPr>
        <w:t xml:space="preserve">cedure </w:t>
      </w:r>
      <w:r w:rsidR="00493674">
        <w:rPr>
          <w:lang w:bidi="ar-SA"/>
        </w:rPr>
        <w:t>is invoked wh</w:t>
      </w:r>
      <w:smartTag w:uri="Chem4WordSmartTag" w:element="tag">
        <w:smartTagPr>
          <w:attr w:name="id" w:val="isoleucine"/>
        </w:smartTagPr>
        <w:r w:rsidR="00493674">
          <w:rPr>
            <w:lang w:bidi="ar-SA"/>
          </w:rPr>
          <w:t>ile</w:t>
        </w:r>
      </w:smartTag>
      <w:r w:rsidR="00493674">
        <w:rPr>
          <w:lang w:bidi="ar-SA"/>
        </w:rPr>
        <w:t xml:space="preserve"> enabling change </w:t>
      </w:r>
      <w:smartTag w:uri="Chem4WordSmartTag" w:element="tag">
        <w:smartTagPr>
          <w:attr w:name="id" w:val="histidine"/>
        </w:smartTagPr>
        <w:r w:rsidR="00493674">
          <w:rPr>
            <w:lang w:bidi="ar-SA"/>
          </w:rPr>
          <w:t>his</w:t>
        </w:r>
      </w:smartTag>
      <w:r w:rsidR="00493674">
        <w:rPr>
          <w:lang w:bidi="ar-SA"/>
        </w:rPr>
        <w:t>tory logging (by Administration.EnableChange</w:t>
      </w:r>
      <w:smartTag w:uri="Chem4WordSmartTag" w:element="tag">
        <w:smartTagPr>
          <w:attr w:name="id" w:val="histidine"/>
        </w:smartTagPr>
        <w:r w:rsidR="00493674">
          <w:rPr>
            <w:lang w:bidi="ar-SA"/>
          </w:rPr>
          <w:t>His</w:t>
        </w:r>
      </w:smartTag>
      <w:r w:rsidR="00493674">
        <w:rPr>
          <w:lang w:bidi="ar-SA"/>
        </w:rPr>
        <w:t xml:space="preserve">tory) and after the Zentity Data Model is altered (by invoking Zentity.Core.DataModel.Synchronize </w:t>
      </w:r>
      <w:smartTag w:uri="Chem4WordSmartTag" w:element="tag">
        <w:smartTagPr>
          <w:attr w:name="id" w:val="methionine"/>
        </w:smartTagPr>
        <w:r w:rsidR="00493674">
          <w:rPr>
            <w:lang w:bidi="ar-SA"/>
          </w:rPr>
          <w:t>met</w:t>
        </w:r>
      </w:smartTag>
      <w:r w:rsidR="00493674">
        <w:rPr>
          <w:lang w:bidi="ar-SA"/>
        </w:rPr>
        <w:t xml:space="preserve">hod). </w:t>
      </w:r>
      <w:r w:rsidR="00F63294">
        <w:rPr>
          <w:lang w:bidi="ar-SA"/>
        </w:rPr>
        <w:t>Wh</w:t>
      </w:r>
      <w:smartTag w:uri="Chem4WordSmartTag" w:element="tag">
        <w:smartTagPr>
          <w:attr w:name="id" w:val="isoleucine"/>
        </w:smartTagPr>
        <w:r w:rsidR="00F63294">
          <w:rPr>
            <w:lang w:bidi="ar-SA"/>
          </w:rPr>
          <w:t>ile</w:t>
        </w:r>
      </w:smartTag>
      <w:r w:rsidR="00F63294">
        <w:rPr>
          <w:lang w:bidi="ar-SA"/>
        </w:rPr>
        <w:t xml:space="preserve"> enabling change </w:t>
      </w:r>
      <w:smartTag w:uri="Chem4WordSmartTag" w:element="tag">
        <w:smartTagPr>
          <w:attr w:name="id" w:val="histidine"/>
        </w:smartTagPr>
        <w:r w:rsidR="00F63294">
          <w:rPr>
            <w:lang w:bidi="ar-SA"/>
          </w:rPr>
          <w:t>his</w:t>
        </w:r>
      </w:smartTag>
      <w:r w:rsidR="00F63294">
        <w:rPr>
          <w:lang w:bidi="ar-SA"/>
        </w:rPr>
        <w:t>tory logging, t</w:t>
      </w:r>
      <w:smartTag w:uri="Chem4WordSmartTag" w:element="tag">
        <w:smartTagPr>
          <w:attr w:name="id" w:val="histidine"/>
        </w:smartTagPr>
        <w:r w:rsidR="00F63294">
          <w:rPr>
            <w:lang w:bidi="ar-SA"/>
          </w:rPr>
          <w:t>his</w:t>
        </w:r>
      </w:smartTag>
      <w:r w:rsidR="00F63294">
        <w:rPr>
          <w:lang w:bidi="ar-SA"/>
        </w:rPr>
        <w:t xml:space="preserve"> </w:t>
      </w:r>
      <w:smartTag w:uri="Chem4WordSmartTag" w:element="tag">
        <w:smartTagPr>
          <w:attr w:name="id" w:val="methionine"/>
        </w:smartTagPr>
        <w:r w:rsidR="00F63294">
          <w:rPr>
            <w:lang w:bidi="ar-SA"/>
          </w:rPr>
          <w:t>met</w:t>
        </w:r>
      </w:smartTag>
      <w:r w:rsidR="00F63294">
        <w:rPr>
          <w:lang w:bidi="ar-SA"/>
        </w:rPr>
        <w:t>hod creates a new capture instance for Core.Resource table. During Zentity Data Model updates, t</w:t>
      </w:r>
      <w:smartTag w:uri="Chem4WordSmartTag" w:element="tag">
        <w:smartTagPr>
          <w:attr w:name="id" w:val="histidine"/>
        </w:smartTagPr>
        <w:r w:rsidR="00F63294">
          <w:rPr>
            <w:lang w:bidi="ar-SA"/>
          </w:rPr>
          <w:t>his</w:t>
        </w:r>
      </w:smartTag>
      <w:r w:rsidR="00F63294">
        <w:rPr>
          <w:lang w:bidi="ar-SA"/>
        </w:rPr>
        <w:t xml:space="preserve"> </w:t>
      </w:r>
      <w:smartTag w:uri="Chem4WordSmartTag" w:element="tag">
        <w:smartTagPr>
          <w:attr w:name="id" w:val="methionine"/>
        </w:smartTagPr>
        <w:r w:rsidR="00F63294">
          <w:rPr>
            <w:lang w:bidi="ar-SA"/>
          </w:rPr>
          <w:t>met</w:t>
        </w:r>
      </w:smartTag>
      <w:r w:rsidR="00F63294">
        <w:rPr>
          <w:lang w:bidi="ar-SA"/>
        </w:rPr>
        <w:t>hod creates a new capture instance on Core.Resource table if there is any schema change. Since there can be a maximum of two capture instances on a source table, t</w:t>
      </w:r>
      <w:smartTag w:uri="Chem4WordSmartTag" w:element="tag">
        <w:smartTagPr>
          <w:attr w:name="id" w:val="histidine"/>
        </w:smartTagPr>
        <w:r w:rsidR="00F63294">
          <w:rPr>
            <w:lang w:bidi="ar-SA"/>
          </w:rPr>
          <w:t>his</w:t>
        </w:r>
      </w:smartTag>
      <w:r w:rsidR="00F63294">
        <w:rPr>
          <w:lang w:bidi="ar-SA"/>
        </w:rPr>
        <w:t xml:space="preserve"> </w:t>
      </w:r>
      <w:smartTag w:uri="Chem4WordSmartTag" w:element="tag">
        <w:smartTagPr>
          <w:attr w:name="id" w:val="proline"/>
        </w:smartTagPr>
        <w:r w:rsidR="00F63294">
          <w:rPr>
            <w:lang w:bidi="ar-SA"/>
          </w:rPr>
          <w:t>pro</w:t>
        </w:r>
      </w:smartTag>
      <w:r w:rsidR="00F63294">
        <w:rPr>
          <w:lang w:bidi="ar-SA"/>
        </w:rPr>
        <w:t xml:space="preserve">cedure drops any earlier capture instance if the count is greater than 2. </w:t>
      </w:r>
      <w:r w:rsidR="00F566F8" w:rsidRPr="00F27AA0">
        <w:rPr>
          <w:u w:val="single"/>
          <w:lang w:bidi="ar-SA"/>
        </w:rPr>
        <w:t>NOTE</w:t>
      </w:r>
      <w:r w:rsidR="00F566F8">
        <w:rPr>
          <w:lang w:bidi="ar-SA"/>
        </w:rPr>
        <w:t xml:space="preserve"> that t</w:t>
      </w:r>
      <w:smartTag w:uri="Chem4WordSmartTag" w:element="tag">
        <w:smartTagPr>
          <w:attr w:name="id" w:val="histidine"/>
        </w:smartTagPr>
        <w:r w:rsidR="00F566F8">
          <w:rPr>
            <w:lang w:bidi="ar-SA"/>
          </w:rPr>
          <w:t>his</w:t>
        </w:r>
      </w:smartTag>
      <w:r w:rsidR="00F566F8">
        <w:rPr>
          <w:lang w:bidi="ar-SA"/>
        </w:rPr>
        <w:t xml:space="preserve"> might cause information loss if the capture instance still contains any un-</w:t>
      </w:r>
      <w:smartTag w:uri="Chem4WordSmartTag" w:element="tag">
        <w:smartTagPr>
          <w:attr w:name="id" w:val="proline"/>
        </w:smartTagPr>
        <w:r w:rsidR="00F566F8">
          <w:rPr>
            <w:lang w:bidi="ar-SA"/>
          </w:rPr>
          <w:t>pro</w:t>
        </w:r>
      </w:smartTag>
      <w:r w:rsidR="00F566F8">
        <w:rPr>
          <w:lang w:bidi="ar-SA"/>
        </w:rPr>
        <w:t xml:space="preserve">cessed change </w:t>
      </w:r>
      <w:smartTag w:uri="Chem4WordSmartTag" w:element="tag">
        <w:smartTagPr>
          <w:attr w:name="id" w:val="histidine"/>
        </w:smartTagPr>
        <w:r w:rsidR="00F566F8">
          <w:rPr>
            <w:lang w:bidi="ar-SA"/>
          </w:rPr>
          <w:t>his</w:t>
        </w:r>
      </w:smartTag>
      <w:r w:rsidR="00F566F8">
        <w:rPr>
          <w:lang w:bidi="ar-SA"/>
        </w:rPr>
        <w:t xml:space="preserve">tory data. Recall that a background job </w:t>
      </w:r>
      <w:smartTag w:uri="Chem4WordSmartTag" w:element="tag">
        <w:smartTagPr>
          <w:attr w:name="id" w:val="proline"/>
        </w:smartTagPr>
        <w:r w:rsidR="00F566F8">
          <w:rPr>
            <w:lang w:bidi="ar-SA"/>
          </w:rPr>
          <w:t>pro</w:t>
        </w:r>
      </w:smartTag>
      <w:r w:rsidR="00F566F8">
        <w:rPr>
          <w:lang w:bidi="ar-SA"/>
        </w:rPr>
        <w:t xml:space="preserve">cesses the </w:t>
      </w:r>
      <w:r w:rsidR="00FE57F4">
        <w:rPr>
          <w:lang w:bidi="ar-SA"/>
        </w:rPr>
        <w:t>capture</w:t>
      </w:r>
      <w:r w:rsidR="00F566F8">
        <w:rPr>
          <w:lang w:bidi="ar-SA"/>
        </w:rPr>
        <w:t xml:space="preserve"> tables and copies the change </w:t>
      </w:r>
      <w:smartTag w:uri="Chem4WordSmartTag" w:element="tag">
        <w:smartTagPr>
          <w:attr w:name="id" w:val="histidine"/>
        </w:smartTagPr>
        <w:r w:rsidR="00F566F8">
          <w:rPr>
            <w:lang w:bidi="ar-SA"/>
          </w:rPr>
          <w:t>his</w:t>
        </w:r>
      </w:smartTag>
      <w:r w:rsidR="00F566F8">
        <w:rPr>
          <w:lang w:bidi="ar-SA"/>
        </w:rPr>
        <w:t>tory information in coupling tables</w:t>
      </w:r>
      <w:r w:rsidR="005E2627">
        <w:rPr>
          <w:lang w:bidi="ar-SA"/>
        </w:rPr>
        <w:t>.</w:t>
      </w:r>
    </w:p>
    <w:p w:rsidR="009F2AE9" w:rsidRDefault="00373FBB" w:rsidP="00244885">
      <w:pPr>
        <w:pStyle w:val="Heading2"/>
      </w:pPr>
      <w:bookmarkStart w:id="77" w:name="_Toc226790780"/>
      <w:bookmarkStart w:id="78" w:name="_Toc228951254"/>
      <w:r>
        <w:t>Scheduled Jobs</w:t>
      </w:r>
      <w:bookmarkEnd w:id="77"/>
      <w:bookmarkEnd w:id="78"/>
    </w:p>
    <w:p w:rsidR="009F2AE9" w:rsidRDefault="003857F7" w:rsidP="003857F7">
      <w:pPr>
        <w:pStyle w:val="Heading3"/>
      </w:pPr>
      <w:bookmarkStart w:id="79" w:name="_Toc226790781"/>
      <w:bookmarkStart w:id="80" w:name="_Toc228951255"/>
      <w:smartTag w:uri="Chem4WordSmartTag" w:element="tag">
        <w:smartTagPr>
          <w:attr w:name="id" w:val="proline"/>
        </w:smartTagPr>
        <w:r>
          <w:t>Pro</w:t>
        </w:r>
      </w:smartTag>
      <w:r>
        <w:t>cessNextLSN</w:t>
      </w:r>
      <w:bookmarkEnd w:id="79"/>
      <w:bookmarkEnd w:id="80"/>
    </w:p>
    <w:p w:rsidR="005B1FCC" w:rsidRDefault="001F61CD">
      <w:r>
        <w:t>T</w:t>
      </w:r>
      <w:smartTag w:uri="Chem4WordSmartTag" w:element="tag">
        <w:smartTagPr>
          <w:attr w:name="id" w:val="histidine"/>
        </w:smartTagPr>
        <w:r>
          <w:t>his</w:t>
        </w:r>
      </w:smartTag>
      <w:r>
        <w:t xml:space="preserve"> scheduled job is invoked every 10 seconds to </w:t>
      </w:r>
      <w:smartTag w:uri="Chem4WordSmartTag" w:element="tag">
        <w:smartTagPr>
          <w:attr w:name="id" w:val="proline"/>
        </w:smartTagPr>
        <w:r>
          <w:t>pro</w:t>
        </w:r>
      </w:smartTag>
      <w:r>
        <w:t xml:space="preserve">cess the capture instances. It invokes </w:t>
      </w:r>
      <w:r w:rsidRPr="001F61CD">
        <w:t>Administration.</w:t>
      </w:r>
      <w:smartTag w:uri="Chem4WordSmartTag" w:element="tag">
        <w:smartTagPr>
          <w:attr w:name="id" w:val="proline"/>
        </w:smartTagPr>
        <w:r w:rsidRPr="001F61CD">
          <w:t>Pro</w:t>
        </w:r>
      </w:smartTag>
      <w:r w:rsidRPr="001F61CD">
        <w:t>cessNextLSN</w:t>
      </w:r>
      <w:r>
        <w:t xml:space="preserve"> stored </w:t>
      </w:r>
      <w:smartTag w:uri="Chem4WordSmartTag" w:element="tag">
        <w:smartTagPr>
          <w:attr w:name="id" w:val="proline"/>
        </w:smartTagPr>
        <w:r>
          <w:t>pro</w:t>
        </w:r>
      </w:smartTag>
      <w:r>
        <w:t>cedure with @Count = 10</w:t>
      </w:r>
      <w:r w:rsidR="005345E3">
        <w:t>0</w:t>
      </w:r>
      <w:r>
        <w:t>.</w:t>
      </w:r>
    </w:p>
    <w:p w:rsidR="001F61CD" w:rsidRPr="003857F7" w:rsidRDefault="001F61CD" w:rsidP="003857F7">
      <w:r>
        <w:t xml:space="preserve">NOTE: There is no API or configuration </w:t>
      </w:r>
      <w:smartTag w:uri="Chem4WordSmartTag" w:element="tag">
        <w:smartTagPr>
          <w:attr w:name="id" w:val="proline"/>
        </w:smartTagPr>
        <w:r>
          <w:t>pro</w:t>
        </w:r>
      </w:smartTag>
      <w:r>
        <w:t>vided to control or monitor t</w:t>
      </w:r>
      <w:smartTag w:uri="Chem4WordSmartTag" w:element="tag">
        <w:smartTagPr>
          <w:attr w:name="id" w:val="histidine"/>
        </w:smartTagPr>
        <w:r>
          <w:t>his</w:t>
        </w:r>
      </w:smartTag>
      <w:r>
        <w:t xml:space="preserve"> job. Administrators can use SQL </w:t>
      </w:r>
      <w:smartTag w:uri="Chem4WordSmartTag" w:element="tag">
        <w:smartTagPr>
          <w:attr w:name="id" w:val="serine"/>
        </w:smartTagPr>
        <w:r>
          <w:t>Ser</w:t>
        </w:r>
      </w:smartTag>
      <w:r>
        <w:t>ver Management Studio to change the scheduling of t</w:t>
      </w:r>
      <w:smartTag w:uri="Chem4WordSmartTag" w:element="tag">
        <w:smartTagPr>
          <w:attr w:name="id" w:val="histidine"/>
        </w:smartTagPr>
        <w:r>
          <w:t>his</w:t>
        </w:r>
      </w:smartTag>
      <w:r>
        <w:t xml:space="preserve"> job or the number of LSNs to </w:t>
      </w:r>
      <w:smartTag w:uri="Chem4WordSmartTag" w:element="tag">
        <w:smartTagPr>
          <w:attr w:name="id" w:val="proline"/>
        </w:smartTagPr>
        <w:r>
          <w:t>pro</w:t>
        </w:r>
      </w:smartTag>
      <w:r>
        <w:t>cess in each go.</w:t>
      </w:r>
    </w:p>
    <w:p w:rsidR="003A3E9B" w:rsidRDefault="003A3E9B" w:rsidP="00244885">
      <w:pPr>
        <w:pStyle w:val="Heading1"/>
      </w:pPr>
      <w:bookmarkStart w:id="81" w:name="_Relationship_between_tables"/>
      <w:bookmarkStart w:id="82" w:name="_Toc226790782"/>
      <w:bookmarkStart w:id="83" w:name="_Toc228951256"/>
      <w:bookmarkEnd w:id="81"/>
      <w:r w:rsidRPr="00BB10A7">
        <w:t>Entity Framework based Mapping Layer</w:t>
      </w:r>
      <w:bookmarkEnd w:id="63"/>
      <w:bookmarkEnd w:id="82"/>
      <w:bookmarkEnd w:id="83"/>
    </w:p>
    <w:p w:rsidR="00415078" w:rsidRDefault="00344E3D" w:rsidP="00415078">
      <w:r>
        <w:t xml:space="preserve">Entity Framework tools are used to generate the API and mapping layer to query the change </w:t>
      </w:r>
      <w:smartTag w:uri="Chem4WordSmartTag" w:element="tag">
        <w:smartTagPr>
          <w:attr w:name="id" w:val="histidine"/>
        </w:smartTagPr>
        <w:r>
          <w:t>his</w:t>
        </w:r>
      </w:smartTag>
      <w:r>
        <w:t>tory information. Diagram below shows the entities in the Entity Data Model.</w:t>
      </w:r>
    </w:p>
    <w:p w:rsidR="00344E3D" w:rsidRDefault="00190E0F" w:rsidP="00BF5E6B">
      <w:pPr>
        <w:ind w:firstLine="0"/>
      </w:pPr>
      <w:r>
        <w:rPr>
          <w:noProof/>
          <w:lang w:bidi="ar-SA"/>
        </w:rPr>
        <w:lastRenderedPageBreak/>
        <w:drawing>
          <wp:inline distT="0" distB="0" distL="0" distR="0">
            <wp:extent cx="5934075" cy="6019800"/>
            <wp:effectExtent l="38100" t="19050" r="28575" b="19050"/>
            <wp:docPr id="18" name="Picture 18" descr="C:\Project\Sharepoint Site\AdminE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harepoint Site\AdminEDM.jpg"/>
                    <pic:cNvPicPr>
                      <a:picLocks noChangeAspect="1" noChangeArrowheads="1"/>
                    </pic:cNvPicPr>
                  </pic:nvPicPr>
                  <pic:blipFill>
                    <a:blip r:embed="rId19" cstate="print"/>
                    <a:srcRect/>
                    <a:stretch>
                      <a:fillRect/>
                    </a:stretch>
                  </pic:blipFill>
                  <pic:spPr bwMode="auto">
                    <a:xfrm>
                      <a:off x="0" y="0"/>
                      <a:ext cx="5934075" cy="6019800"/>
                    </a:xfrm>
                    <a:prstGeom prst="rect">
                      <a:avLst/>
                    </a:prstGeom>
                    <a:noFill/>
                    <a:ln w="9525">
                      <a:solidFill>
                        <a:schemeClr val="tx1"/>
                      </a:solidFill>
                      <a:miter lim="800000"/>
                      <a:headEnd/>
                      <a:tailEnd/>
                    </a:ln>
                  </pic:spPr>
                </pic:pic>
              </a:graphicData>
            </a:graphic>
          </wp:inline>
        </w:drawing>
      </w:r>
    </w:p>
    <w:p w:rsidR="006C33EC" w:rsidRPr="006C33EC" w:rsidRDefault="006C33EC" w:rsidP="006C33EC">
      <w:pPr>
        <w:pStyle w:val="Caption"/>
        <w:jc w:val="center"/>
        <w:rPr>
          <w:sz w:val="20"/>
          <w:szCs w:val="20"/>
        </w:rPr>
      </w:pPr>
      <w:r w:rsidRPr="006C33EC">
        <w:rPr>
          <w:sz w:val="20"/>
          <w:szCs w:val="20"/>
        </w:rPr>
        <w:t xml:space="preserve">Figure </w:t>
      </w:r>
      <w:r w:rsidR="00483AAA" w:rsidRPr="006C33EC">
        <w:rPr>
          <w:sz w:val="20"/>
          <w:szCs w:val="20"/>
        </w:rPr>
        <w:fldChar w:fldCharType="begin"/>
      </w:r>
      <w:r w:rsidRPr="006C33EC">
        <w:rPr>
          <w:sz w:val="20"/>
          <w:szCs w:val="20"/>
        </w:rPr>
        <w:instrText xml:space="preserve"> SEQ Figure \* ARABIC </w:instrText>
      </w:r>
      <w:r w:rsidR="00483AAA" w:rsidRPr="006C33EC">
        <w:rPr>
          <w:sz w:val="20"/>
          <w:szCs w:val="20"/>
        </w:rPr>
        <w:fldChar w:fldCharType="separate"/>
      </w:r>
      <w:r w:rsidR="00C12E4E">
        <w:rPr>
          <w:noProof/>
          <w:sz w:val="20"/>
          <w:szCs w:val="20"/>
        </w:rPr>
        <w:t>5</w:t>
      </w:r>
      <w:r w:rsidR="00483AAA" w:rsidRPr="006C33EC">
        <w:rPr>
          <w:sz w:val="20"/>
          <w:szCs w:val="20"/>
        </w:rPr>
        <w:fldChar w:fldCharType="end"/>
      </w:r>
      <w:r w:rsidRPr="006C33EC">
        <w:rPr>
          <w:sz w:val="20"/>
          <w:szCs w:val="20"/>
        </w:rPr>
        <w:t xml:space="preserve">. Change </w:t>
      </w:r>
      <w:smartTag w:uri="Chem4WordSmartTag" w:element="tag">
        <w:smartTagPr>
          <w:attr w:name="id" w:val="histidine"/>
        </w:smartTagPr>
        <w:r w:rsidRPr="006C33EC">
          <w:rPr>
            <w:sz w:val="20"/>
            <w:szCs w:val="20"/>
          </w:rPr>
          <w:t>His</w:t>
        </w:r>
      </w:smartTag>
      <w:r w:rsidRPr="006C33EC">
        <w:rPr>
          <w:sz w:val="20"/>
          <w:szCs w:val="20"/>
        </w:rPr>
        <w:t>tory Entity Data Model.</w:t>
      </w:r>
    </w:p>
    <w:p w:rsidR="003C3FD7" w:rsidRPr="00BB10A7" w:rsidRDefault="003C3FD7" w:rsidP="00244885">
      <w:pPr>
        <w:pStyle w:val="Heading1"/>
      </w:pPr>
      <w:bookmarkStart w:id="84" w:name="_Toc202265191"/>
      <w:bookmarkStart w:id="85" w:name="_Toc226790783"/>
      <w:bookmarkStart w:id="86" w:name="_Toc228951257"/>
      <w:r w:rsidRPr="00BB10A7">
        <w:t>Public API</w:t>
      </w:r>
      <w:bookmarkEnd w:id="84"/>
      <w:bookmarkEnd w:id="85"/>
      <w:bookmarkEnd w:id="86"/>
    </w:p>
    <w:p w:rsidR="00A30585" w:rsidRDefault="00DE26AB" w:rsidP="00AF39EA">
      <w:bookmarkStart w:id="87" w:name="_Toc202265192"/>
      <w:r>
        <w:t xml:space="preserve">The public API is auto-generated using Entity Framework from the conceptual data model. </w:t>
      </w:r>
      <w:r w:rsidR="00270C3F">
        <w:t xml:space="preserve">All the </w:t>
      </w:r>
      <w:smartTag w:uri="Chem4WordSmartTag" w:element="tag">
        <w:smartTagPr>
          <w:attr w:name="id" w:val="proline"/>
        </w:smartTagPr>
        <w:r w:rsidR="00270C3F">
          <w:t>pro</w:t>
        </w:r>
      </w:smartTag>
      <w:r w:rsidR="00270C3F">
        <w:t>perties</w:t>
      </w:r>
      <w:r w:rsidR="004C386F">
        <w:t xml:space="preserve"> of each class </w:t>
      </w:r>
      <w:r w:rsidR="00693FF7">
        <w:t>are</w:t>
      </w:r>
      <w:r w:rsidR="004C386F">
        <w:t xml:space="preserve"> </w:t>
      </w:r>
      <w:r w:rsidR="00270C3F">
        <w:t xml:space="preserve">made </w:t>
      </w:r>
      <w:r w:rsidR="004C386F">
        <w:t>read only. Unfortunately, Entity Framework</w:t>
      </w:r>
      <w:r w:rsidR="00FE5FD5">
        <w:t>, at time of t</w:t>
      </w:r>
      <w:smartTag w:uri="Chem4WordSmartTag" w:element="tag">
        <w:smartTagPr>
          <w:attr w:name="id" w:val="histidine"/>
        </w:smartTagPr>
        <w:r w:rsidR="00FE5FD5">
          <w:t>his</w:t>
        </w:r>
      </w:smartTag>
      <w:r w:rsidR="00FE5FD5">
        <w:t xml:space="preserve"> writing,</w:t>
      </w:r>
      <w:r w:rsidR="004C386F">
        <w:t xml:space="preserve"> does not allow </w:t>
      </w:r>
      <w:r w:rsidR="00015392">
        <w:t xml:space="preserve">developer </w:t>
      </w:r>
      <w:r w:rsidR="004C386F">
        <w:t>control</w:t>
      </w:r>
      <w:r w:rsidR="00015392">
        <w:t xml:space="preserve"> of</w:t>
      </w:r>
      <w:r w:rsidR="004C386F">
        <w:t xml:space="preserve"> the access modifiers on auto-generated </w:t>
      </w:r>
      <w:smartTag w:uri="Chem4WordSmartTag" w:element="tag">
        <w:smartTagPr>
          <w:attr w:name="id" w:val="methionine"/>
        </w:smartTagPr>
        <w:r w:rsidR="004C386F">
          <w:t>met</w:t>
        </w:r>
      </w:smartTag>
      <w:r w:rsidR="004C386F">
        <w:t xml:space="preserve">hods. So, </w:t>
      </w:r>
      <w:r w:rsidR="00693FF7">
        <w:t xml:space="preserve">the auto-generated API </w:t>
      </w:r>
      <w:smartTag w:uri="Chem4WordSmartTag" w:element="tag">
        <w:smartTagPr>
          <w:attr w:name="id" w:val="proline"/>
        </w:smartTagPr>
        <w:r w:rsidR="00015392">
          <w:t>pro</w:t>
        </w:r>
      </w:smartTag>
      <w:r w:rsidR="00015392">
        <w:t xml:space="preserve">duced </w:t>
      </w:r>
      <w:smartTag w:uri="Chem4WordSmartTag" w:element="tag">
        <w:smartTagPr>
          <w:attr w:name="id" w:val="methionine"/>
        </w:smartTagPr>
        <w:r w:rsidR="004C386F">
          <w:t>met</w:t>
        </w:r>
      </w:smartTag>
      <w:r w:rsidR="004C386F">
        <w:t>hods like Create</w:t>
      </w:r>
      <w:r w:rsidR="00EB2F15" w:rsidRPr="00BB10A7">
        <w:t>Change</w:t>
      </w:r>
      <w:r w:rsidR="00EB2F15">
        <w:t>S</w:t>
      </w:r>
      <w:r w:rsidR="00EB2F15" w:rsidRPr="00BB10A7">
        <w:t>et</w:t>
      </w:r>
      <w:r w:rsidR="004C386F">
        <w:t>()</w:t>
      </w:r>
      <w:r w:rsidR="00693FF7">
        <w:t>, AddTo</w:t>
      </w:r>
      <w:r w:rsidR="00EB2F15" w:rsidRPr="00BB10A7">
        <w:t>Change</w:t>
      </w:r>
      <w:r w:rsidR="00EB2F15">
        <w:t>S</w:t>
      </w:r>
      <w:r w:rsidR="00EB2F15" w:rsidRPr="00BB10A7">
        <w:t>et</w:t>
      </w:r>
      <w:r w:rsidR="00693FF7">
        <w:t>s()</w:t>
      </w:r>
      <w:r w:rsidR="004C386F">
        <w:t xml:space="preserve"> etc. </w:t>
      </w:r>
      <w:r w:rsidR="00015392">
        <w:t xml:space="preserve">The </w:t>
      </w:r>
      <w:r w:rsidR="00AF39EA">
        <w:t xml:space="preserve">auto-generated API </w:t>
      </w:r>
      <w:r w:rsidR="00015392">
        <w:t xml:space="preserve">has been modified </w:t>
      </w:r>
      <w:r w:rsidR="00AF39EA">
        <w:t xml:space="preserve">to remove these </w:t>
      </w:r>
      <w:smartTag w:uri="Chem4WordSmartTag" w:element="tag">
        <w:smartTagPr>
          <w:attr w:name="id" w:val="methionine"/>
        </w:smartTagPr>
        <w:r w:rsidR="00AF39EA">
          <w:t>met</w:t>
        </w:r>
      </w:smartTag>
      <w:r w:rsidR="00AF39EA">
        <w:t>hods.</w:t>
      </w:r>
      <w:r w:rsidR="00A30585">
        <w:t xml:space="preserve"> The diagram below shows the change </w:t>
      </w:r>
      <w:smartTag w:uri="Chem4WordSmartTag" w:element="tag">
        <w:smartTagPr>
          <w:attr w:name="id" w:val="histidine"/>
        </w:smartTagPr>
        <w:r w:rsidR="00A30585">
          <w:t>his</w:t>
        </w:r>
      </w:smartTag>
      <w:r w:rsidR="00A30585">
        <w:t xml:space="preserve">tory classes. Refer to the API </w:t>
      </w:r>
      <w:r w:rsidR="003158C1">
        <w:t>reference</w:t>
      </w:r>
      <w:r w:rsidR="00A30585">
        <w:t xml:space="preserve"> for more details.</w:t>
      </w:r>
    </w:p>
    <w:p w:rsidR="008C580B" w:rsidRDefault="00AF5F1F" w:rsidP="00BF5E6B">
      <w:pPr>
        <w:ind w:firstLine="0"/>
      </w:pPr>
      <w:r>
        <w:rPr>
          <w:noProof/>
          <w:lang w:bidi="ar-SA"/>
        </w:rPr>
        <w:lastRenderedPageBreak/>
        <w:drawing>
          <wp:inline distT="0" distB="0" distL="0" distR="0">
            <wp:extent cx="5943600" cy="6610350"/>
            <wp:effectExtent l="38100" t="19050" r="19050" b="19050"/>
            <wp:docPr id="19" name="Picture 19" descr="C:\Project\Sharepoint Site\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ject\Sharepoint Site\ClassDiagram1.jpg"/>
                    <pic:cNvPicPr>
                      <a:picLocks noChangeAspect="1" noChangeArrowheads="1"/>
                    </pic:cNvPicPr>
                  </pic:nvPicPr>
                  <pic:blipFill>
                    <a:blip r:embed="rId20" cstate="print"/>
                    <a:srcRect/>
                    <a:stretch>
                      <a:fillRect/>
                    </a:stretch>
                  </pic:blipFill>
                  <pic:spPr bwMode="auto">
                    <a:xfrm>
                      <a:off x="0" y="0"/>
                      <a:ext cx="5943600" cy="6610350"/>
                    </a:xfrm>
                    <a:prstGeom prst="rect">
                      <a:avLst/>
                    </a:prstGeom>
                    <a:noFill/>
                    <a:ln w="9525">
                      <a:solidFill>
                        <a:schemeClr val="tx1"/>
                      </a:solidFill>
                      <a:miter lim="800000"/>
                      <a:headEnd/>
                      <a:tailEnd/>
                    </a:ln>
                  </pic:spPr>
                </pic:pic>
              </a:graphicData>
            </a:graphic>
          </wp:inline>
        </w:drawing>
      </w:r>
    </w:p>
    <w:p w:rsidR="00C12E4E" w:rsidRPr="00C12E4E" w:rsidRDefault="00C12E4E" w:rsidP="00C12E4E">
      <w:pPr>
        <w:pStyle w:val="Caption"/>
        <w:jc w:val="center"/>
        <w:rPr>
          <w:sz w:val="20"/>
          <w:szCs w:val="20"/>
        </w:rPr>
      </w:pPr>
      <w:r w:rsidRPr="00C12E4E">
        <w:rPr>
          <w:sz w:val="20"/>
          <w:szCs w:val="20"/>
        </w:rPr>
        <w:t xml:space="preserve">Figure </w:t>
      </w:r>
      <w:r w:rsidR="00483AAA" w:rsidRPr="00C12E4E">
        <w:rPr>
          <w:sz w:val="20"/>
          <w:szCs w:val="20"/>
        </w:rPr>
        <w:fldChar w:fldCharType="begin"/>
      </w:r>
      <w:r w:rsidRPr="00C12E4E">
        <w:rPr>
          <w:sz w:val="20"/>
          <w:szCs w:val="20"/>
        </w:rPr>
        <w:instrText xml:space="preserve"> SEQ Figure \* ARABIC </w:instrText>
      </w:r>
      <w:r w:rsidR="00483AAA" w:rsidRPr="00C12E4E">
        <w:rPr>
          <w:sz w:val="20"/>
          <w:szCs w:val="20"/>
        </w:rPr>
        <w:fldChar w:fldCharType="separate"/>
      </w:r>
      <w:r w:rsidRPr="00C12E4E">
        <w:rPr>
          <w:noProof/>
          <w:sz w:val="20"/>
          <w:szCs w:val="20"/>
        </w:rPr>
        <w:t>6</w:t>
      </w:r>
      <w:r w:rsidR="00483AAA" w:rsidRPr="00C12E4E">
        <w:rPr>
          <w:sz w:val="20"/>
          <w:szCs w:val="20"/>
        </w:rPr>
        <w:fldChar w:fldCharType="end"/>
      </w:r>
      <w:r w:rsidRPr="00C12E4E">
        <w:rPr>
          <w:sz w:val="20"/>
          <w:szCs w:val="20"/>
        </w:rPr>
        <w:t xml:space="preserve">. Change </w:t>
      </w:r>
      <w:smartTag w:uri="Chem4WordSmartTag" w:element="tag">
        <w:smartTagPr>
          <w:attr w:name="id" w:val="histidine"/>
        </w:smartTagPr>
        <w:r w:rsidRPr="00C12E4E">
          <w:rPr>
            <w:sz w:val="20"/>
            <w:szCs w:val="20"/>
          </w:rPr>
          <w:t>His</w:t>
        </w:r>
      </w:smartTag>
      <w:r w:rsidRPr="00C12E4E">
        <w:rPr>
          <w:sz w:val="20"/>
          <w:szCs w:val="20"/>
        </w:rPr>
        <w:t>tory Logging Class Diagram.</w:t>
      </w:r>
    </w:p>
    <w:p w:rsidR="001967A3" w:rsidRPr="00BB10A7" w:rsidRDefault="001967A3" w:rsidP="0005454B">
      <w:pPr>
        <w:pStyle w:val="Heading1"/>
      </w:pPr>
      <w:bookmarkStart w:id="88" w:name="_Toc202265193"/>
      <w:bookmarkStart w:id="89" w:name="_Toc226790784"/>
      <w:bookmarkStart w:id="90" w:name="_Toc228951258"/>
      <w:bookmarkEnd w:id="87"/>
      <w:r w:rsidRPr="00BB10A7">
        <w:t>Retrie</w:t>
      </w:r>
      <w:smartTag w:uri="Chem4WordSmartTag" w:element="tag">
        <w:smartTagPr>
          <w:attr w:name="id" w:val="valine"/>
        </w:smartTagPr>
        <w:r w:rsidRPr="00BB10A7">
          <w:t>val</w:t>
        </w:r>
      </w:smartTag>
      <w:r w:rsidRPr="00BB10A7">
        <w:t xml:space="preserve"> Scenarios</w:t>
      </w:r>
      <w:bookmarkEnd w:id="88"/>
      <w:bookmarkEnd w:id="89"/>
      <w:bookmarkEnd w:id="90"/>
    </w:p>
    <w:p w:rsidR="005B1FCC" w:rsidRDefault="0005454B">
      <w:r>
        <w:t>T</w:t>
      </w:r>
      <w:smartTag w:uri="Chem4WordSmartTag" w:element="tag">
        <w:smartTagPr>
          <w:attr w:name="id" w:val="histidine"/>
        </w:smartTagPr>
        <w:r>
          <w:t>his</w:t>
        </w:r>
      </w:smartTag>
      <w:r>
        <w:t xml:space="preserve"> section </w:t>
      </w:r>
      <w:smartTag w:uri="Chem4WordSmartTag" w:element="tag">
        <w:smartTagPr>
          <w:attr w:name="id" w:val="proline"/>
        </w:smartTagPr>
        <w:r w:rsidR="00151F03">
          <w:t>pro</w:t>
        </w:r>
      </w:smartTag>
      <w:r w:rsidR="00151F03">
        <w:t>vides some sample</w:t>
      </w:r>
      <w:r w:rsidR="00014642">
        <w:t>s</w:t>
      </w:r>
      <w:r w:rsidR="00151F03">
        <w:t xml:space="preserve"> to query change </w:t>
      </w:r>
      <w:smartTag w:uri="Chem4WordSmartTag" w:element="tag">
        <w:smartTagPr>
          <w:attr w:name="id" w:val="histidine"/>
        </w:smartTagPr>
        <w:r w:rsidR="00151F03">
          <w:t>his</w:t>
        </w:r>
      </w:smartTag>
      <w:r w:rsidR="00151F03">
        <w:t>tory data.</w:t>
      </w:r>
      <w:r w:rsidR="002900F9">
        <w:t xml:space="preserve"> All these samples require Change </w:t>
      </w:r>
      <w:smartTag w:uri="Chem4WordSmartTag" w:element="tag">
        <w:smartTagPr>
          <w:attr w:name="id" w:val="histidine"/>
        </w:smartTagPr>
        <w:r w:rsidR="002900F9">
          <w:t>His</w:t>
        </w:r>
      </w:smartTag>
      <w:r w:rsidR="002900F9">
        <w:t>tory Logging to be enabled. Use either Zentity.Administration.AdministrationContext.EnableChange</w:t>
      </w:r>
      <w:smartTag w:uri="Chem4WordSmartTag" w:element="tag">
        <w:smartTagPr>
          <w:attr w:name="id" w:val="histidine"/>
        </w:smartTagPr>
        <w:r w:rsidR="002900F9">
          <w:t>His</w:t>
        </w:r>
      </w:smartTag>
      <w:r w:rsidR="002900F9">
        <w:t xml:space="preserve">tory(string) </w:t>
      </w:r>
      <w:smartTag w:uri="Chem4WordSmartTag" w:element="tag">
        <w:smartTagPr>
          <w:attr w:name="id" w:val="methionine"/>
        </w:smartTagPr>
        <w:r w:rsidR="002900F9">
          <w:t>met</w:t>
        </w:r>
      </w:smartTag>
      <w:r w:rsidR="002900F9">
        <w:t>hod or Administration.EnableChange</w:t>
      </w:r>
      <w:smartTag w:uri="Chem4WordSmartTag" w:element="tag">
        <w:smartTagPr>
          <w:attr w:name="id" w:val="histidine"/>
        </w:smartTagPr>
        <w:r w:rsidR="002900F9">
          <w:t>His</w:t>
        </w:r>
      </w:smartTag>
      <w:r w:rsidR="002900F9">
        <w:t xml:space="preserve">tory stored </w:t>
      </w:r>
      <w:smartTag w:uri="Chem4WordSmartTag" w:element="tag">
        <w:smartTagPr>
          <w:attr w:name="id" w:val="proline"/>
        </w:smartTagPr>
        <w:r w:rsidR="002900F9">
          <w:t>pro</w:t>
        </w:r>
      </w:smartTag>
      <w:r w:rsidR="002900F9">
        <w:t xml:space="preserve">cedure to enable Change </w:t>
      </w:r>
      <w:smartTag w:uri="Chem4WordSmartTag" w:element="tag">
        <w:smartTagPr>
          <w:attr w:name="id" w:val="histidine"/>
        </w:smartTagPr>
        <w:r w:rsidR="002900F9">
          <w:t>His</w:t>
        </w:r>
      </w:smartTag>
      <w:r w:rsidR="002900F9">
        <w:t>tory Logging.</w:t>
      </w:r>
      <w:r w:rsidR="00C35866" w:rsidRPr="00C35866">
        <w:t xml:space="preserve"> </w:t>
      </w:r>
      <w:r w:rsidR="00C35866">
        <w:t xml:space="preserve">Add </w:t>
      </w:r>
      <w:r w:rsidR="00C35866">
        <w:lastRenderedPageBreak/>
        <w:t>references to Zentity.Core and System.Data.Entity</w:t>
      </w:r>
      <w:r w:rsidR="00E3155C">
        <w:t xml:space="preserve"> to the sample console applications</w:t>
      </w:r>
      <w:r w:rsidR="00C35866">
        <w:t>.</w:t>
      </w:r>
      <w:r w:rsidR="00E3155C">
        <w:t xml:space="preserve"> Include the application configuration as mentioned in the next section. Finally, en</w:t>
      </w:r>
      <w:r w:rsidR="00C35866">
        <w:t xml:space="preserve">sure that SQL </w:t>
      </w:r>
      <w:smartTag w:uri="Chem4WordSmartTag" w:element="tag">
        <w:smartTagPr>
          <w:attr w:name="id" w:val="serine"/>
        </w:smartTagPr>
        <w:r w:rsidR="00C35866">
          <w:t>Ser</w:t>
        </w:r>
      </w:smartTag>
      <w:r w:rsidR="00C35866">
        <w:t xml:space="preserve">ver Agent is running to </w:t>
      </w:r>
      <w:r w:rsidR="00EA0AF1">
        <w:t xml:space="preserve">collect the change </w:t>
      </w:r>
      <w:smartTag w:uri="Chem4WordSmartTag" w:element="tag">
        <w:smartTagPr>
          <w:attr w:name="id" w:val="histidine"/>
        </w:smartTagPr>
        <w:r w:rsidR="00EA0AF1">
          <w:t>his</w:t>
        </w:r>
      </w:smartTag>
      <w:r w:rsidR="00EA0AF1">
        <w:t>tory data for each of these samples.</w:t>
      </w:r>
    </w:p>
    <w:p w:rsidR="004679EF" w:rsidRDefault="00D54892" w:rsidP="008B068D">
      <w:pPr>
        <w:pStyle w:val="Heading2"/>
      </w:pPr>
      <w:bookmarkStart w:id="91" w:name="_Toc226790785"/>
      <w:bookmarkStart w:id="92" w:name="_Toc228951259"/>
      <w:r>
        <w:t xml:space="preserve">Get </w:t>
      </w:r>
      <w:r w:rsidR="00C75AFF">
        <w:t>C</w:t>
      </w:r>
      <w:r>
        <w:t>hangesets</w:t>
      </w:r>
      <w:bookmarkEnd w:id="91"/>
      <w:bookmarkEnd w:id="92"/>
    </w:p>
    <w:p w:rsidR="003F4FE7" w:rsidRDefault="003F4FE7" w:rsidP="003F4FE7">
      <w:r>
        <w:t>Create a console application and add an application configuration f</w:t>
      </w:r>
      <w:smartTag w:uri="Chem4WordSmartTag" w:element="tag">
        <w:smartTagPr>
          <w:attr w:name="id" w:val="isoleucine"/>
        </w:smartTagPr>
        <w:r>
          <w:t>ile</w:t>
        </w:r>
      </w:smartTag>
      <w:r>
        <w:t xml:space="preserve"> containing the connection string to be used by the Administration context. The content of application configuration f</w:t>
      </w:r>
      <w:smartTag w:uri="Chem4WordSmartTag" w:element="tag">
        <w:smartTagPr>
          <w:attr w:name="id" w:val="isoleucine"/>
        </w:smartTagPr>
        <w:r>
          <w:t>ile</w:t>
        </w:r>
      </w:smartTag>
      <w:r>
        <w:t xml:space="preserve"> look so</w:t>
      </w:r>
      <w:smartTag w:uri="Chem4WordSmartTag" w:element="tag">
        <w:smartTagPr>
          <w:attr w:name="id" w:val="methionine"/>
        </w:smartTagPr>
        <w:r>
          <w:t>met</w:t>
        </w:r>
      </w:smartTag>
      <w:r>
        <w:t>hing as shown below.</w:t>
      </w:r>
    </w:p>
    <w:tbl>
      <w:tblPr>
        <w:tblStyle w:val="TableGrid"/>
        <w:tblW w:w="0" w:type="auto"/>
        <w:tblLook w:val="04A0"/>
      </w:tblPr>
      <w:tblGrid>
        <w:gridCol w:w="9576"/>
      </w:tblGrid>
      <w:tr w:rsidR="003F4FE7" w:rsidTr="003F4FE7">
        <w:trPr>
          <w:cnfStyle w:val="100000000000"/>
        </w:trPr>
        <w:tc>
          <w:tcPr>
            <w:tcW w:w="9576" w:type="dxa"/>
            <w:shd w:val="clear" w:color="auto" w:fill="auto"/>
          </w:tcPr>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xml</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version</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1.0</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encoding</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utf-8</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configuration</w:t>
            </w:r>
            <w:r>
              <w:rPr>
                <w:rFonts w:ascii="Courier New" w:hAnsi="Courier New" w:cs="Courier New"/>
                <w:noProof/>
                <w:color w:val="0000FF"/>
                <w:sz w:val="16"/>
                <w:szCs w:val="16"/>
                <w:lang w:bidi="ar-SA"/>
              </w:rPr>
              <w:t>&gt;</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connectionStrings</w:t>
            </w:r>
            <w:r>
              <w:rPr>
                <w:rFonts w:ascii="Courier New" w:hAnsi="Courier New" w:cs="Courier New"/>
                <w:noProof/>
                <w:color w:val="0000FF"/>
                <w:sz w:val="16"/>
                <w:szCs w:val="16"/>
                <w:lang w:bidi="ar-SA"/>
              </w:rPr>
              <w:t>&gt;</w:t>
            </w:r>
          </w:p>
          <w:p w:rsidR="00356F72" w:rsidRDefault="00356F72" w:rsidP="00356F72">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add</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ZentityContext</w:t>
            </w:r>
            <w:r>
              <w:rPr>
                <w:rFonts w:ascii="Courier New" w:hAnsi="Courier New" w:cs="Courier New"/>
                <w:noProof/>
                <w:sz w:val="16"/>
                <w:szCs w:val="16"/>
                <w:lang w:bidi="ar-SA"/>
              </w:rPr>
              <w:t>"</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connectionString</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smartTag w:uri="Chem4WordSmartTag" w:element="tag">
              <w:smartTagPr>
                <w:attr w:name="id" w:val="methionine"/>
              </w:smartTagPr>
              <w:r>
                <w:rPr>
                  <w:rFonts w:ascii="Courier New" w:hAnsi="Courier New" w:cs="Courier New"/>
                  <w:noProof/>
                  <w:color w:val="0000FF"/>
                  <w:sz w:val="16"/>
                  <w:szCs w:val="16"/>
                  <w:lang w:bidi="ar-SA"/>
                </w:rPr>
                <w:t>met</w:t>
              </w:r>
            </w:smartTag>
            <w:r>
              <w:rPr>
                <w:rFonts w:ascii="Courier New" w:hAnsi="Courier New" w:cs="Courier New"/>
                <w:noProof/>
                <w:color w:val="0000FF"/>
                <w:sz w:val="16"/>
                <w:szCs w:val="16"/>
                <w:lang w:bidi="ar-SA"/>
              </w:rPr>
              <w:t>adata=res://Zentity.Core;</w:t>
            </w:r>
            <w:smartTag w:uri="Chem4WordSmartTag" w:element="tag">
              <w:smartTagPr>
                <w:attr w:name="id" w:val="proline"/>
              </w:smartTagPr>
              <w:r>
                <w:rPr>
                  <w:rFonts w:ascii="Courier New" w:hAnsi="Courier New" w:cs="Courier New"/>
                  <w:noProof/>
                  <w:color w:val="0000FF"/>
                  <w:sz w:val="16"/>
                  <w:szCs w:val="16"/>
                  <w:lang w:bidi="ar-SA"/>
                </w:rPr>
                <w:t>pro</w:t>
              </w:r>
            </w:smartTag>
            <w:r>
              <w:rPr>
                <w:rFonts w:ascii="Courier New" w:hAnsi="Courier New" w:cs="Courier New"/>
                <w:noProof/>
                <w:color w:val="0000FF"/>
                <w:sz w:val="16"/>
                <w:szCs w:val="16"/>
                <w:lang w:bidi="ar-SA"/>
              </w:rPr>
              <w:t>vider=System.Data.SqlClient;</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0000FF"/>
                  <w:sz w:val="16"/>
                  <w:szCs w:val="16"/>
                  <w:lang w:bidi="ar-SA"/>
                </w:rPr>
                <w:t>pro</w:t>
              </w:r>
            </w:smartTag>
            <w:r>
              <w:rPr>
                <w:rFonts w:ascii="Courier New" w:hAnsi="Courier New" w:cs="Courier New"/>
                <w:noProof/>
                <w:color w:val="0000FF"/>
                <w:sz w:val="16"/>
                <w:szCs w:val="16"/>
                <w:lang w:bidi="ar-SA"/>
              </w:rPr>
              <w:t>vider connection string='Data Source=.;Initial Catalog=Zentity;Integrated Security=True;</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MultipleActiveResultSets=True'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viderName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System.Data.EntityClient</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/&gt;</w:t>
            </w:r>
          </w:p>
          <w:p w:rsidR="00356F72" w:rsidRDefault="00356F72" w:rsidP="00356F72">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add</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AdministrationContext</w:t>
            </w:r>
            <w:r>
              <w:rPr>
                <w:rFonts w:ascii="Courier New" w:hAnsi="Courier New" w:cs="Courier New"/>
                <w:noProof/>
                <w:sz w:val="16"/>
                <w:szCs w:val="16"/>
                <w:lang w:bidi="ar-SA"/>
              </w:rPr>
              <w:t>"</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connectionString</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smartTag w:uri="Chem4WordSmartTag" w:element="tag">
              <w:smartTagPr>
                <w:attr w:name="id" w:val="methionine"/>
              </w:smartTagPr>
              <w:r>
                <w:rPr>
                  <w:rFonts w:ascii="Courier New" w:hAnsi="Courier New" w:cs="Courier New"/>
                  <w:noProof/>
                  <w:color w:val="0000FF"/>
                  <w:sz w:val="16"/>
                  <w:szCs w:val="16"/>
                  <w:lang w:bidi="ar-SA"/>
                </w:rPr>
                <w:t>met</w:t>
              </w:r>
            </w:smartTag>
            <w:r>
              <w:rPr>
                <w:rFonts w:ascii="Courier New" w:hAnsi="Courier New" w:cs="Courier New"/>
                <w:noProof/>
                <w:color w:val="0000FF"/>
                <w:sz w:val="16"/>
                <w:szCs w:val="16"/>
                <w:lang w:bidi="ar-SA"/>
              </w:rPr>
              <w:t>adata=res://Zentity.Core;</w:t>
            </w:r>
            <w:smartTag w:uri="Chem4WordSmartTag" w:element="tag">
              <w:smartTagPr>
                <w:attr w:name="id" w:val="proline"/>
              </w:smartTagPr>
              <w:r>
                <w:rPr>
                  <w:rFonts w:ascii="Courier New" w:hAnsi="Courier New" w:cs="Courier New"/>
                  <w:noProof/>
                  <w:color w:val="0000FF"/>
                  <w:sz w:val="16"/>
                  <w:szCs w:val="16"/>
                  <w:lang w:bidi="ar-SA"/>
                </w:rPr>
                <w:t>pro</w:t>
              </w:r>
            </w:smartTag>
            <w:r>
              <w:rPr>
                <w:rFonts w:ascii="Courier New" w:hAnsi="Courier New" w:cs="Courier New"/>
                <w:noProof/>
                <w:color w:val="0000FF"/>
                <w:sz w:val="16"/>
                <w:szCs w:val="16"/>
                <w:lang w:bidi="ar-SA"/>
              </w:rPr>
              <w:t>vider=System.Data.SqlClient;</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0000FF"/>
                  <w:sz w:val="16"/>
                  <w:szCs w:val="16"/>
                  <w:lang w:bidi="ar-SA"/>
                </w:rPr>
                <w:t>pro</w:t>
              </w:r>
            </w:smartTag>
            <w:r>
              <w:rPr>
                <w:rFonts w:ascii="Courier New" w:hAnsi="Courier New" w:cs="Courier New"/>
                <w:noProof/>
                <w:color w:val="0000FF"/>
                <w:sz w:val="16"/>
                <w:szCs w:val="16"/>
                <w:lang w:bidi="ar-SA"/>
              </w:rPr>
              <w:t>vider connection string='Data Source=.;Initial Catalog=Zentity;Integrated Security=True;</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MultipleActiveResultSets=True'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viderName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System.Data.EntityClient</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/&gt;</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connectionStrings</w:t>
            </w:r>
            <w:r>
              <w:rPr>
                <w:rFonts w:ascii="Courier New" w:hAnsi="Courier New" w:cs="Courier New"/>
                <w:noProof/>
                <w:color w:val="0000FF"/>
                <w:sz w:val="16"/>
                <w:szCs w:val="16"/>
                <w:lang w:bidi="ar-SA"/>
              </w:rPr>
              <w:t>&gt;</w:t>
            </w:r>
          </w:p>
          <w:p w:rsidR="003F4FE7" w:rsidRDefault="00356F72" w:rsidP="00356F72">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configuration</w:t>
            </w:r>
            <w:r>
              <w:rPr>
                <w:rFonts w:ascii="Courier New" w:hAnsi="Courier New" w:cs="Courier New"/>
                <w:noProof/>
                <w:color w:val="0000FF"/>
                <w:sz w:val="16"/>
                <w:szCs w:val="16"/>
                <w:lang w:bidi="ar-SA"/>
              </w:rPr>
              <w:t>&gt;</w:t>
            </w:r>
          </w:p>
        </w:tc>
      </w:tr>
    </w:tbl>
    <w:p w:rsidR="003F4FE7" w:rsidRDefault="009104A9" w:rsidP="003F4FE7">
      <w:r>
        <w:t xml:space="preserve">Update </w:t>
      </w:r>
      <w:smartTag w:uri="Chem4WordSmartTag" w:element="tag">
        <w:smartTagPr>
          <w:attr w:name="id" w:val="proline"/>
        </w:smartTagPr>
        <w:r>
          <w:t>Pro</w:t>
        </w:r>
      </w:smartTag>
      <w:r>
        <w:t>gram.cs to look as shown below.</w:t>
      </w:r>
    </w:p>
    <w:tbl>
      <w:tblPr>
        <w:tblStyle w:val="TableGrid"/>
        <w:tblW w:w="0" w:type="auto"/>
        <w:tblLook w:val="04A0"/>
      </w:tblPr>
      <w:tblGrid>
        <w:gridCol w:w="9468"/>
      </w:tblGrid>
      <w:tr w:rsidR="00D54892" w:rsidRPr="00AF33CA" w:rsidTr="00843675">
        <w:trPr>
          <w:cnfStyle w:val="100000000000"/>
        </w:trPr>
        <w:tc>
          <w:tcPr>
            <w:tcW w:w="9468" w:type="dxa"/>
            <w:shd w:val="clear" w:color="auto" w:fill="auto"/>
          </w:tcPr>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System.Linq;</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Zentity.Administration;</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Zentity.Core;</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w:t>
            </w:r>
            <w:smartTag w:uri="Chem4WordSmartTag" w:element="tag">
              <w:smartTagPr>
                <w:attr w:name="id" w:val="threonine"/>
              </w:smartTagPr>
              <w:r>
                <w:rPr>
                  <w:rFonts w:ascii="Courier New" w:hAnsi="Courier New" w:cs="Courier New"/>
                  <w:noProof/>
                  <w:sz w:val="16"/>
                  <w:szCs w:val="16"/>
                  <w:lang w:bidi="ar-SA"/>
                </w:rPr>
                <w:t>Thr</w:t>
              </w:r>
            </w:smartTag>
            <w:r>
              <w:rPr>
                <w:rFonts w:ascii="Courier New" w:hAnsi="Courier New" w:cs="Courier New"/>
                <w:noProof/>
                <w:sz w:val="16"/>
                <w:szCs w:val="16"/>
                <w:lang w:bidi="ar-SA"/>
              </w:rPr>
              <w:t>eading;</w:t>
            </w:r>
          </w:p>
          <w:p w:rsidR="007D2D92" w:rsidRDefault="007D2D92" w:rsidP="007D2D92">
            <w:pPr>
              <w:autoSpaceDE w:val="0"/>
              <w:autoSpaceDN w:val="0"/>
              <w:adjustRightInd w:val="0"/>
              <w:rPr>
                <w:rFonts w:ascii="Courier New" w:hAnsi="Courier New" w:cs="Courier New"/>
                <w:noProof/>
                <w:sz w:val="16"/>
                <w:szCs w:val="16"/>
                <w:lang w:bidi="ar-SA"/>
              </w:rPr>
            </w:pP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namespace</w:t>
            </w:r>
            <w:r>
              <w:rPr>
                <w:rFonts w:ascii="Courier New" w:hAnsi="Courier New" w:cs="Courier New"/>
                <w:noProof/>
                <w:sz w:val="16"/>
                <w:szCs w:val="16"/>
                <w:lang w:bidi="ar-SA"/>
              </w:rPr>
              <w:t xml:space="preserve"> ZentitySamples</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w:t>
            </w:r>
          </w:p>
          <w:p w:rsidR="007D2D92" w:rsidRDefault="007D2D92" w:rsidP="007D2D92">
            <w:pPr>
              <w:autoSpaceDE w:val="0"/>
              <w:autoSpaceDN w:val="0"/>
              <w:adjustRightInd w:val="0"/>
              <w:rPr>
                <w:rFonts w:ascii="Courier New" w:hAnsi="Courier New" w:cs="Courier New"/>
                <w:noProof/>
                <w:color w:val="2B91A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public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class</w:t>
            </w:r>
            <w:r>
              <w:rPr>
                <w:rFonts w:ascii="Courier New" w:hAnsi="Courier New" w:cs="Courier New"/>
                <w:noProof/>
                <w:sz w:val="16"/>
                <w:szCs w:val="16"/>
                <w:lang w:bidi="ar-SA"/>
              </w:rPr>
              <w:t xml:space="preserve"> </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gram</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public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void</w:t>
            </w:r>
            <w:r>
              <w:rPr>
                <w:rFonts w:ascii="Courier New" w:hAnsi="Courier New" w:cs="Courier New"/>
                <w:noProof/>
                <w:sz w:val="16"/>
                <w:szCs w:val="16"/>
                <w:lang w:bidi="ar-SA"/>
              </w:rPr>
              <w:t xml:space="preserve"> Main(</w:t>
            </w:r>
            <w:r>
              <w:rPr>
                <w:rFonts w:ascii="Courier New" w:hAnsi="Courier New" w:cs="Courier New"/>
                <w:noProof/>
                <w:color w:val="0000FF"/>
                <w:sz w:val="16"/>
                <w:szCs w:val="16"/>
                <w:lang w:bidi="ar-SA"/>
              </w:rPr>
              <w:t>string</w:t>
            </w:r>
            <w:r>
              <w:rPr>
                <w:rFonts w:ascii="Courier New" w:hAnsi="Courier New" w:cs="Courier New"/>
                <w:noProof/>
                <w:sz w:val="16"/>
                <w:szCs w:val="16"/>
                <w:lang w:bidi="ar-SA"/>
              </w:rPr>
              <w:t xml:space="preserve">[] </w:t>
            </w:r>
            <w:smartTag w:uri="Chem4WordSmartTag" w:element="tag">
              <w:smartTagPr>
                <w:attr w:name="id" w:val="arginine"/>
              </w:smartTagPr>
              <w:r>
                <w:rPr>
                  <w:rFonts w:ascii="Courier New" w:hAnsi="Courier New" w:cs="Courier New"/>
                  <w:noProof/>
                  <w:sz w:val="16"/>
                  <w:szCs w:val="16"/>
                  <w:lang w:bidi="ar-SA"/>
                </w:rPr>
                <w:t>arg</w:t>
              </w:r>
            </w:smartTag>
            <w:r>
              <w:rPr>
                <w:rFonts w:ascii="Courier New" w:hAnsi="Courier New" w:cs="Courier New"/>
                <w:noProof/>
                <w:sz w:val="16"/>
                <w:szCs w:val="16"/>
                <w:lang w:bidi="ar-SA"/>
              </w:rPr>
              <w:t>s)</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DateTime</w:t>
            </w:r>
            <w:r>
              <w:rPr>
                <w:rFonts w:ascii="Courier New" w:hAnsi="Courier New" w:cs="Courier New"/>
                <w:noProof/>
                <w:sz w:val="16"/>
                <w:szCs w:val="16"/>
                <w:lang w:bidi="ar-SA"/>
              </w:rPr>
              <w:t xml:space="preserve"> start = </w:t>
            </w:r>
            <w:r>
              <w:rPr>
                <w:rFonts w:ascii="Courier New" w:hAnsi="Courier New" w:cs="Courier New"/>
                <w:noProof/>
                <w:color w:val="2B91AF"/>
                <w:sz w:val="16"/>
                <w:szCs w:val="16"/>
                <w:lang w:bidi="ar-SA"/>
              </w:rPr>
              <w:t>DateTime</w:t>
            </w:r>
            <w:r>
              <w:rPr>
                <w:rFonts w:ascii="Courier New" w:hAnsi="Courier New" w:cs="Courier New"/>
                <w:noProof/>
                <w:sz w:val="16"/>
                <w:szCs w:val="16"/>
                <w:lang w:bidi="ar-SA"/>
              </w:rPr>
              <w:t>.Now;</w:t>
            </w:r>
          </w:p>
          <w:p w:rsidR="007D2D92" w:rsidRDefault="007D2D92" w:rsidP="007D2D92">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Use ZentityContext to update repository content.</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 xml:space="preserve"> 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Create.</w:t>
            </w:r>
          </w:p>
          <w:p w:rsidR="007D2D92" w:rsidRDefault="007D2D92" w:rsidP="007D2D92">
            <w:pPr>
              <w:autoSpaceDE w:val="0"/>
              <w:autoSpaceDN w:val="0"/>
              <w:adjustRightInd w:val="0"/>
              <w:rPr>
                <w:rFonts w:ascii="Courier New" w:hAnsi="Courier New" w:cs="Courier New"/>
                <w:noProof/>
                <w:color w:val="2B91A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w:t>
            </w:r>
            <w:r>
              <w:rPr>
                <w:rFonts w:ascii="Courier New" w:hAnsi="Courier New" w:cs="Courier New"/>
                <w:noProof/>
                <w:sz w:val="16"/>
                <w:szCs w:val="16"/>
                <w:lang w:bidi="ar-SA"/>
              </w:rPr>
              <w:t xml:space="preserve"> pub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Title = </w:t>
            </w:r>
            <w:r>
              <w:rPr>
                <w:rFonts w:ascii="Courier New" w:hAnsi="Courier New" w:cs="Courier New"/>
                <w:noProof/>
                <w:color w:val="A31515"/>
                <w:sz w:val="16"/>
                <w:szCs w:val="16"/>
                <w:lang w:bidi="ar-SA"/>
              </w:rPr>
              <w:t>"sample Resource"</w:t>
            </w:r>
            <w:r>
              <w:rPr>
                <w:rFonts w:ascii="Courier New" w:hAnsi="Courier New" w:cs="Courier New"/>
                <w:noProof/>
                <w:sz w:val="16"/>
                <w:szCs w:val="16"/>
                <w:lang w:bidi="ar-SA"/>
              </w:rPr>
              <w:t>,</w:t>
            </w:r>
          </w:p>
          <w:p w:rsidR="007D2D92" w:rsidRDefault="007D2D92" w:rsidP="007D2D92">
            <w:pPr>
              <w:autoSpaceDE w:val="0"/>
              <w:autoSpaceDN w:val="0"/>
              <w:adjustRightInd w:val="0"/>
              <w:rPr>
                <w:rFonts w:ascii="Courier New" w:hAnsi="Courier New" w:cs="Courier New"/>
                <w:noProof/>
                <w:color w:val="A31515"/>
                <w:sz w:val="16"/>
                <w:szCs w:val="16"/>
                <w:lang w:bidi="ar-SA"/>
              </w:rPr>
            </w:pPr>
            <w:r>
              <w:rPr>
                <w:rFonts w:ascii="Courier New" w:hAnsi="Courier New" w:cs="Courier New"/>
                <w:noProof/>
                <w:sz w:val="16"/>
                <w:szCs w:val="16"/>
                <w:lang w:bidi="ar-SA"/>
              </w:rPr>
              <w:t xml:space="preserve">                    Uri = </w:t>
            </w:r>
            <w:r>
              <w:rPr>
                <w:rFonts w:ascii="Courier New" w:hAnsi="Courier New" w:cs="Courier New"/>
                <w:noProof/>
                <w:color w:val="A31515"/>
                <w:sz w:val="16"/>
                <w:szCs w:val="16"/>
                <w:lang w:bidi="ar-SA"/>
              </w:rPr>
              <w:t>"urn:famulus-samples:pub1"</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context.AddToResources(pub);</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context.SaveChanges();</w:t>
            </w:r>
          </w:p>
          <w:p w:rsidR="007D2D92" w:rsidRDefault="007D2D92" w:rsidP="007D2D92">
            <w:pPr>
              <w:autoSpaceDE w:val="0"/>
              <w:autoSpaceDN w:val="0"/>
              <w:adjustRightInd w:val="0"/>
              <w:rPr>
                <w:rFonts w:ascii="Courier New" w:hAnsi="Courier New" w:cs="Courier New"/>
                <w:noProof/>
                <w:sz w:val="16"/>
                <w:szCs w:val="16"/>
                <w:lang w:bidi="ar-SA"/>
              </w:rPr>
            </w:pPr>
          </w:p>
          <w:p w:rsidR="007D2D92" w:rsidRDefault="007D2D92" w:rsidP="007D2D92">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Update.</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pub.Title = </w:t>
            </w:r>
            <w:r>
              <w:rPr>
                <w:rFonts w:ascii="Courier New" w:hAnsi="Courier New" w:cs="Courier New"/>
                <w:noProof/>
                <w:color w:val="A31515"/>
                <w:sz w:val="16"/>
                <w:szCs w:val="16"/>
                <w:lang w:bidi="ar-SA"/>
              </w:rPr>
              <w:t>"new title"</w:t>
            </w:r>
            <w:r>
              <w:rPr>
                <w:rFonts w:ascii="Courier New" w:hAnsi="Courier New" w:cs="Courier New"/>
                <w:noProof/>
                <w:sz w:val="16"/>
                <w:szCs w:val="16"/>
                <w:lang w:bidi="ar-SA"/>
              </w:rPr>
              <w:t>;</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context.SaveChanges();</w:t>
            </w:r>
          </w:p>
          <w:p w:rsidR="007D2D92" w:rsidRDefault="007D2D92" w:rsidP="007D2D92">
            <w:pPr>
              <w:autoSpaceDE w:val="0"/>
              <w:autoSpaceDN w:val="0"/>
              <w:adjustRightInd w:val="0"/>
              <w:rPr>
                <w:rFonts w:ascii="Courier New" w:hAnsi="Courier New" w:cs="Courier New"/>
                <w:noProof/>
                <w:sz w:val="16"/>
                <w:szCs w:val="16"/>
                <w:lang w:bidi="ar-SA"/>
              </w:rPr>
            </w:pPr>
          </w:p>
          <w:p w:rsidR="007D2D92" w:rsidRDefault="007D2D92" w:rsidP="007D2D92">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Delete.</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context.DeleteObject(pub);</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context.SaveChanges();</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p>
          <w:p w:rsidR="007D2D92" w:rsidRDefault="007D2D92" w:rsidP="007D2D92">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xml:space="preserve">// Give some time to the background job to </w:t>
            </w:r>
            <w:smartTag w:uri="Chem4WordSmartTag" w:element="tag">
              <w:smartTagPr>
                <w:attr w:name="id" w:val="proline"/>
              </w:smartTagPr>
              <w:r>
                <w:rPr>
                  <w:rFonts w:ascii="Courier New" w:hAnsi="Courier New" w:cs="Courier New"/>
                  <w:noProof/>
                  <w:color w:val="008000"/>
                  <w:sz w:val="16"/>
                  <w:szCs w:val="16"/>
                  <w:lang w:bidi="ar-SA"/>
                </w:rPr>
                <w:t>pro</w:t>
              </w:r>
            </w:smartTag>
            <w:r>
              <w:rPr>
                <w:rFonts w:ascii="Courier New" w:hAnsi="Courier New" w:cs="Courier New"/>
                <w:noProof/>
                <w:color w:val="008000"/>
                <w:sz w:val="16"/>
                <w:szCs w:val="16"/>
                <w:lang w:bidi="ar-SA"/>
              </w:rPr>
              <w:t>cess these changes.</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smartTag w:uri="Chem4WordSmartTag" w:element="tag">
              <w:smartTagPr>
                <w:attr w:name="id" w:val="threonine"/>
              </w:smartTagPr>
              <w:r>
                <w:rPr>
                  <w:rFonts w:ascii="Courier New" w:hAnsi="Courier New" w:cs="Courier New"/>
                  <w:noProof/>
                  <w:color w:val="2B91AF"/>
                  <w:sz w:val="16"/>
                  <w:szCs w:val="16"/>
                  <w:lang w:bidi="ar-SA"/>
                </w:rPr>
                <w:t>Thr</w:t>
              </w:r>
            </w:smartTag>
            <w:r>
              <w:rPr>
                <w:rFonts w:ascii="Courier New" w:hAnsi="Courier New" w:cs="Courier New"/>
                <w:noProof/>
                <w:color w:val="2B91AF"/>
                <w:sz w:val="16"/>
                <w:szCs w:val="16"/>
                <w:lang w:bidi="ar-SA"/>
              </w:rPr>
              <w:t>ead</w:t>
            </w:r>
            <w:r>
              <w:rPr>
                <w:rFonts w:ascii="Courier New" w:hAnsi="Courier New" w:cs="Courier New"/>
                <w:noProof/>
                <w:sz w:val="16"/>
                <w:szCs w:val="16"/>
                <w:lang w:bidi="ar-SA"/>
              </w:rPr>
              <w:t>.Sleep(</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TimeSpan</w:t>
            </w:r>
            <w:r>
              <w:rPr>
                <w:rFonts w:ascii="Courier New" w:hAnsi="Courier New" w:cs="Courier New"/>
                <w:noProof/>
                <w:sz w:val="16"/>
                <w:szCs w:val="16"/>
                <w:lang w:bidi="ar-SA"/>
              </w:rPr>
              <w:t>(0, 0, 20));</w:t>
            </w:r>
          </w:p>
          <w:p w:rsidR="007D2D92" w:rsidRDefault="007D2D92" w:rsidP="007D2D92">
            <w:pPr>
              <w:autoSpaceDE w:val="0"/>
              <w:autoSpaceDN w:val="0"/>
              <w:adjustRightInd w:val="0"/>
              <w:rPr>
                <w:rFonts w:ascii="Courier New" w:hAnsi="Courier New" w:cs="Courier New"/>
                <w:noProof/>
                <w:sz w:val="16"/>
                <w:szCs w:val="16"/>
                <w:lang w:bidi="ar-SA"/>
              </w:rPr>
            </w:pPr>
          </w:p>
          <w:p w:rsidR="007D2D92" w:rsidRDefault="007D2D92" w:rsidP="007D2D92">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Get all changesets</w:t>
            </w:r>
            <w:r w:rsidR="00A5392A">
              <w:rPr>
                <w:rFonts w:ascii="Courier New" w:hAnsi="Courier New" w:cs="Courier New"/>
                <w:noProof/>
                <w:color w:val="008000"/>
                <w:sz w:val="16"/>
                <w:szCs w:val="16"/>
                <w:lang w:bidi="ar-SA"/>
              </w:rPr>
              <w:t xml:space="preserve"> created after a given datetime</w:t>
            </w:r>
            <w:r>
              <w:rPr>
                <w:rFonts w:ascii="Courier New" w:hAnsi="Courier New" w:cs="Courier New"/>
                <w:noProof/>
                <w:color w:val="008000"/>
                <w:sz w:val="16"/>
                <w:szCs w:val="16"/>
                <w:lang w:bidi="ar-SA"/>
              </w:rPr>
              <w:t>.</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AdministrationContext</w:t>
            </w:r>
            <w:r>
              <w:rPr>
                <w:rFonts w:ascii="Courier New" w:hAnsi="Courier New" w:cs="Courier New"/>
                <w:noProof/>
                <w:sz w:val="16"/>
                <w:szCs w:val="16"/>
                <w:lang w:bidi="ar-SA"/>
              </w:rPr>
              <w:t xml:space="preserve"> 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AdministrationContext</w:t>
            </w:r>
            <w:r>
              <w:rPr>
                <w:rFonts w:ascii="Courier New" w:hAnsi="Courier New" w:cs="Courier New"/>
                <w:noProof/>
                <w:sz w:val="16"/>
                <w:szCs w:val="16"/>
                <w:lang w:bidi="ar-SA"/>
              </w:rPr>
              <w:t>())</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foreach</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ChangeSet</w:t>
            </w:r>
            <w:r>
              <w:rPr>
                <w:rFonts w:ascii="Courier New" w:hAnsi="Courier New" w:cs="Courier New"/>
                <w:noProof/>
                <w:sz w:val="16"/>
                <w:szCs w:val="16"/>
                <w:lang w:bidi="ar-SA"/>
              </w:rPr>
              <w:t xml:space="preserve"> cs </w:t>
            </w:r>
            <w:r>
              <w:rPr>
                <w:rFonts w:ascii="Courier New" w:hAnsi="Courier New" w:cs="Courier New"/>
                <w:noProof/>
                <w:color w:val="0000FF"/>
                <w:sz w:val="16"/>
                <w:szCs w:val="16"/>
                <w:lang w:bidi="ar-SA"/>
              </w:rPr>
              <w:t>in</w:t>
            </w:r>
            <w:r>
              <w:rPr>
                <w:rFonts w:ascii="Courier New" w:hAnsi="Courier New" w:cs="Courier New"/>
                <w:noProof/>
                <w:sz w:val="16"/>
                <w:szCs w:val="16"/>
                <w:lang w:bidi="ar-SA"/>
              </w:rPr>
              <w:t xml:space="preserve"> context.ChangeSets.</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Where(tuple =&gt; tuple.DateCreated &gt;= start))</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lastRenderedPageBreak/>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"Changeset: [{0}] created on [{1}]"</w:t>
            </w:r>
            <w:r>
              <w:rPr>
                <w:rFonts w:ascii="Courier New" w:hAnsi="Courier New" w:cs="Courier New"/>
                <w:noProof/>
                <w:sz w:val="16"/>
                <w:szCs w:val="16"/>
                <w:lang w:bidi="ar-SA"/>
              </w:rPr>
              <w:t>, cs.Id, cs.DateCreated);</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cs.ResourceChanges.Load();</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foreach</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ResourceChange</w:t>
            </w:r>
            <w:r>
              <w:rPr>
                <w:rFonts w:ascii="Courier New" w:hAnsi="Courier New" w:cs="Courier New"/>
                <w:noProof/>
                <w:sz w:val="16"/>
                <w:szCs w:val="16"/>
                <w:lang w:bidi="ar-SA"/>
              </w:rPr>
              <w:t xml:space="preserve"> rc </w:t>
            </w:r>
            <w:r>
              <w:rPr>
                <w:rFonts w:ascii="Courier New" w:hAnsi="Courier New" w:cs="Courier New"/>
                <w:noProof/>
                <w:color w:val="0000FF"/>
                <w:sz w:val="16"/>
                <w:szCs w:val="16"/>
                <w:lang w:bidi="ar-SA"/>
              </w:rPr>
              <w:t>in</w:t>
            </w:r>
            <w:r>
              <w:rPr>
                <w:rFonts w:ascii="Courier New" w:hAnsi="Courier New" w:cs="Courier New"/>
                <w:noProof/>
                <w:sz w:val="16"/>
                <w:szCs w:val="16"/>
                <w:lang w:bidi="ar-SA"/>
              </w:rPr>
              <w:t xml:space="preserve"> cs.ResourceChanges)</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rc.OperationReference.Load();</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"ResourceChange ResourceId:[{0}], Operation:[{1}]"</w:t>
            </w:r>
            <w:r>
              <w:rPr>
                <w:rFonts w:ascii="Courier New" w:hAnsi="Courier New" w:cs="Courier New"/>
                <w:noProof/>
                <w:sz w:val="16"/>
                <w:szCs w:val="16"/>
                <w:lang w:bidi="ar-SA"/>
              </w:rPr>
              <w:t>,</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rc.ResourceId, rc.Operation.Name);</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D54892" w:rsidRPr="00AF33CA" w:rsidRDefault="007D2D92" w:rsidP="007D2D92">
            <w:pPr>
              <w:rPr>
                <w:sz w:val="16"/>
                <w:szCs w:val="16"/>
              </w:rPr>
            </w:pPr>
            <w:r>
              <w:rPr>
                <w:rFonts w:ascii="Courier New" w:hAnsi="Courier New" w:cs="Courier New"/>
                <w:noProof/>
                <w:sz w:val="16"/>
                <w:szCs w:val="16"/>
                <w:lang w:bidi="ar-SA"/>
              </w:rPr>
              <w:t>}</w:t>
            </w:r>
          </w:p>
        </w:tc>
      </w:tr>
    </w:tbl>
    <w:p w:rsidR="00A36EC2" w:rsidRDefault="007D2BB5" w:rsidP="008B068D">
      <w:pPr>
        <w:pStyle w:val="Heading2"/>
      </w:pPr>
      <w:bookmarkStart w:id="93" w:name="_Toc226790786"/>
      <w:bookmarkStart w:id="94" w:name="_Toc228951260"/>
      <w:r>
        <w:lastRenderedPageBreak/>
        <w:t>Ge</w:t>
      </w:r>
      <w:r w:rsidR="00C400C0">
        <w:t>t Resource Changes</w:t>
      </w:r>
      <w:bookmarkEnd w:id="93"/>
      <w:bookmarkEnd w:id="94"/>
    </w:p>
    <w:tbl>
      <w:tblPr>
        <w:tblStyle w:val="TableGrid"/>
        <w:tblW w:w="0" w:type="auto"/>
        <w:tblLook w:val="04A0"/>
      </w:tblPr>
      <w:tblGrid>
        <w:gridCol w:w="9468"/>
      </w:tblGrid>
      <w:tr w:rsidR="007D2BB5" w:rsidRPr="00AF33CA" w:rsidTr="009303B3">
        <w:trPr>
          <w:cnfStyle w:val="100000000000"/>
        </w:trPr>
        <w:tc>
          <w:tcPr>
            <w:tcW w:w="9468" w:type="dxa"/>
            <w:shd w:val="clear" w:color="auto" w:fill="auto"/>
          </w:tcPr>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System.Collections.Generic;</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System.Linq;</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System.Text;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Zentity.Core;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w:t>
            </w:r>
            <w:smartTag w:uri="Chem4WordSmartTag" w:element="tag">
              <w:smartTagPr>
                <w:attr w:name="id" w:val="threonine"/>
              </w:smartTagPr>
              <w:r>
                <w:rPr>
                  <w:rFonts w:ascii="Courier New" w:hAnsi="Courier New" w:cs="Courier New"/>
                  <w:noProof/>
                  <w:sz w:val="16"/>
                  <w:szCs w:val="16"/>
                  <w:lang w:bidi="ar-SA"/>
                </w:rPr>
                <w:t>Thr</w:t>
              </w:r>
            </w:smartTag>
            <w:r>
              <w:rPr>
                <w:rFonts w:ascii="Courier New" w:hAnsi="Courier New" w:cs="Courier New"/>
                <w:noProof/>
                <w:sz w:val="16"/>
                <w:szCs w:val="16"/>
                <w:lang w:bidi="ar-SA"/>
              </w:rPr>
              <w:t>eading;</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Zentity.Administration;</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System.Collections.ObjectModel;</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namespace</w:t>
            </w:r>
            <w:r>
              <w:rPr>
                <w:rFonts w:ascii="Courier New" w:hAnsi="Courier New" w:cs="Courier New"/>
                <w:noProof/>
                <w:sz w:val="16"/>
                <w:szCs w:val="16"/>
                <w:lang w:bidi="ar-SA"/>
              </w:rPr>
              <w:t xml:space="preserve"> Change</w:t>
            </w:r>
            <w:smartTag w:uri="Chem4WordSmartTag" w:element="tag">
              <w:smartTagPr>
                <w:attr w:name="id" w:val="histidine"/>
              </w:smartTagPr>
              <w:r>
                <w:rPr>
                  <w:rFonts w:ascii="Courier New" w:hAnsi="Courier New" w:cs="Courier New"/>
                  <w:noProof/>
                  <w:sz w:val="16"/>
                  <w:szCs w:val="16"/>
                  <w:lang w:bidi="ar-SA"/>
                </w:rPr>
                <w:t>His</w:t>
              </w:r>
            </w:smartTag>
            <w:r>
              <w:rPr>
                <w:rFonts w:ascii="Courier New" w:hAnsi="Courier New" w:cs="Courier New"/>
                <w:noProof/>
                <w:sz w:val="16"/>
                <w:szCs w:val="16"/>
                <w:lang w:bidi="ar-SA"/>
              </w:rPr>
              <w:t>torySamples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color w:val="2B91A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class</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ResourceChangeSample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void</w:t>
            </w:r>
            <w:r>
              <w:rPr>
                <w:rFonts w:ascii="Courier New" w:hAnsi="Courier New" w:cs="Courier New"/>
                <w:noProof/>
                <w:sz w:val="16"/>
                <w:szCs w:val="16"/>
                <w:lang w:bidi="ar-SA"/>
              </w:rPr>
              <w:t xml:space="preserve"> Main(</w:t>
            </w:r>
            <w:r>
              <w:rPr>
                <w:rFonts w:ascii="Courier New" w:hAnsi="Courier New" w:cs="Courier New"/>
                <w:noProof/>
                <w:color w:val="0000FF"/>
                <w:sz w:val="16"/>
                <w:szCs w:val="16"/>
                <w:lang w:bidi="ar-SA"/>
              </w:rPr>
              <w:t>string</w:t>
            </w:r>
            <w:r>
              <w:rPr>
                <w:rFonts w:ascii="Courier New" w:hAnsi="Courier New" w:cs="Courier New"/>
                <w:noProof/>
                <w:sz w:val="16"/>
                <w:szCs w:val="16"/>
                <w:lang w:bidi="ar-SA"/>
              </w:rPr>
              <w:t xml:space="preserve">[] </w:t>
            </w:r>
            <w:smartTag w:uri="Chem4WordSmartTag" w:element="tag">
              <w:smartTagPr>
                <w:attr w:name="id" w:val="arginine"/>
              </w:smartTagPr>
              <w:r>
                <w:rPr>
                  <w:rFonts w:ascii="Courier New" w:hAnsi="Courier New" w:cs="Courier New"/>
                  <w:noProof/>
                  <w:sz w:val="16"/>
                  <w:szCs w:val="16"/>
                  <w:lang w:bidi="ar-SA"/>
                </w:rPr>
                <w:t>arg</w:t>
              </w:r>
            </w:smartTag>
            <w:r>
              <w:rPr>
                <w:rFonts w:ascii="Courier New" w:hAnsi="Courier New" w:cs="Courier New"/>
                <w:noProof/>
                <w:sz w:val="16"/>
                <w:szCs w:val="16"/>
                <w:lang w:bidi="ar-SA"/>
              </w:rPr>
              <w:t>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//Create Resource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 xml:space="preserve"> resourceId = CreateResource();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PrintResource(resourceId);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RetriveLatestResourceChangeset(resourceId);</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//Modify Resource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ModifyResource(resourceId);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PrintResource(resourceId);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RetriveLatestResourceChangeset(resourceId);</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xml:space="preserve">//Delete Resource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DeleteResource(resourceId);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PrintResource(resourceId);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RetriveLatestResourceChangeset(resourceId);</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.Read();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 xml:space="preserve"> CreateResource()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 xml:space="preserve">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 xml:space="preserve"> 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w:t>
            </w:r>
            <w:r>
              <w:rPr>
                <w:rFonts w:ascii="Courier New" w:hAnsi="Courier New" w:cs="Courier New"/>
                <w:noProof/>
                <w:sz w:val="16"/>
                <w:szCs w:val="16"/>
                <w:lang w:bidi="ar-SA"/>
              </w:rPr>
              <w:t xml:space="preserve"> resource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resourceId =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resource.Title = </w:t>
            </w:r>
            <w:r>
              <w:rPr>
                <w:rFonts w:ascii="Courier New" w:hAnsi="Courier New" w:cs="Courier New"/>
                <w:noProof/>
                <w:color w:val="A31515"/>
                <w:sz w:val="16"/>
                <w:szCs w:val="16"/>
                <w:lang w:bidi="ar-SA"/>
              </w:rPr>
              <w:t>"Create Title for SampleResource "</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resource.Uri = </w:t>
            </w:r>
            <w:r>
              <w:rPr>
                <w:rFonts w:ascii="Courier New" w:hAnsi="Courier New" w:cs="Courier New"/>
                <w:noProof/>
                <w:color w:val="A31515"/>
                <w:sz w:val="16"/>
                <w:szCs w:val="16"/>
                <w:lang w:bidi="ar-SA"/>
              </w:rPr>
              <w:t>"urn:change-</w:t>
            </w:r>
            <w:smartTag w:uri="Chem4WordSmartTag" w:element="tag">
              <w:smartTagPr>
                <w:attr w:name="id" w:val="histidine"/>
              </w:smartTagPr>
              <w:r>
                <w:rPr>
                  <w:rFonts w:ascii="Courier New" w:hAnsi="Courier New" w:cs="Courier New"/>
                  <w:noProof/>
                  <w:color w:val="A31515"/>
                  <w:sz w:val="16"/>
                  <w:szCs w:val="16"/>
                  <w:lang w:bidi="ar-SA"/>
                </w:rPr>
                <w:t>his</w:t>
              </w:r>
            </w:smartTag>
            <w:r>
              <w:rPr>
                <w:rFonts w:ascii="Courier New" w:hAnsi="Courier New" w:cs="Courier New"/>
                <w:noProof/>
                <w:color w:val="A31515"/>
                <w:sz w:val="16"/>
                <w:szCs w:val="16"/>
                <w:lang w:bidi="ar-SA"/>
              </w:rPr>
              <w:t>tory-samples/resource/sample-resource"</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context.AddToResources(resource);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context.SaveChanges();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xml:space="preserve">//Changeset entries are </w:t>
            </w:r>
            <w:smartTag w:uri="Chem4WordSmartTag" w:element="tag">
              <w:smartTagPr>
                <w:attr w:name="id" w:val="proline"/>
              </w:smartTagPr>
              <w:r>
                <w:rPr>
                  <w:rFonts w:ascii="Courier New" w:hAnsi="Courier New" w:cs="Courier New"/>
                  <w:noProof/>
                  <w:color w:val="008000"/>
                  <w:sz w:val="16"/>
                  <w:szCs w:val="16"/>
                  <w:lang w:bidi="ar-SA"/>
                </w:rPr>
                <w:t>pro</w:t>
              </w:r>
            </w:smartTag>
            <w:r>
              <w:rPr>
                <w:rFonts w:ascii="Courier New" w:hAnsi="Courier New" w:cs="Courier New"/>
                <w:noProof/>
                <w:color w:val="008000"/>
                <w:sz w:val="16"/>
                <w:szCs w:val="16"/>
                <w:lang w:bidi="ar-SA"/>
              </w:rPr>
              <w:t xml:space="preserve">cessed by a background job that is invoked </w:t>
            </w:r>
          </w:p>
          <w:p w:rsidR="00033573" w:rsidRDefault="00033573" w:rsidP="00033573">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every 10 seconds.Wait for a wh</w:t>
            </w:r>
            <w:smartTag w:uri="Chem4WordSmartTag" w:element="tag">
              <w:smartTagPr>
                <w:attr w:name="id" w:val="isoleucine"/>
              </w:smartTagPr>
              <w:r>
                <w:rPr>
                  <w:rFonts w:ascii="Courier New" w:hAnsi="Courier New" w:cs="Courier New"/>
                  <w:noProof/>
                  <w:color w:val="008000"/>
                  <w:sz w:val="16"/>
                  <w:szCs w:val="16"/>
                  <w:lang w:bidi="ar-SA"/>
                </w:rPr>
                <w:t>ile</w:t>
              </w:r>
            </w:smartTag>
            <w:r>
              <w:rPr>
                <w:rFonts w:ascii="Courier New" w:hAnsi="Courier New" w:cs="Courier New"/>
                <w:noProof/>
                <w:color w:val="008000"/>
                <w:sz w:val="16"/>
                <w:szCs w:val="16"/>
                <w:lang w:bidi="ar-SA"/>
              </w:rPr>
              <w:t xml:space="preserve"> to let it complete.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smartTag w:uri="Chem4WordSmartTag" w:element="tag">
              <w:smartTagPr>
                <w:attr w:name="id" w:val="threonine"/>
              </w:smartTagPr>
              <w:r>
                <w:rPr>
                  <w:rFonts w:ascii="Courier New" w:hAnsi="Courier New" w:cs="Courier New"/>
                  <w:noProof/>
                  <w:color w:val="2B91AF"/>
                  <w:sz w:val="16"/>
                  <w:szCs w:val="16"/>
                  <w:lang w:bidi="ar-SA"/>
                </w:rPr>
                <w:t>Thr</w:t>
              </w:r>
            </w:smartTag>
            <w:r>
              <w:rPr>
                <w:rFonts w:ascii="Courier New" w:hAnsi="Courier New" w:cs="Courier New"/>
                <w:noProof/>
                <w:color w:val="2B91AF"/>
                <w:sz w:val="16"/>
                <w:szCs w:val="16"/>
                <w:lang w:bidi="ar-SA"/>
              </w:rPr>
              <w:t>ead</w:t>
            </w:r>
            <w:r>
              <w:rPr>
                <w:rFonts w:ascii="Courier New" w:hAnsi="Courier New" w:cs="Courier New"/>
                <w:noProof/>
                <w:sz w:val="16"/>
                <w:szCs w:val="16"/>
                <w:lang w:bidi="ar-SA"/>
              </w:rPr>
              <w:t>.Sleep(</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TimeSpan</w:t>
            </w:r>
            <w:r>
              <w:rPr>
                <w:rFonts w:ascii="Courier New" w:hAnsi="Courier New" w:cs="Courier New"/>
                <w:noProof/>
                <w:sz w:val="16"/>
                <w:szCs w:val="16"/>
                <w:lang w:bidi="ar-SA"/>
              </w:rPr>
              <w:t>(0, 0, 20));</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return</w:t>
            </w:r>
            <w:r>
              <w:rPr>
                <w:rFonts w:ascii="Courier New" w:hAnsi="Courier New" w:cs="Courier New"/>
                <w:noProof/>
                <w:sz w:val="16"/>
                <w:szCs w:val="16"/>
                <w:lang w:bidi="ar-SA"/>
              </w:rPr>
              <w:t xml:space="preserve">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void</w:t>
            </w:r>
            <w:r>
              <w:rPr>
                <w:rFonts w:ascii="Courier New" w:hAnsi="Courier New" w:cs="Courier New"/>
                <w:noProof/>
                <w:sz w:val="16"/>
                <w:szCs w:val="16"/>
                <w:lang w:bidi="ar-SA"/>
              </w:rPr>
              <w:t xml:space="preserve"> ModifyResource(</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 xml:space="preserve">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lastRenderedPageBreak/>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 xml:space="preserve"> 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w:t>
            </w:r>
            <w:r>
              <w:rPr>
                <w:rFonts w:ascii="Courier New" w:hAnsi="Courier New" w:cs="Courier New"/>
                <w:noProof/>
                <w:sz w:val="16"/>
                <w:szCs w:val="16"/>
                <w:lang w:bidi="ar-SA"/>
              </w:rPr>
              <w:t xml:space="preserve"> resource = context.Resources.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Where(tuple =&gt; tuple.Id == resourceId).First();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resource.Title = </w:t>
            </w:r>
            <w:r>
              <w:rPr>
                <w:rFonts w:ascii="Courier New" w:hAnsi="Courier New" w:cs="Courier New"/>
                <w:noProof/>
                <w:color w:val="A31515"/>
                <w:sz w:val="16"/>
                <w:szCs w:val="16"/>
                <w:lang w:bidi="ar-SA"/>
              </w:rPr>
              <w:t>"Modify Title for SampleResource "</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context.SaveChanges();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smartTag w:uri="Chem4WordSmartTag" w:element="tag">
              <w:smartTagPr>
                <w:attr w:name="id" w:val="threonine"/>
              </w:smartTagPr>
              <w:r>
                <w:rPr>
                  <w:rFonts w:ascii="Courier New" w:hAnsi="Courier New" w:cs="Courier New"/>
                  <w:noProof/>
                  <w:color w:val="2B91AF"/>
                  <w:sz w:val="16"/>
                  <w:szCs w:val="16"/>
                  <w:lang w:bidi="ar-SA"/>
                </w:rPr>
                <w:t>Thr</w:t>
              </w:r>
            </w:smartTag>
            <w:r>
              <w:rPr>
                <w:rFonts w:ascii="Courier New" w:hAnsi="Courier New" w:cs="Courier New"/>
                <w:noProof/>
                <w:color w:val="2B91AF"/>
                <w:sz w:val="16"/>
                <w:szCs w:val="16"/>
                <w:lang w:bidi="ar-SA"/>
              </w:rPr>
              <w:t>ead</w:t>
            </w:r>
            <w:r>
              <w:rPr>
                <w:rFonts w:ascii="Courier New" w:hAnsi="Courier New" w:cs="Courier New"/>
                <w:noProof/>
                <w:sz w:val="16"/>
                <w:szCs w:val="16"/>
                <w:lang w:bidi="ar-SA"/>
              </w:rPr>
              <w:t>.Sleep(</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TimeSpan</w:t>
            </w:r>
            <w:r>
              <w:rPr>
                <w:rFonts w:ascii="Courier New" w:hAnsi="Courier New" w:cs="Courier New"/>
                <w:noProof/>
                <w:sz w:val="16"/>
                <w:szCs w:val="16"/>
                <w:lang w:bidi="ar-SA"/>
              </w:rPr>
              <w:t>(0, 0, 20));</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void</w:t>
            </w:r>
            <w:r>
              <w:rPr>
                <w:rFonts w:ascii="Courier New" w:hAnsi="Courier New" w:cs="Courier New"/>
                <w:noProof/>
                <w:sz w:val="16"/>
                <w:szCs w:val="16"/>
                <w:lang w:bidi="ar-SA"/>
              </w:rPr>
              <w:t xml:space="preserve"> DeleteResource(</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 xml:space="preserve">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 xml:space="preserve"> 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w:t>
            </w:r>
            <w:r>
              <w:rPr>
                <w:rFonts w:ascii="Courier New" w:hAnsi="Courier New" w:cs="Courier New"/>
                <w:noProof/>
                <w:sz w:val="16"/>
                <w:szCs w:val="16"/>
                <w:lang w:bidi="ar-SA"/>
              </w:rPr>
              <w:t xml:space="preserve"> resource = context.Resources.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Where(tuple =&gt; tuple.Id == resourceId).First();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context.DeleteObject(resource);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context.SaveChanges();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smartTag w:uri="Chem4WordSmartTag" w:element="tag">
              <w:smartTagPr>
                <w:attr w:name="id" w:val="threonine"/>
              </w:smartTagPr>
              <w:r>
                <w:rPr>
                  <w:rFonts w:ascii="Courier New" w:hAnsi="Courier New" w:cs="Courier New"/>
                  <w:noProof/>
                  <w:color w:val="2B91AF"/>
                  <w:sz w:val="16"/>
                  <w:szCs w:val="16"/>
                  <w:lang w:bidi="ar-SA"/>
                </w:rPr>
                <w:t>Thr</w:t>
              </w:r>
            </w:smartTag>
            <w:r>
              <w:rPr>
                <w:rFonts w:ascii="Courier New" w:hAnsi="Courier New" w:cs="Courier New"/>
                <w:noProof/>
                <w:color w:val="2B91AF"/>
                <w:sz w:val="16"/>
                <w:szCs w:val="16"/>
                <w:lang w:bidi="ar-SA"/>
              </w:rPr>
              <w:t>ead</w:t>
            </w:r>
            <w:r>
              <w:rPr>
                <w:rFonts w:ascii="Courier New" w:hAnsi="Courier New" w:cs="Courier New"/>
                <w:noProof/>
                <w:sz w:val="16"/>
                <w:szCs w:val="16"/>
                <w:lang w:bidi="ar-SA"/>
              </w:rPr>
              <w:t>.Sleep(</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TimeSpan</w:t>
            </w:r>
            <w:r>
              <w:rPr>
                <w:rFonts w:ascii="Courier New" w:hAnsi="Courier New" w:cs="Courier New"/>
                <w:noProof/>
                <w:sz w:val="16"/>
                <w:szCs w:val="16"/>
                <w:lang w:bidi="ar-SA"/>
              </w:rPr>
              <w:t>(0, 0, 20));</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void</w:t>
            </w:r>
            <w:r>
              <w:rPr>
                <w:rFonts w:ascii="Courier New" w:hAnsi="Courier New" w:cs="Courier New"/>
                <w:noProof/>
                <w:sz w:val="16"/>
                <w:szCs w:val="16"/>
                <w:lang w:bidi="ar-SA"/>
              </w:rPr>
              <w:t xml:space="preserve"> PrintResource(</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 xml:space="preserve">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 xml:space="preserve"> 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w:t>
            </w:r>
            <w:r>
              <w:rPr>
                <w:rFonts w:ascii="Courier New" w:hAnsi="Courier New" w:cs="Courier New"/>
                <w:noProof/>
                <w:sz w:val="16"/>
                <w:szCs w:val="16"/>
                <w:lang w:bidi="ar-SA"/>
              </w:rPr>
              <w:t xml:space="preserve"> resource = context.Resources.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Where(tuple =&gt; tuple.Id == resourceId).FirstOrDefault();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PrintLine();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if</w:t>
            </w:r>
            <w:r>
              <w:rPr>
                <w:rFonts w:ascii="Courier New" w:hAnsi="Courier New" w:cs="Courier New"/>
                <w:noProof/>
                <w:sz w:val="16"/>
                <w:szCs w:val="16"/>
                <w:lang w:bidi="ar-SA"/>
              </w:rPr>
              <w:t xml:space="preserve"> (resource != </w:t>
            </w:r>
            <w:r>
              <w:rPr>
                <w:rFonts w:ascii="Courier New" w:hAnsi="Courier New" w:cs="Courier New"/>
                <w:noProof/>
                <w:color w:val="0000FF"/>
                <w:sz w:val="16"/>
                <w:szCs w:val="16"/>
                <w:lang w:bidi="ar-SA"/>
              </w:rPr>
              <w:t>null</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"Id   [{0}]"</w:t>
            </w:r>
            <w:r>
              <w:rPr>
                <w:rFonts w:ascii="Courier New" w:hAnsi="Courier New" w:cs="Courier New"/>
                <w:noProof/>
                <w:sz w:val="16"/>
                <w:szCs w:val="16"/>
                <w:lang w:bidi="ar-SA"/>
              </w:rPr>
              <w:t>,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"Name [{0}]"</w:t>
            </w:r>
            <w:r>
              <w:rPr>
                <w:rFonts w:ascii="Courier New" w:hAnsi="Courier New" w:cs="Courier New"/>
                <w:noProof/>
                <w:sz w:val="16"/>
                <w:szCs w:val="16"/>
                <w:lang w:bidi="ar-SA"/>
              </w:rPr>
              <w:t>, resource.Title);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"Uri  [{0}]"</w:t>
            </w:r>
            <w:r>
              <w:rPr>
                <w:rFonts w:ascii="Courier New" w:hAnsi="Courier New" w:cs="Courier New"/>
                <w:noProof/>
                <w:sz w:val="16"/>
                <w:szCs w:val="16"/>
                <w:lang w:bidi="ar-SA"/>
              </w:rPr>
              <w:t>, resource.Uri);</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else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"Resource not found."</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PrintLine();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void</w:t>
            </w:r>
            <w:r>
              <w:rPr>
                <w:rFonts w:ascii="Courier New" w:hAnsi="Courier New" w:cs="Courier New"/>
                <w:noProof/>
                <w:sz w:val="16"/>
                <w:szCs w:val="16"/>
                <w:lang w:bidi="ar-SA"/>
              </w:rPr>
              <w:t xml:space="preserve"> RetriveLatestResourceChangeset(</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 xml:space="preserve">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AdministrationContext</w:t>
            </w:r>
            <w:r>
              <w:rPr>
                <w:rFonts w:ascii="Courier New" w:hAnsi="Courier New" w:cs="Courier New"/>
                <w:noProof/>
                <w:sz w:val="16"/>
                <w:szCs w:val="16"/>
                <w:lang w:bidi="ar-SA"/>
              </w:rPr>
              <w:t xml:space="preserve"> adminContext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AdministrationContext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ResourceChange</w:t>
            </w:r>
            <w:r>
              <w:rPr>
                <w:rFonts w:ascii="Courier New" w:hAnsi="Courier New" w:cs="Courier New"/>
                <w:noProof/>
                <w:sz w:val="16"/>
                <w:szCs w:val="16"/>
                <w:lang w:bidi="ar-SA"/>
              </w:rPr>
              <w:t xml:space="preserve"> resourceChange = adminContext.ResourceChanges.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Where(tuple =&gt; tuple.ResourceId ==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OrderByDescending(tuple =&gt; tuple.ChangeSet.DateCreated).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FirstOrDefault();</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if</w:t>
            </w:r>
            <w:r>
              <w:rPr>
                <w:rFonts w:ascii="Courier New" w:hAnsi="Courier New" w:cs="Courier New"/>
                <w:noProof/>
                <w:sz w:val="16"/>
                <w:szCs w:val="16"/>
                <w:lang w:bidi="ar-SA"/>
              </w:rPr>
              <w:t xml:space="preserve"> (resourceChange != </w:t>
            </w:r>
            <w:r>
              <w:rPr>
                <w:rFonts w:ascii="Courier New" w:hAnsi="Courier New" w:cs="Courier New"/>
                <w:noProof/>
                <w:color w:val="0000FF"/>
                <w:sz w:val="16"/>
                <w:szCs w:val="16"/>
                <w:lang w:bidi="ar-SA"/>
              </w:rPr>
              <w:t>null</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resourceChange.ChangeSetReference.Load();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resourceChange.OperationReference.Load();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"Operation            [{0}]"</w:t>
            </w:r>
            <w:r>
              <w:rPr>
                <w:rFonts w:ascii="Courier New" w:hAnsi="Courier New" w:cs="Courier New"/>
                <w:noProof/>
                <w:sz w:val="16"/>
                <w:szCs w:val="16"/>
                <w:lang w:bidi="ar-SA"/>
              </w:rPr>
              <w:t>, resourceChange.Operation.Name);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"ResourceId           [{0}]"</w:t>
            </w:r>
            <w:r>
              <w:rPr>
                <w:rFonts w:ascii="Courier New" w:hAnsi="Courier New" w:cs="Courier New"/>
                <w:noProof/>
                <w:sz w:val="16"/>
                <w:szCs w:val="16"/>
                <w:lang w:bidi="ar-SA"/>
              </w:rPr>
              <w:t>, resourceChange.ResourceId);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"ResourceTypeFullName [{0}]"</w:t>
            </w:r>
            <w:r>
              <w:rPr>
                <w:rFonts w:ascii="Courier New" w:hAnsi="Courier New" w:cs="Courier New"/>
                <w:noProof/>
                <w:sz w:val="16"/>
                <w:szCs w:val="16"/>
                <w:lang w:bidi="ar-SA"/>
              </w:rPr>
              <w:t>, resourceChange.ResourceTypeFullName);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pertyChanges    \n {0}"</w:t>
            </w:r>
            <w:r>
              <w:rPr>
                <w:rFonts w:ascii="Courier New" w:hAnsi="Courier New" w:cs="Courier New"/>
                <w:noProof/>
                <w:sz w:val="16"/>
                <w:szCs w:val="16"/>
                <w:lang w:bidi="ar-SA"/>
              </w:rPr>
              <w:t>, resourceChange.</w:t>
            </w:r>
            <w:smartTag w:uri="Chem4WordSmartTag" w:element="tag">
              <w:smartTagPr>
                <w:attr w:name="id" w:val="proline"/>
              </w:smartTagPr>
              <w:r>
                <w:rPr>
                  <w:rFonts w:ascii="Courier New" w:hAnsi="Courier New" w:cs="Courier New"/>
                  <w:noProof/>
                  <w:sz w:val="16"/>
                  <w:szCs w:val="16"/>
                  <w:lang w:bidi="ar-SA"/>
                </w:rPr>
                <w:t>Pro</w:t>
              </w:r>
            </w:smartTag>
            <w:r>
              <w:rPr>
                <w:rFonts w:ascii="Courier New" w:hAnsi="Courier New" w:cs="Courier New"/>
                <w:noProof/>
                <w:sz w:val="16"/>
                <w:szCs w:val="16"/>
                <w:lang w:bidi="ar-SA"/>
              </w:rPr>
              <w:t>pertyChanges);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void</w:t>
            </w:r>
            <w:r>
              <w:rPr>
                <w:rFonts w:ascii="Courier New" w:hAnsi="Courier New" w:cs="Courier New"/>
                <w:noProof/>
                <w:sz w:val="16"/>
                <w:szCs w:val="16"/>
                <w:lang w:bidi="ar-SA"/>
              </w:rPr>
              <w:t xml:space="preserve"> PrintLine()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lastRenderedPageBreak/>
              <w:t xml:space="preserve">            </w:t>
            </w:r>
            <w:r>
              <w:rPr>
                <w:rFonts w:ascii="Courier New" w:hAnsi="Courier New" w:cs="Courier New"/>
                <w:noProof/>
                <w:color w:val="0000FF"/>
                <w:sz w:val="16"/>
                <w:szCs w:val="16"/>
                <w:lang w:bidi="ar-SA"/>
              </w:rPr>
              <w:t>for</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int</w:t>
            </w:r>
            <w:r>
              <w:rPr>
                <w:rFonts w:ascii="Courier New" w:hAnsi="Courier New" w:cs="Courier New"/>
                <w:noProof/>
                <w:sz w:val="16"/>
                <w:szCs w:val="16"/>
                <w:lang w:bidi="ar-SA"/>
              </w:rPr>
              <w:t xml:space="preserve"> i = 0; i &lt; 75; i++)</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w:t>
            </w:r>
            <w:r>
              <w:rPr>
                <w:rFonts w:ascii="Courier New" w:hAnsi="Courier New" w:cs="Courier New"/>
                <w:noProof/>
                <w:color w:val="A31515"/>
                <w:sz w:val="16"/>
                <w:szCs w:val="16"/>
                <w:lang w:bidi="ar-SA"/>
              </w:rPr>
              <w: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BB5" w:rsidRPr="00AF33CA"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w:t>
            </w:r>
          </w:p>
        </w:tc>
      </w:tr>
    </w:tbl>
    <w:p w:rsidR="000E25DE" w:rsidRDefault="001F39D7" w:rsidP="008B068D">
      <w:pPr>
        <w:pStyle w:val="Heading2"/>
      </w:pPr>
      <w:bookmarkStart w:id="95" w:name="_Toc226790787"/>
      <w:bookmarkStart w:id="96" w:name="_Toc228951261"/>
      <w:r>
        <w:lastRenderedPageBreak/>
        <w:t xml:space="preserve">Get </w:t>
      </w:r>
      <w:r w:rsidR="009303B3">
        <w:t>Relationship Changes</w:t>
      </w:r>
      <w:bookmarkEnd w:id="95"/>
      <w:bookmarkEnd w:id="96"/>
      <w:r>
        <w:t xml:space="preserve"> </w:t>
      </w:r>
    </w:p>
    <w:tbl>
      <w:tblPr>
        <w:tblStyle w:val="TableGrid"/>
        <w:tblW w:w="0" w:type="auto"/>
        <w:tblLook w:val="04A0"/>
      </w:tblPr>
      <w:tblGrid>
        <w:gridCol w:w="9576"/>
      </w:tblGrid>
      <w:tr w:rsidR="00504C23" w:rsidRPr="00AF33CA" w:rsidTr="009923B8">
        <w:trPr>
          <w:cnfStyle w:val="100000000000"/>
        </w:trPr>
        <w:tc>
          <w:tcPr>
            <w:tcW w:w="9576" w:type="dxa"/>
            <w:shd w:val="clear" w:color="auto" w:fill="auto"/>
          </w:tcPr>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color w:val="0000FF"/>
                <w:lang w:bidi="ar-SA"/>
              </w:rPr>
              <w:t>using</w:t>
            </w:r>
            <w:r>
              <w:rPr>
                <w:rFonts w:ascii="Courier New" w:hAnsi="Courier New" w:cs="Courier New"/>
                <w:noProof/>
                <w:lang w:bidi="ar-SA"/>
              </w:rPr>
              <w:t xml:space="preserve"> System;</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color w:val="0000FF"/>
                <w:lang w:bidi="ar-SA"/>
              </w:rPr>
              <w:t>using</w:t>
            </w:r>
            <w:r>
              <w:rPr>
                <w:rFonts w:ascii="Courier New" w:hAnsi="Courier New" w:cs="Courier New"/>
                <w:noProof/>
                <w:lang w:bidi="ar-SA"/>
              </w:rPr>
              <w:t xml:space="preserve"> System.Linq;</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color w:val="0000FF"/>
                <w:lang w:bidi="ar-SA"/>
              </w:rPr>
              <w:t>using</w:t>
            </w:r>
            <w:r>
              <w:rPr>
                <w:rFonts w:ascii="Courier New" w:hAnsi="Courier New" w:cs="Courier New"/>
                <w:noProof/>
                <w:lang w:bidi="ar-SA"/>
              </w:rPr>
              <w:t xml:space="preserve"> Zentity.Administration;</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color w:val="0000FF"/>
                <w:lang w:bidi="ar-SA"/>
              </w:rPr>
              <w:t>using</w:t>
            </w:r>
            <w:r>
              <w:rPr>
                <w:rFonts w:ascii="Courier New" w:hAnsi="Courier New" w:cs="Courier New"/>
                <w:noProof/>
                <w:lang w:bidi="ar-SA"/>
              </w:rPr>
              <w:t xml:space="preserve"> Zentity.Core;</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color w:val="0000FF"/>
                <w:lang w:bidi="ar-SA"/>
              </w:rPr>
              <w:t>using</w:t>
            </w:r>
            <w:r>
              <w:rPr>
                <w:rFonts w:ascii="Courier New" w:hAnsi="Courier New" w:cs="Courier New"/>
                <w:noProof/>
                <w:lang w:bidi="ar-SA"/>
              </w:rPr>
              <w:t xml:space="preserve"> System.</w:t>
            </w:r>
            <w:smartTag w:uri="Chem4WordSmartTag" w:element="tag">
              <w:smartTagPr>
                <w:attr w:name="id" w:val="threonine"/>
              </w:smartTagPr>
              <w:r>
                <w:rPr>
                  <w:rFonts w:ascii="Courier New" w:hAnsi="Courier New" w:cs="Courier New"/>
                  <w:noProof/>
                  <w:lang w:bidi="ar-SA"/>
                </w:rPr>
                <w:t>Thr</w:t>
              </w:r>
            </w:smartTag>
            <w:r>
              <w:rPr>
                <w:rFonts w:ascii="Courier New" w:hAnsi="Courier New" w:cs="Courier New"/>
                <w:noProof/>
                <w:lang w:bidi="ar-SA"/>
              </w:rPr>
              <w:t>eading;</w:t>
            </w:r>
          </w:p>
          <w:p w:rsidR="00E54233" w:rsidRDefault="00E54233" w:rsidP="00E54233">
            <w:pPr>
              <w:autoSpaceDE w:val="0"/>
              <w:autoSpaceDN w:val="0"/>
              <w:adjustRightInd w:val="0"/>
              <w:rPr>
                <w:rFonts w:ascii="Courier New" w:hAnsi="Courier New" w:cs="Courier New"/>
                <w:noProof/>
                <w:lang w:bidi="ar-SA"/>
              </w:rPr>
            </w:pP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color w:val="0000FF"/>
                <w:lang w:bidi="ar-SA"/>
              </w:rPr>
              <w:t>namespace</w:t>
            </w:r>
            <w:r>
              <w:rPr>
                <w:rFonts w:ascii="Courier New" w:hAnsi="Courier New" w:cs="Courier New"/>
                <w:noProof/>
                <w:lang w:bidi="ar-SA"/>
              </w:rPr>
              <w:t xml:space="preserve"> ZentitySamples</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w:t>
            </w:r>
          </w:p>
          <w:p w:rsidR="00E54233" w:rsidRDefault="00E54233" w:rsidP="00E54233">
            <w:pPr>
              <w:autoSpaceDE w:val="0"/>
              <w:autoSpaceDN w:val="0"/>
              <w:adjustRightInd w:val="0"/>
              <w:rPr>
                <w:rFonts w:ascii="Courier New" w:hAnsi="Courier New" w:cs="Courier New"/>
                <w:noProof/>
                <w:color w:val="2B91AF"/>
                <w:lang w:bidi="ar-SA"/>
              </w:rPr>
            </w:pPr>
            <w:r>
              <w:rPr>
                <w:rFonts w:ascii="Courier New" w:hAnsi="Courier New" w:cs="Courier New"/>
                <w:noProof/>
                <w:lang w:bidi="ar-SA"/>
              </w:rPr>
              <w:t xml:space="preserve">    </w:t>
            </w:r>
            <w:r>
              <w:rPr>
                <w:rFonts w:ascii="Courier New" w:hAnsi="Courier New" w:cs="Courier New"/>
                <w:noProof/>
                <w:color w:val="0000FF"/>
                <w:lang w:bidi="ar-SA"/>
              </w:rPr>
              <w:t>public</w:t>
            </w:r>
            <w:r>
              <w:rPr>
                <w:rFonts w:ascii="Courier New" w:hAnsi="Courier New" w:cs="Courier New"/>
                <w:noProof/>
                <w:lang w:bidi="ar-SA"/>
              </w:rPr>
              <w:t xml:space="preserve"> </w:t>
            </w:r>
            <w:r>
              <w:rPr>
                <w:rFonts w:ascii="Courier New" w:hAnsi="Courier New" w:cs="Courier New"/>
                <w:noProof/>
                <w:color w:val="0000FF"/>
                <w:lang w:bidi="ar-SA"/>
              </w:rPr>
              <w:t>class</w:t>
            </w:r>
            <w:r>
              <w:rPr>
                <w:rFonts w:ascii="Courier New" w:hAnsi="Courier New" w:cs="Courier New"/>
                <w:noProof/>
                <w:lang w:bidi="ar-SA"/>
              </w:rPr>
              <w:t xml:space="preserve"> </w:t>
            </w:r>
            <w:smartTag w:uri="Chem4WordSmartTag" w:element="tag">
              <w:smartTagPr>
                <w:attr w:name="id" w:val="proline"/>
              </w:smartTagPr>
              <w:r>
                <w:rPr>
                  <w:rFonts w:ascii="Courier New" w:hAnsi="Courier New" w:cs="Courier New"/>
                  <w:noProof/>
                  <w:color w:val="2B91AF"/>
                  <w:lang w:bidi="ar-SA"/>
                </w:rPr>
                <w:t>Pro</w:t>
              </w:r>
            </w:smartTag>
            <w:r>
              <w:rPr>
                <w:rFonts w:ascii="Courier New" w:hAnsi="Courier New" w:cs="Courier New"/>
                <w:noProof/>
                <w:color w:val="2B91AF"/>
                <w:lang w:bidi="ar-SA"/>
              </w:rPr>
              <w:t>gram</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0000FF"/>
                <w:lang w:bidi="ar-SA"/>
              </w:rPr>
              <w:t>public</w:t>
            </w:r>
            <w:r>
              <w:rPr>
                <w:rFonts w:ascii="Courier New" w:hAnsi="Courier New" w:cs="Courier New"/>
                <w:noProof/>
                <w:lang w:bidi="ar-SA"/>
              </w:rPr>
              <w:t xml:space="preserve"> </w:t>
            </w:r>
            <w:r>
              <w:rPr>
                <w:rFonts w:ascii="Courier New" w:hAnsi="Courier New" w:cs="Courier New"/>
                <w:noProof/>
                <w:color w:val="0000FF"/>
                <w:lang w:bidi="ar-SA"/>
              </w:rPr>
              <w:t>static</w:t>
            </w:r>
            <w:r>
              <w:rPr>
                <w:rFonts w:ascii="Courier New" w:hAnsi="Courier New" w:cs="Courier New"/>
                <w:noProof/>
                <w:lang w:bidi="ar-SA"/>
              </w:rPr>
              <w:t xml:space="preserve"> </w:t>
            </w:r>
            <w:r>
              <w:rPr>
                <w:rFonts w:ascii="Courier New" w:hAnsi="Courier New" w:cs="Courier New"/>
                <w:noProof/>
                <w:color w:val="0000FF"/>
                <w:lang w:bidi="ar-SA"/>
              </w:rPr>
              <w:t>void</w:t>
            </w:r>
            <w:r>
              <w:rPr>
                <w:rFonts w:ascii="Courier New" w:hAnsi="Courier New" w:cs="Courier New"/>
                <w:noProof/>
                <w:lang w:bidi="ar-SA"/>
              </w:rPr>
              <w:t xml:space="preserve"> Main(</w:t>
            </w:r>
            <w:r>
              <w:rPr>
                <w:rFonts w:ascii="Courier New" w:hAnsi="Courier New" w:cs="Courier New"/>
                <w:noProof/>
                <w:color w:val="0000FF"/>
                <w:lang w:bidi="ar-SA"/>
              </w:rPr>
              <w:t>string</w:t>
            </w:r>
            <w:r>
              <w:rPr>
                <w:rFonts w:ascii="Courier New" w:hAnsi="Courier New" w:cs="Courier New"/>
                <w:noProof/>
                <w:lang w:bidi="ar-SA"/>
              </w:rPr>
              <w:t xml:space="preserve">[] </w:t>
            </w:r>
            <w:smartTag w:uri="Chem4WordSmartTag" w:element="tag">
              <w:smartTagPr>
                <w:attr w:name="id" w:val="arginine"/>
              </w:smartTagPr>
              <w:r>
                <w:rPr>
                  <w:rFonts w:ascii="Courier New" w:hAnsi="Courier New" w:cs="Courier New"/>
                  <w:noProof/>
                  <w:lang w:bidi="ar-SA"/>
                </w:rPr>
                <w:t>arg</w:t>
              </w:r>
            </w:smartTag>
            <w:r>
              <w:rPr>
                <w:rFonts w:ascii="Courier New" w:hAnsi="Courier New" w:cs="Courier New"/>
                <w:noProof/>
                <w:lang w:bidi="ar-SA"/>
              </w:rPr>
              <w:t>s)</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Guid</w:t>
            </w:r>
            <w:r>
              <w:rPr>
                <w:rFonts w:ascii="Courier New" w:hAnsi="Courier New" w:cs="Courier New"/>
                <w:noProof/>
                <w:lang w:bidi="ar-SA"/>
              </w:rPr>
              <w:t xml:space="preserve"> resourceId = </w:t>
            </w:r>
            <w:r>
              <w:rPr>
                <w:rFonts w:ascii="Courier New" w:hAnsi="Courier New" w:cs="Courier New"/>
                <w:noProof/>
                <w:color w:val="2B91AF"/>
                <w:lang w:bidi="ar-SA"/>
              </w:rPr>
              <w:t>Guid</w:t>
            </w:r>
            <w:r>
              <w:rPr>
                <w:rFonts w:ascii="Courier New" w:hAnsi="Courier New" w:cs="Courier New"/>
                <w:noProof/>
                <w:lang w:bidi="ar-SA"/>
              </w:rPr>
              <w:t>.Empty;</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0000FF"/>
                <w:lang w:bidi="ar-SA"/>
              </w:rPr>
              <w:t>using</w:t>
            </w:r>
            <w:r>
              <w:rPr>
                <w:rFonts w:ascii="Courier New" w:hAnsi="Courier New" w:cs="Courier New"/>
                <w:noProof/>
                <w:lang w:bidi="ar-SA"/>
              </w:rPr>
              <w:t xml:space="preserve"> (</w:t>
            </w:r>
            <w:r>
              <w:rPr>
                <w:rFonts w:ascii="Courier New" w:hAnsi="Courier New" w:cs="Courier New"/>
                <w:noProof/>
                <w:color w:val="2B91AF"/>
                <w:lang w:bidi="ar-SA"/>
              </w:rPr>
              <w:t>ZentityContext</w:t>
            </w:r>
            <w:r>
              <w:rPr>
                <w:rFonts w:ascii="Courier New" w:hAnsi="Courier New" w:cs="Courier New"/>
                <w:noProof/>
                <w:lang w:bidi="ar-SA"/>
              </w:rPr>
              <w:t xml:space="preserve"> context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ZentityContext</w:t>
            </w:r>
            <w:r>
              <w:rPr>
                <w:rFonts w:ascii="Courier New" w:hAnsi="Courier New" w:cs="Courier New"/>
                <w:noProof/>
                <w:lang w:bidi="ar-SA"/>
              </w:rPr>
              <w:t>())</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color w:val="2B91AF"/>
                <w:lang w:bidi="ar-SA"/>
              </w:rPr>
            </w:pPr>
            <w:r>
              <w:rPr>
                <w:rFonts w:ascii="Courier New" w:hAnsi="Courier New" w:cs="Courier New"/>
                <w:noProof/>
                <w:lang w:bidi="ar-SA"/>
              </w:rPr>
              <w:t xml:space="preserve">                </w:t>
            </w:r>
            <w:r>
              <w:rPr>
                <w:rFonts w:ascii="Courier New" w:hAnsi="Courier New" w:cs="Courier New"/>
                <w:noProof/>
                <w:color w:val="2B91AF"/>
                <w:lang w:bidi="ar-SA"/>
              </w:rPr>
              <w:t>Resource</w:t>
            </w:r>
            <w:r>
              <w:rPr>
                <w:rFonts w:ascii="Courier New" w:hAnsi="Courier New" w:cs="Courier New"/>
                <w:noProof/>
                <w:lang w:bidi="ar-SA"/>
              </w:rPr>
              <w:t xml:space="preserve"> pub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Resource</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Title = </w:t>
            </w:r>
            <w:r>
              <w:rPr>
                <w:rFonts w:ascii="Courier New" w:hAnsi="Courier New" w:cs="Courier New"/>
                <w:noProof/>
                <w:color w:val="A31515"/>
                <w:lang w:bidi="ar-SA"/>
              </w:rPr>
              <w:t>"sample Resource"</w:t>
            </w:r>
            <w:r>
              <w:rPr>
                <w:rFonts w:ascii="Courier New" w:hAnsi="Courier New" w:cs="Courier New"/>
                <w:noProof/>
                <w:lang w:bidi="ar-SA"/>
              </w:rPr>
              <w:t>,</w:t>
            </w:r>
          </w:p>
          <w:p w:rsidR="00E54233" w:rsidRDefault="00E54233" w:rsidP="00E54233">
            <w:pPr>
              <w:autoSpaceDE w:val="0"/>
              <w:autoSpaceDN w:val="0"/>
              <w:adjustRightInd w:val="0"/>
              <w:rPr>
                <w:rFonts w:ascii="Courier New" w:hAnsi="Courier New" w:cs="Courier New"/>
                <w:noProof/>
                <w:color w:val="A31515"/>
                <w:lang w:bidi="ar-SA"/>
              </w:rPr>
            </w:pPr>
            <w:r>
              <w:rPr>
                <w:rFonts w:ascii="Courier New" w:hAnsi="Courier New" w:cs="Courier New"/>
                <w:noProof/>
                <w:lang w:bidi="ar-SA"/>
              </w:rPr>
              <w:t xml:space="preserve">                    Uri = </w:t>
            </w:r>
            <w:r>
              <w:rPr>
                <w:rFonts w:ascii="Courier New" w:hAnsi="Courier New" w:cs="Courier New"/>
                <w:noProof/>
                <w:color w:val="A31515"/>
                <w:lang w:bidi="ar-SA"/>
              </w:rPr>
              <w:t>"urn:famulus-samples:pub1"</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Resource</w:t>
            </w:r>
            <w:r>
              <w:rPr>
                <w:rFonts w:ascii="Courier New" w:hAnsi="Courier New" w:cs="Courier New"/>
                <w:noProof/>
                <w:lang w:bidi="ar-SA"/>
              </w:rPr>
              <w:t xml:space="preserve"> author1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Resource</w:t>
            </w:r>
            <w:r>
              <w:rPr>
                <w:rFonts w:ascii="Courier New" w:hAnsi="Courier New" w:cs="Courier New"/>
                <w:noProof/>
                <w:lang w:bidi="ar-SA"/>
              </w:rPr>
              <w:t xml:space="preserve"> { Title = </w:t>
            </w:r>
            <w:r>
              <w:rPr>
                <w:rFonts w:ascii="Courier New" w:hAnsi="Courier New" w:cs="Courier New"/>
                <w:noProof/>
                <w:color w:val="A31515"/>
                <w:lang w:bidi="ar-SA"/>
              </w:rPr>
              <w:t>"Alice"</w:t>
            </w: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Resource</w:t>
            </w:r>
            <w:r>
              <w:rPr>
                <w:rFonts w:ascii="Courier New" w:hAnsi="Courier New" w:cs="Courier New"/>
                <w:noProof/>
                <w:lang w:bidi="ar-SA"/>
              </w:rPr>
              <w:t xml:space="preserve"> author2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Resource</w:t>
            </w:r>
            <w:r>
              <w:rPr>
                <w:rFonts w:ascii="Courier New" w:hAnsi="Courier New" w:cs="Courier New"/>
                <w:noProof/>
                <w:lang w:bidi="ar-SA"/>
              </w:rPr>
              <w:t xml:space="preserve"> { Title = </w:t>
            </w:r>
            <w:r>
              <w:rPr>
                <w:rFonts w:ascii="Courier New" w:hAnsi="Courier New" w:cs="Courier New"/>
                <w:noProof/>
                <w:color w:val="A31515"/>
                <w:lang w:bidi="ar-SA"/>
              </w:rPr>
              <w:t>"Bob"</w:t>
            </w: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Resource</w:t>
            </w:r>
            <w:r>
              <w:rPr>
                <w:rFonts w:ascii="Courier New" w:hAnsi="Courier New" w:cs="Courier New"/>
                <w:noProof/>
                <w:lang w:bidi="ar-SA"/>
              </w:rPr>
              <w:t xml:space="preserve"> author3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Resource</w:t>
            </w:r>
            <w:r>
              <w:rPr>
                <w:rFonts w:ascii="Courier New" w:hAnsi="Courier New" w:cs="Courier New"/>
                <w:noProof/>
                <w:lang w:bidi="ar-SA"/>
              </w:rPr>
              <w:t xml:space="preserve"> { Title = </w:t>
            </w:r>
            <w:r>
              <w:rPr>
                <w:rFonts w:ascii="Courier New" w:hAnsi="Courier New" w:cs="Courier New"/>
                <w:noProof/>
                <w:color w:val="A31515"/>
                <w:lang w:bidi="ar-SA"/>
              </w:rPr>
              <w:t>"Charlie"</w:t>
            </w: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p>
          <w:p w:rsidR="00E54233" w:rsidRDefault="00E54233" w:rsidP="00E54233">
            <w:pPr>
              <w:autoSpaceDE w:val="0"/>
              <w:autoSpaceDN w:val="0"/>
              <w:adjustRightInd w:val="0"/>
              <w:rPr>
                <w:rFonts w:ascii="Courier New" w:hAnsi="Courier New" w:cs="Courier New"/>
                <w:noProof/>
                <w:color w:val="008000"/>
                <w:lang w:bidi="ar-SA"/>
              </w:rPr>
            </w:pPr>
            <w:r>
              <w:rPr>
                <w:rFonts w:ascii="Courier New" w:hAnsi="Courier New" w:cs="Courier New"/>
                <w:noProof/>
                <w:lang w:bidi="ar-SA"/>
              </w:rPr>
              <w:t xml:space="preserve">                </w:t>
            </w:r>
            <w:r>
              <w:rPr>
                <w:rFonts w:ascii="Courier New" w:hAnsi="Courier New" w:cs="Courier New"/>
                <w:noProof/>
                <w:color w:val="008000"/>
                <w:lang w:bidi="ar-SA"/>
              </w:rPr>
              <w:t>// Create some relationships.</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Predicate</w:t>
            </w:r>
            <w:r>
              <w:rPr>
                <w:rFonts w:ascii="Courier New" w:hAnsi="Courier New" w:cs="Courier New"/>
                <w:noProof/>
                <w:lang w:bidi="ar-SA"/>
              </w:rPr>
              <w:t xml:space="preserve"> authoredBy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Predicate</w:t>
            </w:r>
            <w:r>
              <w:rPr>
                <w:rFonts w:ascii="Courier New" w:hAnsi="Courier New" w:cs="Courier New"/>
                <w:noProof/>
                <w:lang w:bidi="ar-SA"/>
              </w:rPr>
              <w:t xml:space="preserve"> { Name = </w:t>
            </w:r>
            <w:r>
              <w:rPr>
                <w:rFonts w:ascii="Courier New" w:hAnsi="Courier New" w:cs="Courier New"/>
                <w:noProof/>
                <w:color w:val="A31515"/>
                <w:lang w:bidi="ar-SA"/>
              </w:rPr>
              <w:t>"Author"</w:t>
            </w:r>
            <w:r>
              <w:rPr>
                <w:rFonts w:ascii="Courier New" w:hAnsi="Courier New" w:cs="Courier New"/>
                <w:noProof/>
                <w:lang w:bidi="ar-SA"/>
              </w:rPr>
              <w:t xml:space="preserve">, Uri = </w:t>
            </w:r>
            <w:r>
              <w:rPr>
                <w:rFonts w:ascii="Courier New" w:hAnsi="Courier New" w:cs="Courier New"/>
                <w:noProof/>
                <w:color w:val="A31515"/>
                <w:lang w:bidi="ar-SA"/>
              </w:rPr>
              <w:t>"urn:"</w:t>
            </w:r>
            <w:r>
              <w:rPr>
                <w:rFonts w:ascii="Courier New" w:hAnsi="Courier New" w:cs="Courier New"/>
                <w:noProof/>
                <w:lang w:bidi="ar-SA"/>
              </w:rPr>
              <w:t xml:space="preserve"> + </w:t>
            </w:r>
            <w:r>
              <w:rPr>
                <w:rFonts w:ascii="Courier New" w:hAnsi="Courier New" w:cs="Courier New"/>
                <w:noProof/>
                <w:color w:val="2B91AF"/>
                <w:lang w:bidi="ar-SA"/>
              </w:rPr>
              <w:t>Guid</w:t>
            </w:r>
            <w:r>
              <w:rPr>
                <w:rFonts w:ascii="Courier New" w:hAnsi="Courier New" w:cs="Courier New"/>
                <w:noProof/>
                <w:lang w:bidi="ar-SA"/>
              </w:rPr>
              <w:t>.NewGuid().ToString(</w:t>
            </w:r>
            <w:r>
              <w:rPr>
                <w:rFonts w:ascii="Courier New" w:hAnsi="Courier New" w:cs="Courier New"/>
                <w:noProof/>
                <w:color w:val="A31515"/>
                <w:lang w:bidi="ar-SA"/>
              </w:rPr>
              <w:t>"N"</w:t>
            </w:r>
            <w:r>
              <w:rPr>
                <w:rFonts w:ascii="Courier New" w:hAnsi="Courier New" w:cs="Courier New"/>
                <w:noProof/>
                <w:lang w:bidi="ar-SA"/>
              </w:rPr>
              <w:t>)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Relationship</w:t>
            </w:r>
            <w:r>
              <w:rPr>
                <w:rFonts w:ascii="Courier New" w:hAnsi="Courier New" w:cs="Courier New"/>
                <w:noProof/>
                <w:lang w:bidi="ar-SA"/>
              </w:rPr>
              <w:t xml:space="preserve"> rel1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Relationship</w:t>
            </w:r>
            <w:r>
              <w:rPr>
                <w:rFonts w:ascii="Courier New" w:hAnsi="Courier New" w:cs="Courier New"/>
                <w:noProof/>
                <w:lang w:bidi="ar-SA"/>
              </w:rPr>
              <w:t xml:space="preserve"> { Subject = pub, Object = author1, Predicate = authoredBy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Relationship</w:t>
            </w:r>
            <w:r>
              <w:rPr>
                <w:rFonts w:ascii="Courier New" w:hAnsi="Courier New" w:cs="Courier New"/>
                <w:noProof/>
                <w:lang w:bidi="ar-SA"/>
              </w:rPr>
              <w:t xml:space="preserve"> rel2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Relationship</w:t>
            </w:r>
            <w:r>
              <w:rPr>
                <w:rFonts w:ascii="Courier New" w:hAnsi="Courier New" w:cs="Courier New"/>
                <w:noProof/>
                <w:lang w:bidi="ar-SA"/>
              </w:rPr>
              <w:t xml:space="preserve"> { Subject = pub, Object = author2, Predicate = authoredBy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Relationship</w:t>
            </w:r>
            <w:r>
              <w:rPr>
                <w:rFonts w:ascii="Courier New" w:hAnsi="Courier New" w:cs="Courier New"/>
                <w:noProof/>
                <w:lang w:bidi="ar-SA"/>
              </w:rPr>
              <w:t xml:space="preserve"> rel3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Relationship</w:t>
            </w:r>
            <w:r>
              <w:rPr>
                <w:rFonts w:ascii="Courier New" w:hAnsi="Courier New" w:cs="Courier New"/>
                <w:noProof/>
                <w:lang w:bidi="ar-SA"/>
              </w:rPr>
              <w:t xml:space="preserve"> { Subject = pub, Object = author3, Predicate = authoredBy };</w:t>
            </w:r>
          </w:p>
          <w:p w:rsidR="00E54233" w:rsidRDefault="00E54233" w:rsidP="00E54233">
            <w:pPr>
              <w:autoSpaceDE w:val="0"/>
              <w:autoSpaceDN w:val="0"/>
              <w:adjustRightInd w:val="0"/>
              <w:rPr>
                <w:rFonts w:ascii="Courier New" w:hAnsi="Courier New" w:cs="Courier New"/>
                <w:noProof/>
                <w:lang w:bidi="ar-SA"/>
              </w:rPr>
            </w:pP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context.AddToResources(pub);</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context.SaveChanges();</w:t>
            </w:r>
          </w:p>
          <w:p w:rsidR="00E54233" w:rsidRDefault="00E54233" w:rsidP="00E54233">
            <w:pPr>
              <w:autoSpaceDE w:val="0"/>
              <w:autoSpaceDN w:val="0"/>
              <w:adjustRightInd w:val="0"/>
              <w:rPr>
                <w:rFonts w:ascii="Courier New" w:hAnsi="Courier New" w:cs="Courier New"/>
                <w:noProof/>
                <w:lang w:bidi="ar-SA"/>
              </w:rPr>
            </w:pPr>
          </w:p>
          <w:p w:rsidR="00E54233" w:rsidRDefault="00E54233" w:rsidP="00E54233">
            <w:pPr>
              <w:autoSpaceDE w:val="0"/>
              <w:autoSpaceDN w:val="0"/>
              <w:adjustRightInd w:val="0"/>
              <w:rPr>
                <w:rFonts w:ascii="Courier New" w:hAnsi="Courier New" w:cs="Courier New"/>
                <w:noProof/>
                <w:color w:val="008000"/>
                <w:lang w:bidi="ar-SA"/>
              </w:rPr>
            </w:pPr>
            <w:r>
              <w:rPr>
                <w:rFonts w:ascii="Courier New" w:hAnsi="Courier New" w:cs="Courier New"/>
                <w:noProof/>
                <w:lang w:bidi="ar-SA"/>
              </w:rPr>
              <w:t xml:space="preserve">                </w:t>
            </w:r>
            <w:r>
              <w:rPr>
                <w:rFonts w:ascii="Courier New" w:hAnsi="Courier New" w:cs="Courier New"/>
                <w:noProof/>
                <w:color w:val="008000"/>
                <w:lang w:bidi="ar-SA"/>
              </w:rPr>
              <w:t>// Remove some relationships.</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context.DeleteObject(rel1);</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context.SaveChanges();</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resourceId = pub.Id;</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p>
          <w:p w:rsidR="00E54233" w:rsidRDefault="00E54233" w:rsidP="00E54233">
            <w:pPr>
              <w:autoSpaceDE w:val="0"/>
              <w:autoSpaceDN w:val="0"/>
              <w:adjustRightInd w:val="0"/>
              <w:rPr>
                <w:rFonts w:ascii="Courier New" w:hAnsi="Courier New" w:cs="Courier New"/>
                <w:noProof/>
                <w:color w:val="008000"/>
                <w:lang w:bidi="ar-SA"/>
              </w:rPr>
            </w:pPr>
            <w:r>
              <w:rPr>
                <w:rFonts w:ascii="Courier New" w:hAnsi="Courier New" w:cs="Courier New"/>
                <w:noProof/>
                <w:lang w:bidi="ar-SA"/>
              </w:rPr>
              <w:t xml:space="preserve">            </w:t>
            </w:r>
            <w:r>
              <w:rPr>
                <w:rFonts w:ascii="Courier New" w:hAnsi="Courier New" w:cs="Courier New"/>
                <w:noProof/>
                <w:color w:val="008000"/>
                <w:lang w:bidi="ar-SA"/>
              </w:rPr>
              <w:t xml:space="preserve">// Give some time to the background job to </w:t>
            </w:r>
            <w:smartTag w:uri="Chem4WordSmartTag" w:element="tag">
              <w:smartTagPr>
                <w:attr w:name="id" w:val="proline"/>
              </w:smartTagPr>
              <w:r>
                <w:rPr>
                  <w:rFonts w:ascii="Courier New" w:hAnsi="Courier New" w:cs="Courier New"/>
                  <w:noProof/>
                  <w:color w:val="008000"/>
                  <w:lang w:bidi="ar-SA"/>
                </w:rPr>
                <w:t>pro</w:t>
              </w:r>
            </w:smartTag>
            <w:r>
              <w:rPr>
                <w:rFonts w:ascii="Courier New" w:hAnsi="Courier New" w:cs="Courier New"/>
                <w:noProof/>
                <w:color w:val="008000"/>
                <w:lang w:bidi="ar-SA"/>
              </w:rPr>
              <w:t>cess these changes.</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smartTag w:uri="Chem4WordSmartTag" w:element="tag">
              <w:smartTagPr>
                <w:attr w:name="id" w:val="threonine"/>
              </w:smartTagPr>
              <w:r>
                <w:rPr>
                  <w:rFonts w:ascii="Courier New" w:hAnsi="Courier New" w:cs="Courier New"/>
                  <w:noProof/>
                  <w:color w:val="2B91AF"/>
                  <w:lang w:bidi="ar-SA"/>
                </w:rPr>
                <w:t>Thr</w:t>
              </w:r>
            </w:smartTag>
            <w:r>
              <w:rPr>
                <w:rFonts w:ascii="Courier New" w:hAnsi="Courier New" w:cs="Courier New"/>
                <w:noProof/>
                <w:color w:val="2B91AF"/>
                <w:lang w:bidi="ar-SA"/>
              </w:rPr>
              <w:t>ead</w:t>
            </w:r>
            <w:r>
              <w:rPr>
                <w:rFonts w:ascii="Courier New" w:hAnsi="Courier New" w:cs="Courier New"/>
                <w:noProof/>
                <w:lang w:bidi="ar-SA"/>
              </w:rPr>
              <w:t>.Sleep(</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TimeSpan</w:t>
            </w:r>
            <w:r>
              <w:rPr>
                <w:rFonts w:ascii="Courier New" w:hAnsi="Courier New" w:cs="Courier New"/>
                <w:noProof/>
                <w:lang w:bidi="ar-SA"/>
              </w:rPr>
              <w:t>(0, 0, 20));</w:t>
            </w:r>
          </w:p>
          <w:p w:rsidR="00E54233" w:rsidRDefault="00E54233" w:rsidP="00E54233">
            <w:pPr>
              <w:autoSpaceDE w:val="0"/>
              <w:autoSpaceDN w:val="0"/>
              <w:adjustRightInd w:val="0"/>
              <w:rPr>
                <w:rFonts w:ascii="Courier New" w:hAnsi="Courier New" w:cs="Courier New"/>
                <w:noProof/>
                <w:lang w:bidi="ar-SA"/>
              </w:rPr>
            </w:pPr>
          </w:p>
          <w:p w:rsidR="00E54233" w:rsidRDefault="00E54233" w:rsidP="00E54233">
            <w:pPr>
              <w:autoSpaceDE w:val="0"/>
              <w:autoSpaceDN w:val="0"/>
              <w:adjustRightInd w:val="0"/>
              <w:rPr>
                <w:rFonts w:ascii="Courier New" w:hAnsi="Courier New" w:cs="Courier New"/>
                <w:noProof/>
                <w:color w:val="008000"/>
                <w:lang w:bidi="ar-SA"/>
              </w:rPr>
            </w:pPr>
            <w:r>
              <w:rPr>
                <w:rFonts w:ascii="Courier New" w:hAnsi="Courier New" w:cs="Courier New"/>
                <w:noProof/>
                <w:lang w:bidi="ar-SA"/>
              </w:rPr>
              <w:t xml:space="preserve">            </w:t>
            </w:r>
            <w:r>
              <w:rPr>
                <w:rFonts w:ascii="Courier New" w:hAnsi="Courier New" w:cs="Courier New"/>
                <w:noProof/>
                <w:color w:val="008000"/>
                <w:lang w:bidi="ar-SA"/>
              </w:rPr>
              <w:t>// Retrieve all RelationshipChanges for the above Resource.</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0000FF"/>
                <w:lang w:bidi="ar-SA"/>
              </w:rPr>
              <w:t>using</w:t>
            </w:r>
            <w:r>
              <w:rPr>
                <w:rFonts w:ascii="Courier New" w:hAnsi="Courier New" w:cs="Courier New"/>
                <w:noProof/>
                <w:lang w:bidi="ar-SA"/>
              </w:rPr>
              <w:t xml:space="preserve"> (</w:t>
            </w:r>
            <w:r>
              <w:rPr>
                <w:rFonts w:ascii="Courier New" w:hAnsi="Courier New" w:cs="Courier New"/>
                <w:noProof/>
                <w:color w:val="2B91AF"/>
                <w:lang w:bidi="ar-SA"/>
              </w:rPr>
              <w:t>AdministrationContext</w:t>
            </w:r>
            <w:r>
              <w:rPr>
                <w:rFonts w:ascii="Courier New" w:hAnsi="Courier New" w:cs="Courier New"/>
                <w:noProof/>
                <w:lang w:bidi="ar-SA"/>
              </w:rPr>
              <w:t xml:space="preserve"> context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AdministrationContext</w:t>
            </w:r>
            <w:r>
              <w:rPr>
                <w:rFonts w:ascii="Courier New" w:hAnsi="Courier New" w:cs="Courier New"/>
                <w:noProof/>
                <w:lang w:bidi="ar-SA"/>
              </w:rPr>
              <w:t>())</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0000FF"/>
                <w:lang w:bidi="ar-SA"/>
              </w:rPr>
              <w:t>foreach</w:t>
            </w:r>
            <w:r>
              <w:rPr>
                <w:rFonts w:ascii="Courier New" w:hAnsi="Courier New" w:cs="Courier New"/>
                <w:noProof/>
                <w:lang w:bidi="ar-SA"/>
              </w:rPr>
              <w:t xml:space="preserve"> (</w:t>
            </w:r>
            <w:r>
              <w:rPr>
                <w:rFonts w:ascii="Courier New" w:hAnsi="Courier New" w:cs="Courier New"/>
                <w:noProof/>
                <w:color w:val="2B91AF"/>
                <w:lang w:bidi="ar-SA"/>
              </w:rPr>
              <w:t>RelationshipChange</w:t>
            </w:r>
            <w:r>
              <w:rPr>
                <w:rFonts w:ascii="Courier New" w:hAnsi="Courier New" w:cs="Courier New"/>
                <w:noProof/>
                <w:lang w:bidi="ar-SA"/>
              </w:rPr>
              <w:t xml:space="preserve"> rc </w:t>
            </w:r>
            <w:r>
              <w:rPr>
                <w:rFonts w:ascii="Courier New" w:hAnsi="Courier New" w:cs="Courier New"/>
                <w:noProof/>
                <w:color w:val="0000FF"/>
                <w:lang w:bidi="ar-SA"/>
              </w:rPr>
              <w:t>in</w:t>
            </w:r>
            <w:r>
              <w:rPr>
                <w:rFonts w:ascii="Courier New" w:hAnsi="Courier New" w:cs="Courier New"/>
                <w:noProof/>
                <w:lang w:bidi="ar-SA"/>
              </w:rPr>
              <w:t xml:space="preserve"> context.RelationshipChanges.</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Include(</w:t>
            </w:r>
            <w:r>
              <w:rPr>
                <w:rFonts w:ascii="Courier New" w:hAnsi="Courier New" w:cs="Courier New"/>
                <w:noProof/>
                <w:color w:val="A31515"/>
                <w:lang w:bidi="ar-SA"/>
              </w:rPr>
              <w:t>"Operation"</w:t>
            </w:r>
            <w:r>
              <w:rPr>
                <w:rFonts w:ascii="Courier New" w:hAnsi="Courier New" w:cs="Courier New"/>
                <w:noProof/>
                <w:lang w:bidi="ar-SA"/>
              </w:rPr>
              <w:t>).Include(</w:t>
            </w:r>
            <w:r>
              <w:rPr>
                <w:rFonts w:ascii="Courier New" w:hAnsi="Courier New" w:cs="Courier New"/>
                <w:noProof/>
                <w:color w:val="A31515"/>
                <w:lang w:bidi="ar-SA"/>
              </w:rPr>
              <w:t>"ChangeSet"</w:t>
            </w:r>
            <w:r>
              <w:rPr>
                <w:rFonts w:ascii="Courier New" w:hAnsi="Courier New" w:cs="Courier New"/>
                <w:noProof/>
                <w:lang w:bidi="ar-SA"/>
              </w:rPr>
              <w:t>).</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Where(tuple =&gt; tuple.PreviousSubjectResourceId == resourceId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tuple.NextSubjectResourceId == resourceId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tuple.PreviousObjectResourceId == resourceId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lastRenderedPageBreak/>
              <w:t xml:space="preserve">                    tuple.NextObjectResourceId == resourceId))</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Console</w:t>
            </w:r>
            <w:r>
              <w:rPr>
                <w:rFonts w:ascii="Courier New" w:hAnsi="Courier New" w:cs="Courier New"/>
                <w:noProof/>
                <w:lang w:bidi="ar-SA"/>
              </w:rPr>
              <w:t>.WriteLine(</w:t>
            </w:r>
            <w:r>
              <w:rPr>
                <w:rFonts w:ascii="Courier New" w:hAnsi="Courier New" w:cs="Courier New"/>
                <w:noProof/>
                <w:color w:val="A31515"/>
                <w:lang w:bidi="ar-SA"/>
              </w:rPr>
              <w:t>"Relationship Id:[{0}], Operation: [{1}], DateCreated: [{2}]"</w:t>
            </w:r>
            <w:r>
              <w:rPr>
                <w:rFonts w:ascii="Courier New" w:hAnsi="Courier New" w:cs="Courier New"/>
                <w:noProof/>
                <w:lang w:bidi="ar-SA"/>
              </w:rPr>
              <w:t>,</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rc.RelationshipId, rc.Operation.Name, rc.ChangeSet.DateCreated);</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Console</w:t>
            </w:r>
            <w:r>
              <w:rPr>
                <w:rFonts w:ascii="Courier New" w:hAnsi="Courier New" w:cs="Courier New"/>
                <w:noProof/>
                <w:lang w:bidi="ar-SA"/>
              </w:rPr>
              <w:t>.WriteLine(</w:t>
            </w:r>
            <w:r>
              <w:rPr>
                <w:rFonts w:ascii="Courier New" w:hAnsi="Courier New" w:cs="Courier New"/>
                <w:noProof/>
                <w:color w:val="A31515"/>
                <w:lang w:bidi="ar-SA"/>
              </w:rPr>
              <w:t>"PreviousSubjectId: [{0}], PreviousObjectId: [{1}], PreviousPredicateId: [{2}]"</w:t>
            </w:r>
            <w:r>
              <w:rPr>
                <w:rFonts w:ascii="Courier New" w:hAnsi="Courier New" w:cs="Courier New"/>
                <w:noProof/>
                <w:lang w:bidi="ar-SA"/>
              </w:rPr>
              <w:t>,</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rc.PreviousSubjectResourceId, rc.PreviousObjectResourceId, rc.PreviousPredicateId);</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Console</w:t>
            </w:r>
            <w:r>
              <w:rPr>
                <w:rFonts w:ascii="Courier New" w:hAnsi="Courier New" w:cs="Courier New"/>
                <w:noProof/>
                <w:lang w:bidi="ar-SA"/>
              </w:rPr>
              <w:t>.WriteLine(</w:t>
            </w:r>
            <w:r>
              <w:rPr>
                <w:rFonts w:ascii="Courier New" w:hAnsi="Courier New" w:cs="Courier New"/>
                <w:noProof/>
                <w:color w:val="A31515"/>
                <w:lang w:bidi="ar-SA"/>
              </w:rPr>
              <w:t>"NextSubjectId: [{0}], NextObjectId: [{1}], NextPredicateId: [{2}]"</w:t>
            </w:r>
            <w:r>
              <w:rPr>
                <w:rFonts w:ascii="Courier New" w:hAnsi="Courier New" w:cs="Courier New"/>
                <w:noProof/>
                <w:lang w:bidi="ar-SA"/>
              </w:rPr>
              <w:t>,</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rc.NextSubjectResourceId, rc.NextObjectResourceId, rc.NextPredicateId);</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504C23" w:rsidRP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w:t>
            </w:r>
          </w:p>
        </w:tc>
      </w:tr>
    </w:tbl>
    <w:p w:rsidR="00881D2B" w:rsidRDefault="00816714" w:rsidP="006D5826">
      <w:pPr>
        <w:pStyle w:val="Heading2"/>
      </w:pPr>
      <w:bookmarkStart w:id="97" w:name="_Toc226790788"/>
      <w:bookmarkStart w:id="98" w:name="_Toc228951262"/>
      <w:r>
        <w:lastRenderedPageBreak/>
        <w:t xml:space="preserve">Get </w:t>
      </w:r>
      <w:r w:rsidR="009923B8">
        <w:t>Zentity Data Model Changes</w:t>
      </w:r>
      <w:bookmarkEnd w:id="97"/>
      <w:bookmarkEnd w:id="98"/>
    </w:p>
    <w:tbl>
      <w:tblPr>
        <w:tblStyle w:val="TableGrid"/>
        <w:tblW w:w="0" w:type="auto"/>
        <w:tblLook w:val="04A0"/>
      </w:tblPr>
      <w:tblGrid>
        <w:gridCol w:w="9576"/>
      </w:tblGrid>
      <w:tr w:rsidR="00816714" w:rsidRPr="00AF33CA" w:rsidTr="00B5263C">
        <w:trPr>
          <w:cnfStyle w:val="100000000000"/>
        </w:trPr>
        <w:tc>
          <w:tcPr>
            <w:tcW w:w="9576" w:type="dxa"/>
            <w:shd w:val="clear" w:color="auto" w:fill="auto"/>
          </w:tcPr>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System.Linq;</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Zentity.Administration;</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Zentity.Core;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w:t>
            </w:r>
            <w:smartTag w:uri="Chem4WordSmartTag" w:element="tag">
              <w:smartTagPr>
                <w:attr w:name="id" w:val="threonine"/>
              </w:smartTagPr>
              <w:r>
                <w:rPr>
                  <w:rFonts w:ascii="Courier New" w:hAnsi="Courier New" w:cs="Courier New"/>
                  <w:noProof/>
                  <w:sz w:val="16"/>
                  <w:szCs w:val="16"/>
                  <w:lang w:bidi="ar-SA"/>
                </w:rPr>
                <w:t>Thr</w:t>
              </w:r>
            </w:smartTag>
            <w:r>
              <w:rPr>
                <w:rFonts w:ascii="Courier New" w:hAnsi="Courier New" w:cs="Courier New"/>
                <w:noProof/>
                <w:sz w:val="16"/>
                <w:szCs w:val="16"/>
                <w:lang w:bidi="ar-SA"/>
              </w:rPr>
              <w:t>eading;</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namespace</w:t>
            </w:r>
            <w:r>
              <w:rPr>
                <w:rFonts w:ascii="Courier New" w:hAnsi="Courier New" w:cs="Courier New"/>
                <w:noProof/>
                <w:sz w:val="16"/>
                <w:szCs w:val="16"/>
                <w:lang w:bidi="ar-SA"/>
              </w:rPr>
              <w:t xml:space="preserve"> ZentitySamples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color w:val="2B91A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public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class</w:t>
            </w:r>
            <w:r>
              <w:rPr>
                <w:rFonts w:ascii="Courier New" w:hAnsi="Courier New" w:cs="Courier New"/>
                <w:noProof/>
                <w:sz w:val="16"/>
                <w:szCs w:val="16"/>
                <w:lang w:bidi="ar-SA"/>
              </w:rPr>
              <w:t xml:space="preserve"> </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gram</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public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void</w:t>
            </w:r>
            <w:r>
              <w:rPr>
                <w:rFonts w:ascii="Courier New" w:hAnsi="Courier New" w:cs="Courier New"/>
                <w:noProof/>
                <w:sz w:val="16"/>
                <w:szCs w:val="16"/>
                <w:lang w:bidi="ar-SA"/>
              </w:rPr>
              <w:t xml:space="preserve"> Main(</w:t>
            </w:r>
            <w:r>
              <w:rPr>
                <w:rFonts w:ascii="Courier New" w:hAnsi="Courier New" w:cs="Courier New"/>
                <w:noProof/>
                <w:color w:val="0000FF"/>
                <w:sz w:val="16"/>
                <w:szCs w:val="16"/>
                <w:lang w:bidi="ar-SA"/>
              </w:rPr>
              <w:t>string</w:t>
            </w:r>
            <w:r>
              <w:rPr>
                <w:rFonts w:ascii="Courier New" w:hAnsi="Courier New" w:cs="Courier New"/>
                <w:noProof/>
                <w:sz w:val="16"/>
                <w:szCs w:val="16"/>
                <w:lang w:bidi="ar-SA"/>
              </w:rPr>
              <w:t xml:space="preserve">[] </w:t>
            </w:r>
            <w:smartTag w:uri="Chem4WordSmartTag" w:element="tag">
              <w:smartTagPr>
                <w:attr w:name="id" w:val="arginine"/>
              </w:smartTagPr>
              <w:r>
                <w:rPr>
                  <w:rFonts w:ascii="Courier New" w:hAnsi="Courier New" w:cs="Courier New"/>
                  <w:noProof/>
                  <w:sz w:val="16"/>
                  <w:szCs w:val="16"/>
                  <w:lang w:bidi="ar-SA"/>
                </w:rPr>
                <w:t>arg</w:t>
              </w:r>
            </w:smartTag>
            <w:r>
              <w:rPr>
                <w:rFonts w:ascii="Courier New" w:hAnsi="Courier New" w:cs="Courier New"/>
                <w:noProof/>
                <w:sz w:val="16"/>
                <w:szCs w:val="16"/>
                <w:lang w:bidi="ar-SA"/>
              </w:rPr>
              <w:t>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 xml:space="preserve"> moduleId;</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 xml:space="preserve"> 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string</w:t>
            </w:r>
            <w:r>
              <w:rPr>
                <w:rFonts w:ascii="Courier New" w:hAnsi="Courier New" w:cs="Courier New"/>
                <w:noProof/>
                <w:sz w:val="16"/>
                <w:szCs w:val="16"/>
                <w:lang w:bidi="ar-SA"/>
              </w:rPr>
              <w:t xml:space="preserve"> namespaceName = </w:t>
            </w:r>
            <w:r>
              <w:rPr>
                <w:rFonts w:ascii="Courier New" w:hAnsi="Courier New" w:cs="Courier New"/>
                <w:noProof/>
                <w:color w:val="A31515"/>
                <w:sz w:val="16"/>
                <w:szCs w:val="16"/>
                <w:lang w:bidi="ar-SA"/>
              </w:rPr>
              <w:t>"Namespace"</w:t>
            </w:r>
            <w:r>
              <w:rPr>
                <w:rFonts w:ascii="Courier New" w:hAnsi="Courier New" w:cs="Courier New"/>
                <w:noProof/>
                <w:sz w:val="16"/>
                <w:szCs w:val="16"/>
                <w:lang w:bidi="ar-SA"/>
              </w:rPr>
              <w:t xml:space="preserve"> + </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.NewGuid().ToString(</w:t>
            </w:r>
            <w:r>
              <w:rPr>
                <w:rFonts w:ascii="Courier New" w:hAnsi="Courier New" w:cs="Courier New"/>
                <w:noProof/>
                <w:color w:val="A31515"/>
                <w:sz w:val="16"/>
                <w:szCs w:val="16"/>
                <w:lang w:bidi="ar-SA"/>
              </w:rPr>
              <w:t>"N"</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Create a new module.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DataModelModule</w:t>
            </w:r>
            <w:r>
              <w:rPr>
                <w:rFonts w:ascii="Courier New" w:hAnsi="Courier New" w:cs="Courier New"/>
                <w:noProof/>
                <w:sz w:val="16"/>
                <w:szCs w:val="16"/>
                <w:lang w:bidi="ar-SA"/>
              </w:rPr>
              <w:t xml:space="preserve"> module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DataModelModule</w:t>
            </w:r>
            <w:r>
              <w:rPr>
                <w:rFonts w:ascii="Courier New" w:hAnsi="Courier New" w:cs="Courier New"/>
                <w:noProof/>
                <w:sz w:val="16"/>
                <w:szCs w:val="16"/>
                <w:lang w:bidi="ar-SA"/>
              </w:rPr>
              <w:t xml:space="preserve"> { NameSpace = namespaceName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context.DataModel.Modules.Add(module);</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Create the ScholarlyWork type.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ResourceType</w:t>
            </w:r>
            <w:r>
              <w:rPr>
                <w:rFonts w:ascii="Courier New" w:hAnsi="Courier New" w:cs="Courier New"/>
                <w:noProof/>
                <w:sz w:val="16"/>
                <w:szCs w:val="16"/>
                <w:lang w:bidi="ar-SA"/>
              </w:rPr>
              <w:t xml:space="preserve"> resourceTypeResource = context.DataModel.Modules[</w:t>
            </w:r>
            <w:r>
              <w:rPr>
                <w:rFonts w:ascii="Courier New" w:hAnsi="Courier New" w:cs="Courier New"/>
                <w:noProof/>
                <w:color w:val="A31515"/>
                <w:sz w:val="16"/>
                <w:szCs w:val="16"/>
                <w:lang w:bidi="ar-SA"/>
              </w:rPr>
              <w:t>"Zentity.Core"</w:t>
            </w:r>
            <w:r>
              <w:rPr>
                <w:rFonts w:ascii="Courier New" w:hAnsi="Courier New" w:cs="Courier New"/>
                <w:noProof/>
                <w:sz w:val="16"/>
                <w:szCs w:val="16"/>
                <w:lang w:bidi="ar-SA"/>
              </w:rPr>
              <w:t>].ResourceTypes[</w:t>
            </w:r>
            <w:r>
              <w:rPr>
                <w:rFonts w:ascii="Courier New" w:hAnsi="Courier New" w:cs="Courier New"/>
                <w:noProof/>
                <w:color w:val="A31515"/>
                <w:sz w:val="16"/>
                <w:szCs w:val="16"/>
                <w:lang w:bidi="ar-SA"/>
              </w:rPr>
              <w:t>"Resource"</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ResourceType</w:t>
            </w:r>
            <w:r>
              <w:rPr>
                <w:rFonts w:ascii="Courier New" w:hAnsi="Courier New" w:cs="Courier New"/>
                <w:noProof/>
                <w:sz w:val="16"/>
                <w:szCs w:val="16"/>
                <w:lang w:bidi="ar-SA"/>
              </w:rPr>
              <w:t xml:space="preserve"> resourceTypeScholarlyWork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ResourceType</w:t>
            </w:r>
            <w:r>
              <w:rPr>
                <w:rFonts w:ascii="Courier New" w:hAnsi="Courier New" w:cs="Courier New"/>
                <w:noProof/>
                <w:sz w:val="16"/>
                <w:szCs w:val="16"/>
                <w:lang w:bidi="ar-SA"/>
              </w:rPr>
              <w:t xml:space="preserve"> { Name = </w:t>
            </w:r>
            <w:r>
              <w:rPr>
                <w:rFonts w:ascii="Courier New" w:hAnsi="Courier New" w:cs="Courier New"/>
                <w:noProof/>
                <w:color w:val="A31515"/>
                <w:sz w:val="16"/>
                <w:szCs w:val="16"/>
                <w:lang w:bidi="ar-SA"/>
              </w:rPr>
              <w:t>"ScholarlyWork"</w:t>
            </w:r>
            <w:r>
              <w:rPr>
                <w:rFonts w:ascii="Courier New" w:hAnsi="Courier New" w:cs="Courier New"/>
                <w:noProof/>
                <w:sz w:val="16"/>
                <w:szCs w:val="16"/>
                <w:lang w:bidi="ar-SA"/>
              </w:rPr>
              <w:t>, BaseType = resourceTypeResource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module.ResourceTypes.Add(resourceTypeScholarlyWork);</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Create some Sc</w:t>
            </w:r>
            <w:smartTag w:uri="Chem4WordSmartTag" w:element="tag">
              <w:smartTagPr>
                <w:attr w:name="id" w:val="alanine"/>
              </w:smartTagPr>
              <w:r>
                <w:rPr>
                  <w:rFonts w:ascii="Courier New" w:hAnsi="Courier New" w:cs="Courier New"/>
                  <w:noProof/>
                  <w:color w:val="008000"/>
                  <w:sz w:val="16"/>
                  <w:szCs w:val="16"/>
                  <w:lang w:bidi="ar-SA"/>
                </w:rPr>
                <w:t>ala</w:t>
              </w:r>
            </w:smartTag>
            <w:r>
              <w:rPr>
                <w:rFonts w:ascii="Courier New" w:hAnsi="Courier New" w:cs="Courier New"/>
                <w:noProof/>
                <w:color w:val="008000"/>
                <w:sz w:val="16"/>
                <w:szCs w:val="16"/>
                <w:lang w:bidi="ar-SA"/>
              </w:rPr>
              <w:t xml:space="preserve">r </w:t>
            </w:r>
            <w:smartTag w:uri="Chem4WordSmartTag" w:element="tag">
              <w:smartTagPr>
                <w:attr w:name="id" w:val="proline"/>
              </w:smartTagPr>
              <w:r>
                <w:rPr>
                  <w:rFonts w:ascii="Courier New" w:hAnsi="Courier New" w:cs="Courier New"/>
                  <w:noProof/>
                  <w:color w:val="008000"/>
                  <w:sz w:val="16"/>
                  <w:szCs w:val="16"/>
                  <w:lang w:bidi="ar-SA"/>
                </w:rPr>
                <w:t>Pro</w:t>
              </w:r>
            </w:smartTag>
            <w:r>
              <w:rPr>
                <w:rFonts w:ascii="Courier New" w:hAnsi="Courier New" w:cs="Courier New"/>
                <w:noProof/>
                <w:color w:val="008000"/>
                <w:sz w:val="16"/>
                <w:szCs w:val="16"/>
                <w:lang w:bidi="ar-SA"/>
              </w:rPr>
              <w:t>perties.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Sc</w:t>
            </w:r>
            <w:smartTag w:uri="Chem4WordSmartTag" w:element="tag">
              <w:smartTagPr>
                <w:attr w:name="id" w:val="alanine"/>
              </w:smartTagPr>
              <w:r>
                <w:rPr>
                  <w:rFonts w:ascii="Courier New" w:hAnsi="Courier New" w:cs="Courier New"/>
                  <w:noProof/>
                  <w:color w:val="2B91AF"/>
                  <w:sz w:val="16"/>
                  <w:szCs w:val="16"/>
                  <w:lang w:bidi="ar-SA"/>
                </w:rPr>
                <w:t>ala</w:t>
              </w:r>
            </w:smartTag>
            <w:r>
              <w:rPr>
                <w:rFonts w:ascii="Courier New" w:hAnsi="Courier New" w:cs="Courier New"/>
                <w:noProof/>
                <w:color w:val="2B91AF"/>
                <w:sz w:val="16"/>
                <w:szCs w:val="16"/>
                <w:lang w:bidi="ar-SA"/>
              </w:rPr>
              <w:t>r</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perty</w:t>
            </w:r>
            <w:r>
              <w:rPr>
                <w:rFonts w:ascii="Courier New" w:hAnsi="Courier New" w:cs="Courier New"/>
                <w:noProof/>
                <w:sz w:val="16"/>
                <w:szCs w:val="16"/>
                <w:lang w:bidi="ar-SA"/>
              </w:rPr>
              <w:t xml:space="preserve"> copyRight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Sc</w:t>
            </w:r>
            <w:smartTag w:uri="Chem4WordSmartTag" w:element="tag">
              <w:smartTagPr>
                <w:attr w:name="id" w:val="alanine"/>
              </w:smartTagPr>
              <w:r>
                <w:rPr>
                  <w:rFonts w:ascii="Courier New" w:hAnsi="Courier New" w:cs="Courier New"/>
                  <w:noProof/>
                  <w:color w:val="2B91AF"/>
                  <w:sz w:val="16"/>
                  <w:szCs w:val="16"/>
                  <w:lang w:bidi="ar-SA"/>
                </w:rPr>
                <w:t>ala</w:t>
              </w:r>
            </w:smartTag>
            <w:r>
              <w:rPr>
                <w:rFonts w:ascii="Courier New" w:hAnsi="Courier New" w:cs="Courier New"/>
                <w:noProof/>
                <w:color w:val="2B91AF"/>
                <w:sz w:val="16"/>
                <w:szCs w:val="16"/>
                <w:lang w:bidi="ar-SA"/>
              </w:rPr>
              <w:t>r</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perty</w:t>
            </w:r>
            <w:r>
              <w:rPr>
                <w:rFonts w:ascii="Courier New" w:hAnsi="Courier New" w:cs="Courier New"/>
                <w:noProof/>
                <w:sz w:val="16"/>
                <w:szCs w:val="16"/>
                <w:lang w:bidi="ar-SA"/>
              </w:rPr>
              <w:t xml:space="preserve"> { Name = </w:t>
            </w:r>
            <w:r>
              <w:rPr>
                <w:rFonts w:ascii="Courier New" w:hAnsi="Courier New" w:cs="Courier New"/>
                <w:noProof/>
                <w:color w:val="A31515"/>
                <w:sz w:val="16"/>
                <w:szCs w:val="16"/>
                <w:lang w:bidi="ar-SA"/>
              </w:rPr>
              <w:t>"CopyRight"</w:t>
            </w:r>
            <w:r>
              <w:rPr>
                <w:rFonts w:ascii="Courier New" w:hAnsi="Courier New" w:cs="Courier New"/>
                <w:noProof/>
                <w:sz w:val="16"/>
                <w:szCs w:val="16"/>
                <w:lang w:bidi="ar-SA"/>
              </w:rPr>
              <w:t xml:space="preserve">, DataType = </w:t>
            </w:r>
            <w:r>
              <w:rPr>
                <w:rFonts w:ascii="Courier New" w:hAnsi="Courier New" w:cs="Courier New"/>
                <w:noProof/>
                <w:color w:val="2B91AF"/>
                <w:sz w:val="16"/>
                <w:szCs w:val="16"/>
                <w:lang w:bidi="ar-SA"/>
              </w:rPr>
              <w:t>DataTypes</w:t>
            </w:r>
            <w:r>
              <w:rPr>
                <w:rFonts w:ascii="Courier New" w:hAnsi="Courier New" w:cs="Courier New"/>
                <w:noProof/>
                <w:sz w:val="16"/>
                <w:szCs w:val="16"/>
                <w:lang w:bidi="ar-SA"/>
              </w:rPr>
              <w:t>.String, MaxLength = 4000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resourceTypeScholarlyWork.Sc</w:t>
            </w:r>
            <w:smartTag w:uri="Chem4WordSmartTag" w:element="tag">
              <w:smartTagPr>
                <w:attr w:name="id" w:val="alanine"/>
              </w:smartTagPr>
              <w:r>
                <w:rPr>
                  <w:rFonts w:ascii="Courier New" w:hAnsi="Courier New" w:cs="Courier New"/>
                  <w:noProof/>
                  <w:sz w:val="16"/>
                  <w:szCs w:val="16"/>
                  <w:lang w:bidi="ar-SA"/>
                </w:rPr>
                <w:t>ala</w:t>
              </w:r>
            </w:smartTag>
            <w:r>
              <w:rPr>
                <w:rFonts w:ascii="Courier New" w:hAnsi="Courier New" w:cs="Courier New"/>
                <w:noProof/>
                <w:sz w:val="16"/>
                <w:szCs w:val="16"/>
                <w:lang w:bidi="ar-SA"/>
              </w:rPr>
              <w:t>r</w:t>
            </w:r>
            <w:smartTag w:uri="Chem4WordSmartTag" w:element="tag">
              <w:smartTagPr>
                <w:attr w:name="id" w:val="proline"/>
              </w:smartTagPr>
              <w:r>
                <w:rPr>
                  <w:rFonts w:ascii="Courier New" w:hAnsi="Courier New" w:cs="Courier New"/>
                  <w:noProof/>
                  <w:sz w:val="16"/>
                  <w:szCs w:val="16"/>
                  <w:lang w:bidi="ar-SA"/>
                </w:rPr>
                <w:t>Pro</w:t>
              </w:r>
            </w:smartTag>
            <w:r>
              <w:rPr>
                <w:rFonts w:ascii="Courier New" w:hAnsi="Courier New" w:cs="Courier New"/>
                <w:noProof/>
                <w:sz w:val="16"/>
                <w:szCs w:val="16"/>
                <w:lang w:bidi="ar-SA"/>
              </w:rPr>
              <w:t>perties.Add(copyRight);</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xml:space="preserve">// Create some Navigation </w:t>
            </w:r>
            <w:smartTag w:uri="Chem4WordSmartTag" w:element="tag">
              <w:smartTagPr>
                <w:attr w:name="id" w:val="proline"/>
              </w:smartTagPr>
              <w:r>
                <w:rPr>
                  <w:rFonts w:ascii="Courier New" w:hAnsi="Courier New" w:cs="Courier New"/>
                  <w:noProof/>
                  <w:color w:val="008000"/>
                  <w:sz w:val="16"/>
                  <w:szCs w:val="16"/>
                  <w:lang w:bidi="ar-SA"/>
                </w:rPr>
                <w:t>Pro</w:t>
              </w:r>
            </w:smartTag>
            <w:r>
              <w:rPr>
                <w:rFonts w:ascii="Courier New" w:hAnsi="Courier New" w:cs="Courier New"/>
                <w:noProof/>
                <w:color w:val="008000"/>
                <w:sz w:val="16"/>
                <w:szCs w:val="16"/>
                <w:lang w:bidi="ar-SA"/>
              </w:rPr>
              <w:t>perties.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Navigation</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perty</w:t>
            </w:r>
            <w:r>
              <w:rPr>
                <w:rFonts w:ascii="Courier New" w:hAnsi="Courier New" w:cs="Courier New"/>
                <w:noProof/>
                <w:sz w:val="16"/>
                <w:szCs w:val="16"/>
                <w:lang w:bidi="ar-SA"/>
              </w:rPr>
              <w:t xml:space="preserve"> authors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Navigation</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perty</w:t>
            </w:r>
            <w:r>
              <w:rPr>
                <w:rFonts w:ascii="Courier New" w:hAnsi="Courier New" w:cs="Courier New"/>
                <w:noProof/>
                <w:sz w:val="16"/>
                <w:szCs w:val="16"/>
                <w:lang w:bidi="ar-SA"/>
              </w:rPr>
              <w:t xml:space="preserve"> { Name = </w:t>
            </w:r>
            <w:r>
              <w:rPr>
                <w:rFonts w:ascii="Courier New" w:hAnsi="Courier New" w:cs="Courier New"/>
                <w:noProof/>
                <w:color w:val="A31515"/>
                <w:sz w:val="16"/>
                <w:szCs w:val="16"/>
                <w:lang w:bidi="ar-SA"/>
              </w:rPr>
              <w:t>"Authors"</w:t>
            </w: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resourceTypeScholarlyWork.Navigation</w:t>
            </w:r>
            <w:smartTag w:uri="Chem4WordSmartTag" w:element="tag">
              <w:smartTagPr>
                <w:attr w:name="id" w:val="proline"/>
              </w:smartTagPr>
              <w:r>
                <w:rPr>
                  <w:rFonts w:ascii="Courier New" w:hAnsi="Courier New" w:cs="Courier New"/>
                  <w:noProof/>
                  <w:sz w:val="16"/>
                  <w:szCs w:val="16"/>
                  <w:lang w:bidi="ar-SA"/>
                </w:rPr>
                <w:t>Pro</w:t>
              </w:r>
            </w:smartTag>
            <w:r>
              <w:rPr>
                <w:rFonts w:ascii="Courier New" w:hAnsi="Courier New" w:cs="Courier New"/>
                <w:noProof/>
                <w:sz w:val="16"/>
                <w:szCs w:val="16"/>
                <w:lang w:bidi="ar-SA"/>
              </w:rPr>
              <w:t>perties.Add(authors);</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Create the Contact type.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ResourceType</w:t>
            </w:r>
            <w:r>
              <w:rPr>
                <w:rFonts w:ascii="Courier New" w:hAnsi="Courier New" w:cs="Courier New"/>
                <w:noProof/>
                <w:sz w:val="16"/>
                <w:szCs w:val="16"/>
                <w:lang w:bidi="ar-SA"/>
              </w:rPr>
              <w:t xml:space="preserve"> resourceTypeContact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ResourceType</w:t>
            </w:r>
            <w:r>
              <w:rPr>
                <w:rFonts w:ascii="Courier New" w:hAnsi="Courier New" w:cs="Courier New"/>
                <w:noProof/>
                <w:sz w:val="16"/>
                <w:szCs w:val="16"/>
                <w:lang w:bidi="ar-SA"/>
              </w:rPr>
              <w:t xml:space="preserve"> { Name = </w:t>
            </w:r>
            <w:r>
              <w:rPr>
                <w:rFonts w:ascii="Courier New" w:hAnsi="Courier New" w:cs="Courier New"/>
                <w:noProof/>
                <w:color w:val="A31515"/>
                <w:sz w:val="16"/>
                <w:szCs w:val="16"/>
                <w:lang w:bidi="ar-SA"/>
              </w:rPr>
              <w:t>"Contact"</w:t>
            </w:r>
            <w:r>
              <w:rPr>
                <w:rFonts w:ascii="Courier New" w:hAnsi="Courier New" w:cs="Courier New"/>
                <w:noProof/>
                <w:sz w:val="16"/>
                <w:szCs w:val="16"/>
                <w:lang w:bidi="ar-SA"/>
              </w:rPr>
              <w:t>, BaseType = resourceTypeResource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module.ResourceTypes.Add(resourceTypeContact);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Sc</w:t>
            </w:r>
            <w:smartTag w:uri="Chem4WordSmartTag" w:element="tag">
              <w:smartTagPr>
                <w:attr w:name="id" w:val="alanine"/>
              </w:smartTagPr>
              <w:r>
                <w:rPr>
                  <w:rFonts w:ascii="Courier New" w:hAnsi="Courier New" w:cs="Courier New"/>
                  <w:noProof/>
                  <w:color w:val="2B91AF"/>
                  <w:sz w:val="16"/>
                  <w:szCs w:val="16"/>
                  <w:lang w:bidi="ar-SA"/>
                </w:rPr>
                <w:t>ala</w:t>
              </w:r>
            </w:smartTag>
            <w:r>
              <w:rPr>
                <w:rFonts w:ascii="Courier New" w:hAnsi="Courier New" w:cs="Courier New"/>
                <w:noProof/>
                <w:color w:val="2B91AF"/>
                <w:sz w:val="16"/>
                <w:szCs w:val="16"/>
                <w:lang w:bidi="ar-SA"/>
              </w:rPr>
              <w:t>r</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perty</w:t>
            </w:r>
            <w:r>
              <w:rPr>
                <w:rFonts w:ascii="Courier New" w:hAnsi="Courier New" w:cs="Courier New"/>
                <w:noProof/>
                <w:sz w:val="16"/>
                <w:szCs w:val="16"/>
                <w:lang w:bidi="ar-SA"/>
              </w:rPr>
              <w:t xml:space="preserve"> email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Sc</w:t>
            </w:r>
            <w:smartTag w:uri="Chem4WordSmartTag" w:element="tag">
              <w:smartTagPr>
                <w:attr w:name="id" w:val="alanine"/>
              </w:smartTagPr>
              <w:r>
                <w:rPr>
                  <w:rFonts w:ascii="Courier New" w:hAnsi="Courier New" w:cs="Courier New"/>
                  <w:noProof/>
                  <w:color w:val="2B91AF"/>
                  <w:sz w:val="16"/>
                  <w:szCs w:val="16"/>
                  <w:lang w:bidi="ar-SA"/>
                </w:rPr>
                <w:t>ala</w:t>
              </w:r>
            </w:smartTag>
            <w:r>
              <w:rPr>
                <w:rFonts w:ascii="Courier New" w:hAnsi="Courier New" w:cs="Courier New"/>
                <w:noProof/>
                <w:color w:val="2B91AF"/>
                <w:sz w:val="16"/>
                <w:szCs w:val="16"/>
                <w:lang w:bidi="ar-SA"/>
              </w:rPr>
              <w:t>r</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perty</w:t>
            </w:r>
            <w:r>
              <w:rPr>
                <w:rFonts w:ascii="Courier New" w:hAnsi="Courier New" w:cs="Courier New"/>
                <w:noProof/>
                <w:sz w:val="16"/>
                <w:szCs w:val="16"/>
                <w:lang w:bidi="ar-SA"/>
              </w:rPr>
              <w:t xml:space="preserve"> { Name = </w:t>
            </w:r>
            <w:r>
              <w:rPr>
                <w:rFonts w:ascii="Courier New" w:hAnsi="Courier New" w:cs="Courier New"/>
                <w:noProof/>
                <w:color w:val="A31515"/>
                <w:sz w:val="16"/>
                <w:szCs w:val="16"/>
                <w:lang w:bidi="ar-SA"/>
              </w:rPr>
              <w:t>"Email"</w:t>
            </w:r>
            <w:r>
              <w:rPr>
                <w:rFonts w:ascii="Courier New" w:hAnsi="Courier New" w:cs="Courier New"/>
                <w:noProof/>
                <w:sz w:val="16"/>
                <w:szCs w:val="16"/>
                <w:lang w:bidi="ar-SA"/>
              </w:rPr>
              <w:t xml:space="preserve">, DataType = </w:t>
            </w:r>
            <w:r>
              <w:rPr>
                <w:rFonts w:ascii="Courier New" w:hAnsi="Courier New" w:cs="Courier New"/>
                <w:noProof/>
                <w:color w:val="2B91AF"/>
                <w:sz w:val="16"/>
                <w:szCs w:val="16"/>
                <w:lang w:bidi="ar-SA"/>
              </w:rPr>
              <w:t>DataTypes</w:t>
            </w:r>
            <w:r>
              <w:rPr>
                <w:rFonts w:ascii="Courier New" w:hAnsi="Courier New" w:cs="Courier New"/>
                <w:noProof/>
                <w:sz w:val="16"/>
                <w:szCs w:val="16"/>
                <w:lang w:bidi="ar-SA"/>
              </w:rPr>
              <w:t>.String, MaxLength = 1024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resourceTypeContact.Sc</w:t>
            </w:r>
            <w:smartTag w:uri="Chem4WordSmartTag" w:element="tag">
              <w:smartTagPr>
                <w:attr w:name="id" w:val="alanine"/>
              </w:smartTagPr>
              <w:r>
                <w:rPr>
                  <w:rFonts w:ascii="Courier New" w:hAnsi="Courier New" w:cs="Courier New"/>
                  <w:noProof/>
                  <w:sz w:val="16"/>
                  <w:szCs w:val="16"/>
                  <w:lang w:bidi="ar-SA"/>
                </w:rPr>
                <w:t>ala</w:t>
              </w:r>
            </w:smartTag>
            <w:r>
              <w:rPr>
                <w:rFonts w:ascii="Courier New" w:hAnsi="Courier New" w:cs="Courier New"/>
                <w:noProof/>
                <w:sz w:val="16"/>
                <w:szCs w:val="16"/>
                <w:lang w:bidi="ar-SA"/>
              </w:rPr>
              <w:t>r</w:t>
            </w:r>
            <w:smartTag w:uri="Chem4WordSmartTag" w:element="tag">
              <w:smartTagPr>
                <w:attr w:name="id" w:val="proline"/>
              </w:smartTagPr>
              <w:r>
                <w:rPr>
                  <w:rFonts w:ascii="Courier New" w:hAnsi="Courier New" w:cs="Courier New"/>
                  <w:noProof/>
                  <w:sz w:val="16"/>
                  <w:szCs w:val="16"/>
                  <w:lang w:bidi="ar-SA"/>
                </w:rPr>
                <w:t>Pro</w:t>
              </w:r>
            </w:smartTag>
            <w:r>
              <w:rPr>
                <w:rFonts w:ascii="Courier New" w:hAnsi="Courier New" w:cs="Courier New"/>
                <w:noProof/>
                <w:sz w:val="16"/>
                <w:szCs w:val="16"/>
                <w:lang w:bidi="ar-SA"/>
              </w:rPr>
              <w:t>perties.Add(email);</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Navigation</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perty</w:t>
            </w:r>
            <w:r>
              <w:rPr>
                <w:rFonts w:ascii="Courier New" w:hAnsi="Courier New" w:cs="Courier New"/>
                <w:noProof/>
                <w:sz w:val="16"/>
                <w:szCs w:val="16"/>
                <w:lang w:bidi="ar-SA"/>
              </w:rPr>
              <w:t xml:space="preserve"> authoredWorks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Navigation</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perty</w:t>
            </w:r>
            <w:r>
              <w:rPr>
                <w:rFonts w:ascii="Courier New" w:hAnsi="Courier New" w:cs="Courier New"/>
                <w:noProof/>
                <w:sz w:val="16"/>
                <w:szCs w:val="16"/>
                <w:lang w:bidi="ar-SA"/>
              </w:rPr>
              <w:t xml:space="preserve"> { Name = </w:t>
            </w:r>
            <w:r>
              <w:rPr>
                <w:rFonts w:ascii="Courier New" w:hAnsi="Courier New" w:cs="Courier New"/>
                <w:noProof/>
                <w:color w:val="A31515"/>
                <w:sz w:val="16"/>
                <w:szCs w:val="16"/>
                <w:lang w:bidi="ar-SA"/>
              </w:rPr>
              <w:t>"AuthoredWorks"</w:t>
            </w: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lastRenderedPageBreak/>
              <w:t xml:space="preserve">                resourceTypeContact.Navigation</w:t>
            </w:r>
            <w:smartTag w:uri="Chem4WordSmartTag" w:element="tag">
              <w:smartTagPr>
                <w:attr w:name="id" w:val="proline"/>
              </w:smartTagPr>
              <w:r>
                <w:rPr>
                  <w:rFonts w:ascii="Courier New" w:hAnsi="Courier New" w:cs="Courier New"/>
                  <w:noProof/>
                  <w:sz w:val="16"/>
                  <w:szCs w:val="16"/>
                  <w:lang w:bidi="ar-SA"/>
                </w:rPr>
                <w:t>Pro</w:t>
              </w:r>
            </w:smartTag>
            <w:r>
              <w:rPr>
                <w:rFonts w:ascii="Courier New" w:hAnsi="Courier New" w:cs="Courier New"/>
                <w:noProof/>
                <w:sz w:val="16"/>
                <w:szCs w:val="16"/>
                <w:lang w:bidi="ar-SA"/>
              </w:rPr>
              <w:t>perties.Add(authoredWorks);</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Add SamplesScholarlyWorkAuthoredByContact association.</w:t>
            </w: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Association names should be unique across all the modules in the data model.</w:t>
            </w:r>
          </w:p>
          <w:p w:rsidR="00062D24" w:rsidRDefault="00062D24" w:rsidP="00062D24">
            <w:pPr>
              <w:autoSpaceDE w:val="0"/>
              <w:autoSpaceDN w:val="0"/>
              <w:adjustRightInd w:val="0"/>
              <w:rPr>
                <w:rFonts w:ascii="Courier New" w:hAnsi="Courier New" w:cs="Courier New"/>
                <w:noProof/>
                <w:color w:val="2B91A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Association</w:t>
            </w:r>
            <w:r>
              <w:rPr>
                <w:rFonts w:ascii="Courier New" w:hAnsi="Courier New" w:cs="Courier New"/>
                <w:noProof/>
                <w:sz w:val="16"/>
                <w:szCs w:val="16"/>
                <w:lang w:bidi="ar-SA"/>
              </w:rPr>
              <w:t xml:space="preserve"> association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Association</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Name = namespaceName + </w:t>
            </w:r>
            <w:r>
              <w:rPr>
                <w:rFonts w:ascii="Courier New" w:hAnsi="Courier New" w:cs="Courier New"/>
                <w:noProof/>
                <w:color w:val="A31515"/>
                <w:sz w:val="16"/>
                <w:szCs w:val="16"/>
                <w:lang w:bidi="ar-SA"/>
              </w:rPr>
              <w:t>"_ScholarlyWorkAuthoredByContact"</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SubjectNavigation</w:t>
            </w:r>
            <w:smartTag w:uri="Chem4WordSmartTag" w:element="tag">
              <w:smartTagPr>
                <w:attr w:name="id" w:val="proline"/>
              </w:smartTagPr>
              <w:r>
                <w:rPr>
                  <w:rFonts w:ascii="Courier New" w:hAnsi="Courier New" w:cs="Courier New"/>
                  <w:noProof/>
                  <w:sz w:val="16"/>
                  <w:szCs w:val="16"/>
                  <w:lang w:bidi="ar-SA"/>
                </w:rPr>
                <w:t>Pro</w:t>
              </w:r>
            </w:smartTag>
            <w:r>
              <w:rPr>
                <w:rFonts w:ascii="Courier New" w:hAnsi="Courier New" w:cs="Courier New"/>
                <w:noProof/>
                <w:sz w:val="16"/>
                <w:szCs w:val="16"/>
                <w:lang w:bidi="ar-SA"/>
              </w:rPr>
              <w:t>perty = authors,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ObjectNavigation</w:t>
            </w:r>
            <w:smartTag w:uri="Chem4WordSmartTag" w:element="tag">
              <w:smartTagPr>
                <w:attr w:name="id" w:val="proline"/>
              </w:smartTagPr>
              <w:r>
                <w:rPr>
                  <w:rFonts w:ascii="Courier New" w:hAnsi="Courier New" w:cs="Courier New"/>
                  <w:noProof/>
                  <w:sz w:val="16"/>
                  <w:szCs w:val="16"/>
                  <w:lang w:bidi="ar-SA"/>
                </w:rPr>
                <w:t>Pro</w:t>
              </w:r>
            </w:smartTag>
            <w:r>
              <w:rPr>
                <w:rFonts w:ascii="Courier New" w:hAnsi="Courier New" w:cs="Courier New"/>
                <w:noProof/>
                <w:sz w:val="16"/>
                <w:szCs w:val="16"/>
                <w:lang w:bidi="ar-SA"/>
              </w:rPr>
              <w:t>perty = authoredWorks,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SubjectMultiplicity = </w:t>
            </w:r>
            <w:r>
              <w:rPr>
                <w:rFonts w:ascii="Courier New" w:hAnsi="Courier New" w:cs="Courier New"/>
                <w:noProof/>
                <w:color w:val="2B91AF"/>
                <w:sz w:val="16"/>
                <w:szCs w:val="16"/>
                <w:lang w:bidi="ar-SA"/>
              </w:rPr>
              <w:t>AssociationEndMultiplicity</w:t>
            </w:r>
            <w:r>
              <w:rPr>
                <w:rFonts w:ascii="Courier New" w:hAnsi="Courier New" w:cs="Courier New"/>
                <w:noProof/>
                <w:sz w:val="16"/>
                <w:szCs w:val="16"/>
                <w:lang w:bidi="ar-SA"/>
              </w:rPr>
              <w:t>.Many,</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ObjectMultiplicity = </w:t>
            </w:r>
            <w:r>
              <w:rPr>
                <w:rFonts w:ascii="Courier New" w:hAnsi="Courier New" w:cs="Courier New"/>
                <w:noProof/>
                <w:color w:val="2B91AF"/>
                <w:sz w:val="16"/>
                <w:szCs w:val="16"/>
                <w:lang w:bidi="ar-SA"/>
              </w:rPr>
              <w:t>AssociationEndMultiplicity</w:t>
            </w:r>
            <w:r>
              <w:rPr>
                <w:rFonts w:ascii="Courier New" w:hAnsi="Courier New" w:cs="Courier New"/>
                <w:noProof/>
                <w:sz w:val="16"/>
                <w:szCs w:val="16"/>
                <w:lang w:bidi="ar-SA"/>
              </w:rPr>
              <w:t>.Many</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xml:space="preserve">// Synchronize to alter the database schema.                 </w:t>
            </w: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T</w:t>
            </w:r>
            <w:smartTag w:uri="Chem4WordSmartTag" w:element="tag">
              <w:smartTagPr>
                <w:attr w:name="id" w:val="histidine"/>
              </w:smartTagPr>
              <w:r>
                <w:rPr>
                  <w:rFonts w:ascii="Courier New" w:hAnsi="Courier New" w:cs="Courier New"/>
                  <w:noProof/>
                  <w:color w:val="008000"/>
                  <w:sz w:val="16"/>
                  <w:szCs w:val="16"/>
                  <w:lang w:bidi="ar-SA"/>
                </w:rPr>
                <w:t>his</w:t>
              </w:r>
            </w:smartTag>
            <w:r>
              <w:rPr>
                <w:rFonts w:ascii="Courier New" w:hAnsi="Courier New" w:cs="Courier New"/>
                <w:noProof/>
                <w:color w:val="008000"/>
                <w:sz w:val="16"/>
                <w:szCs w:val="16"/>
                <w:lang w:bidi="ar-SA"/>
              </w:rPr>
              <w:t xml:space="preserve"> </w:t>
            </w:r>
            <w:smartTag w:uri="Chem4WordSmartTag" w:element="tag">
              <w:smartTagPr>
                <w:attr w:name="id" w:val="methionine"/>
              </w:smartTagPr>
              <w:r>
                <w:rPr>
                  <w:rFonts w:ascii="Courier New" w:hAnsi="Courier New" w:cs="Courier New"/>
                  <w:noProof/>
                  <w:color w:val="008000"/>
                  <w:sz w:val="16"/>
                  <w:szCs w:val="16"/>
                  <w:lang w:bidi="ar-SA"/>
                </w:rPr>
                <w:t>met</w:t>
              </w:r>
            </w:smartTag>
            <w:r>
              <w:rPr>
                <w:rFonts w:ascii="Courier New" w:hAnsi="Courier New" w:cs="Courier New"/>
                <w:noProof/>
                <w:color w:val="008000"/>
                <w:sz w:val="16"/>
                <w:szCs w:val="16"/>
                <w:lang w:bidi="ar-SA"/>
              </w:rPr>
              <w:t xml:space="preserve">hod takes a few minutes to complete depending on the actions taken by </w:t>
            </w: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xml:space="preserve">// other modules (such as change </w:t>
            </w:r>
            <w:smartTag w:uri="Chem4WordSmartTag" w:element="tag">
              <w:smartTagPr>
                <w:attr w:name="id" w:val="histidine"/>
              </w:smartTagPr>
              <w:r>
                <w:rPr>
                  <w:rFonts w:ascii="Courier New" w:hAnsi="Courier New" w:cs="Courier New"/>
                  <w:noProof/>
                  <w:color w:val="008000"/>
                  <w:sz w:val="16"/>
                  <w:szCs w:val="16"/>
                  <w:lang w:bidi="ar-SA"/>
                </w:rPr>
                <w:t>his</w:t>
              </w:r>
            </w:smartTag>
            <w:r>
              <w:rPr>
                <w:rFonts w:ascii="Courier New" w:hAnsi="Courier New" w:cs="Courier New"/>
                <w:noProof/>
                <w:color w:val="008000"/>
                <w:sz w:val="16"/>
                <w:szCs w:val="16"/>
                <w:lang w:bidi="ar-SA"/>
              </w:rPr>
              <w:t>tory logging) in response to schema changes.</w:t>
            </w: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xml:space="preserve">// </w:t>
            </w:r>
            <w:smartTag w:uri="Chem4WordSmartTag" w:element="tag">
              <w:smartTagPr>
                <w:attr w:name="id" w:val="proline"/>
              </w:smartTagPr>
              <w:r>
                <w:rPr>
                  <w:rFonts w:ascii="Courier New" w:hAnsi="Courier New" w:cs="Courier New"/>
                  <w:noProof/>
                  <w:color w:val="008000"/>
                  <w:sz w:val="16"/>
                  <w:szCs w:val="16"/>
                  <w:lang w:bidi="ar-SA"/>
                </w:rPr>
                <w:t>Pro</w:t>
              </w:r>
            </w:smartTag>
            <w:r>
              <w:rPr>
                <w:rFonts w:ascii="Courier New" w:hAnsi="Courier New" w:cs="Courier New"/>
                <w:noProof/>
                <w:color w:val="008000"/>
                <w:sz w:val="16"/>
                <w:szCs w:val="16"/>
                <w:lang w:bidi="ar-SA"/>
              </w:rPr>
              <w:t>vide a sufficient command timeout.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context.CommandTimeout = 300;</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context.DataModel.Synchronize();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moduleId = module.Id;</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Delete the module.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context.DataModel.Modules.Remove(module);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context.DataModel.Synchronize();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xml:space="preserve">// Give the background job some time to </w:t>
            </w:r>
            <w:smartTag w:uri="Chem4WordSmartTag" w:element="tag">
              <w:smartTagPr>
                <w:attr w:name="id" w:val="proline"/>
              </w:smartTagPr>
              <w:r>
                <w:rPr>
                  <w:rFonts w:ascii="Courier New" w:hAnsi="Courier New" w:cs="Courier New"/>
                  <w:noProof/>
                  <w:color w:val="008000"/>
                  <w:sz w:val="16"/>
                  <w:szCs w:val="16"/>
                  <w:lang w:bidi="ar-SA"/>
                </w:rPr>
                <w:t>pro</w:t>
              </w:r>
            </w:smartTag>
            <w:r>
              <w:rPr>
                <w:rFonts w:ascii="Courier New" w:hAnsi="Courier New" w:cs="Courier New"/>
                <w:noProof/>
                <w:color w:val="008000"/>
                <w:sz w:val="16"/>
                <w:szCs w:val="16"/>
                <w:lang w:bidi="ar-SA"/>
              </w:rPr>
              <w:t>cess changes.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smartTag w:uri="Chem4WordSmartTag" w:element="tag">
              <w:smartTagPr>
                <w:attr w:name="id" w:val="threonine"/>
              </w:smartTagPr>
              <w:r>
                <w:rPr>
                  <w:rFonts w:ascii="Courier New" w:hAnsi="Courier New" w:cs="Courier New"/>
                  <w:noProof/>
                  <w:color w:val="2B91AF"/>
                  <w:sz w:val="16"/>
                  <w:szCs w:val="16"/>
                  <w:lang w:bidi="ar-SA"/>
                </w:rPr>
                <w:t>Thr</w:t>
              </w:r>
            </w:smartTag>
            <w:r>
              <w:rPr>
                <w:rFonts w:ascii="Courier New" w:hAnsi="Courier New" w:cs="Courier New"/>
                <w:noProof/>
                <w:color w:val="2B91AF"/>
                <w:sz w:val="16"/>
                <w:szCs w:val="16"/>
                <w:lang w:bidi="ar-SA"/>
              </w:rPr>
              <w:t>ead</w:t>
            </w:r>
            <w:r>
              <w:rPr>
                <w:rFonts w:ascii="Courier New" w:hAnsi="Courier New" w:cs="Courier New"/>
                <w:noProof/>
                <w:sz w:val="16"/>
                <w:szCs w:val="16"/>
                <w:lang w:bidi="ar-SA"/>
              </w:rPr>
              <w:t>.Sleep(</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TimeSpan</w:t>
            </w:r>
            <w:r>
              <w:rPr>
                <w:rFonts w:ascii="Courier New" w:hAnsi="Courier New" w:cs="Courier New"/>
                <w:noProof/>
                <w:sz w:val="16"/>
                <w:szCs w:val="16"/>
                <w:lang w:bidi="ar-SA"/>
              </w:rPr>
              <w:t>(0, 0, 20));</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Retrieve changes.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AdministrationContext</w:t>
            </w:r>
            <w:r>
              <w:rPr>
                <w:rFonts w:ascii="Courier New" w:hAnsi="Courier New" w:cs="Courier New"/>
                <w:noProof/>
                <w:sz w:val="16"/>
                <w:szCs w:val="16"/>
                <w:lang w:bidi="ar-SA"/>
              </w:rPr>
              <w:t xml:space="preserve"> 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AdministrationContext</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foreach</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DataModelModuleChange</w:t>
            </w:r>
            <w:r>
              <w:rPr>
                <w:rFonts w:ascii="Courier New" w:hAnsi="Courier New" w:cs="Courier New"/>
                <w:noProof/>
                <w:sz w:val="16"/>
                <w:szCs w:val="16"/>
                <w:lang w:bidi="ar-SA"/>
              </w:rPr>
              <w:t xml:space="preserve"> dmm </w:t>
            </w:r>
            <w:r>
              <w:rPr>
                <w:rFonts w:ascii="Courier New" w:hAnsi="Courier New" w:cs="Courier New"/>
                <w:noProof/>
                <w:color w:val="0000FF"/>
                <w:sz w:val="16"/>
                <w:szCs w:val="16"/>
                <w:lang w:bidi="ar-SA"/>
              </w:rPr>
              <w:t>in</w:t>
            </w:r>
            <w:r>
              <w:rPr>
                <w:rFonts w:ascii="Courier New" w:hAnsi="Courier New" w:cs="Courier New"/>
                <w:noProof/>
                <w:sz w:val="16"/>
                <w:szCs w:val="16"/>
                <w:lang w:bidi="ar-SA"/>
              </w:rPr>
              <w:t xml:space="preserve"> context.DataModelModuleChanges.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Include(</w:t>
            </w:r>
            <w:r>
              <w:rPr>
                <w:rFonts w:ascii="Courier New" w:hAnsi="Courier New" w:cs="Courier New"/>
                <w:noProof/>
                <w:color w:val="A31515"/>
                <w:sz w:val="16"/>
                <w:szCs w:val="16"/>
                <w:lang w:bidi="ar-SA"/>
              </w:rPr>
              <w:t>"Changeset"</w:t>
            </w:r>
            <w:r>
              <w:rPr>
                <w:rFonts w:ascii="Courier New" w:hAnsi="Courier New" w:cs="Courier New"/>
                <w:noProof/>
                <w:sz w:val="16"/>
                <w:szCs w:val="16"/>
                <w:lang w:bidi="ar-SA"/>
              </w:rPr>
              <w:t>).Include(</w:t>
            </w:r>
            <w:r>
              <w:rPr>
                <w:rFonts w:ascii="Courier New" w:hAnsi="Courier New" w:cs="Courier New"/>
                <w:noProof/>
                <w:color w:val="A31515"/>
                <w:sz w:val="16"/>
                <w:szCs w:val="16"/>
                <w:lang w:bidi="ar-SA"/>
              </w:rPr>
              <w:t>"Operation"</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Where(tuple =&gt; tuple.DataModelModuleId == moduleId))</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"Changeset: [{0}] created on [{1}]."</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dmm.ChangeSet.Id, dmm.ChangeSet.DateCreated);</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"DataModelModuleChange ModuleId:[{0}], Operation[{1}]"</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dmm.DataModelModuleId, dmm.Operation.Name);</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foreach</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ResourceTypeChange</w:t>
            </w:r>
            <w:r>
              <w:rPr>
                <w:rFonts w:ascii="Courier New" w:hAnsi="Courier New" w:cs="Courier New"/>
                <w:noProof/>
                <w:sz w:val="16"/>
                <w:szCs w:val="16"/>
                <w:lang w:bidi="ar-SA"/>
              </w:rPr>
              <w:t xml:space="preserve"> rtc </w:t>
            </w:r>
            <w:r>
              <w:rPr>
                <w:rFonts w:ascii="Courier New" w:hAnsi="Courier New" w:cs="Courier New"/>
                <w:noProof/>
                <w:color w:val="0000FF"/>
                <w:sz w:val="16"/>
                <w:szCs w:val="16"/>
                <w:lang w:bidi="ar-SA"/>
              </w:rPr>
              <w:t>in</w:t>
            </w:r>
            <w:r>
              <w:rPr>
                <w:rFonts w:ascii="Courier New" w:hAnsi="Courier New" w:cs="Courier New"/>
                <w:noProof/>
                <w:sz w:val="16"/>
                <w:szCs w:val="16"/>
                <w:lang w:bidi="ar-SA"/>
              </w:rPr>
              <w:t xml:space="preserve"> context.ResourceTypeChanges.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Include(</w:t>
            </w:r>
            <w:r>
              <w:rPr>
                <w:rFonts w:ascii="Courier New" w:hAnsi="Courier New" w:cs="Courier New"/>
                <w:noProof/>
                <w:color w:val="A31515"/>
                <w:sz w:val="16"/>
                <w:szCs w:val="16"/>
                <w:lang w:bidi="ar-SA"/>
              </w:rPr>
              <w:t>"Changeset"</w:t>
            </w:r>
            <w:r>
              <w:rPr>
                <w:rFonts w:ascii="Courier New" w:hAnsi="Courier New" w:cs="Courier New"/>
                <w:noProof/>
                <w:sz w:val="16"/>
                <w:szCs w:val="16"/>
                <w:lang w:bidi="ar-SA"/>
              </w:rPr>
              <w:t>).Include(</w:t>
            </w:r>
            <w:r>
              <w:rPr>
                <w:rFonts w:ascii="Courier New" w:hAnsi="Courier New" w:cs="Courier New"/>
                <w:noProof/>
                <w:color w:val="A31515"/>
                <w:sz w:val="16"/>
                <w:szCs w:val="16"/>
                <w:lang w:bidi="ar-SA"/>
              </w:rPr>
              <w:t>"Operation"</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Where(tuple =&gt; tuple.ChangeSet.Id == dmm.ChangeSet.Id &amp;&amp;</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(tuple.PreviousDataModelModuleId == dmm.DataModelModuleId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tuple.NextDataModelModuleId == dmm.DataModelModuleId)))</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"ResourceTypeChange ResourceTypeId:[{0}], Operation:[{1}]"</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rtc.ResourceTypeId, rtc.Operation.Name);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foreach</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AssociationChange</w:t>
            </w:r>
            <w:r>
              <w:rPr>
                <w:rFonts w:ascii="Courier New" w:hAnsi="Courier New" w:cs="Courier New"/>
                <w:noProof/>
                <w:sz w:val="16"/>
                <w:szCs w:val="16"/>
                <w:lang w:bidi="ar-SA"/>
              </w:rPr>
              <w:t xml:space="preserve"> ac </w:t>
            </w:r>
            <w:r>
              <w:rPr>
                <w:rFonts w:ascii="Courier New" w:hAnsi="Courier New" w:cs="Courier New"/>
                <w:noProof/>
                <w:color w:val="0000FF"/>
                <w:sz w:val="16"/>
                <w:szCs w:val="16"/>
                <w:lang w:bidi="ar-SA"/>
              </w:rPr>
              <w:t>in</w:t>
            </w:r>
            <w:r>
              <w:rPr>
                <w:rFonts w:ascii="Courier New" w:hAnsi="Courier New" w:cs="Courier New"/>
                <w:noProof/>
                <w:sz w:val="16"/>
                <w:szCs w:val="16"/>
                <w:lang w:bidi="ar-SA"/>
              </w:rPr>
              <w:t xml:space="preserve"> context.AssociationChanges.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Include(</w:t>
            </w:r>
            <w:r>
              <w:rPr>
                <w:rFonts w:ascii="Courier New" w:hAnsi="Courier New" w:cs="Courier New"/>
                <w:noProof/>
                <w:color w:val="A31515"/>
                <w:sz w:val="16"/>
                <w:szCs w:val="16"/>
                <w:lang w:bidi="ar-SA"/>
              </w:rPr>
              <w:t>"Changeset"</w:t>
            </w:r>
            <w:r>
              <w:rPr>
                <w:rFonts w:ascii="Courier New" w:hAnsi="Courier New" w:cs="Courier New"/>
                <w:noProof/>
                <w:sz w:val="16"/>
                <w:szCs w:val="16"/>
                <w:lang w:bidi="ar-SA"/>
              </w:rPr>
              <w:t>).Include(</w:t>
            </w:r>
            <w:r>
              <w:rPr>
                <w:rFonts w:ascii="Courier New" w:hAnsi="Courier New" w:cs="Courier New"/>
                <w:noProof/>
                <w:color w:val="A31515"/>
                <w:sz w:val="16"/>
                <w:szCs w:val="16"/>
                <w:lang w:bidi="ar-SA"/>
              </w:rPr>
              <w:t>"Operation"</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Where(tuple =&gt; tuple.ChangeSet.Id == dmm.ChangeSet.Id))</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"AssociationChange AssociationId:[{0}], Operation:[{1}]"</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ac.AssociationId, ac.Operation.Name);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816714" w:rsidRPr="00AF33CA" w:rsidRDefault="00062D24" w:rsidP="00062D24">
            <w:pPr>
              <w:rPr>
                <w:sz w:val="16"/>
                <w:szCs w:val="16"/>
              </w:rPr>
            </w:pPr>
            <w:r>
              <w:rPr>
                <w:rFonts w:ascii="Courier New" w:hAnsi="Courier New" w:cs="Courier New"/>
                <w:noProof/>
                <w:sz w:val="16"/>
                <w:szCs w:val="16"/>
                <w:lang w:bidi="ar-SA"/>
              </w:rPr>
              <w:t>}</w:t>
            </w:r>
          </w:p>
        </w:tc>
      </w:tr>
    </w:tbl>
    <w:p w:rsidR="00351AB7" w:rsidRDefault="00043790" w:rsidP="008B068D">
      <w:pPr>
        <w:pStyle w:val="Heading1"/>
      </w:pPr>
      <w:bookmarkStart w:id="99" w:name="_Toc226790789"/>
      <w:bookmarkStart w:id="100" w:name="_Toc228951263"/>
      <w:r>
        <w:lastRenderedPageBreak/>
        <w:t>Additional Notes</w:t>
      </w:r>
      <w:bookmarkEnd w:id="99"/>
      <w:bookmarkEnd w:id="100"/>
    </w:p>
    <w:p w:rsidR="00351AB7" w:rsidRDefault="00062D24" w:rsidP="00351AB7">
      <w:pPr>
        <w:pStyle w:val="Heading2"/>
      </w:pPr>
      <w:bookmarkStart w:id="101" w:name="_Toc226790790"/>
      <w:bookmarkStart w:id="102" w:name="_Toc228951264"/>
      <w:r>
        <w:t>Error 15404 wh</w:t>
      </w:r>
      <w:smartTag w:uri="Chem4WordSmartTag" w:element="tag">
        <w:smartTagPr>
          <w:attr w:name="id" w:val="isoleucine"/>
        </w:smartTagPr>
        <w:r>
          <w:t>ile</w:t>
        </w:r>
      </w:smartTag>
      <w:r>
        <w:t xml:space="preserve"> enabling change </w:t>
      </w:r>
      <w:smartTag w:uri="Chem4WordSmartTag" w:element="tag">
        <w:smartTagPr>
          <w:attr w:name="id" w:val="histidine"/>
        </w:smartTagPr>
        <w:r>
          <w:t>his</w:t>
        </w:r>
      </w:smartTag>
      <w:r>
        <w:t>tory</w:t>
      </w:r>
      <w:bookmarkEnd w:id="101"/>
      <w:bookmarkEnd w:id="102"/>
    </w:p>
    <w:p w:rsidR="00062D24" w:rsidRDefault="00062D24" w:rsidP="00062D24">
      <w:r>
        <w:t>So</w:t>
      </w:r>
      <w:smartTag w:uri="Chem4WordSmartTag" w:element="tag">
        <w:smartTagPr>
          <w:attr w:name="id" w:val="methionine"/>
        </w:smartTagPr>
        <w:r>
          <w:t>met</w:t>
        </w:r>
      </w:smartTag>
      <w:r>
        <w:t xml:space="preserve">imes, </w:t>
      </w:r>
      <w:r w:rsidR="000F670E">
        <w:t xml:space="preserve">due to changes in the working environment, </w:t>
      </w:r>
      <w:r>
        <w:t xml:space="preserve">the database owner information </w:t>
      </w:r>
      <w:r w:rsidR="000F670E">
        <w:t xml:space="preserve">is no longer </w:t>
      </w:r>
      <w:smartTag w:uri="Chem4WordSmartTag" w:element="tag">
        <w:smartTagPr>
          <w:attr w:name="id" w:val="valine"/>
        </w:smartTagPr>
        <w:r w:rsidR="000F670E">
          <w:t>val</w:t>
        </w:r>
      </w:smartTag>
      <w:r w:rsidR="000F670E">
        <w:t>id and you might see error similar to the following wh</w:t>
      </w:r>
      <w:smartTag w:uri="Chem4WordSmartTag" w:element="tag">
        <w:smartTagPr>
          <w:attr w:name="id" w:val="isoleucine"/>
        </w:smartTagPr>
        <w:r w:rsidR="000F670E">
          <w:t>ile</w:t>
        </w:r>
      </w:smartTag>
      <w:r w:rsidR="000F670E">
        <w:t xml:space="preserve"> enabling change </w:t>
      </w:r>
      <w:smartTag w:uri="Chem4WordSmartTag" w:element="tag">
        <w:smartTagPr>
          <w:attr w:name="id" w:val="histidine"/>
        </w:smartTagPr>
        <w:r w:rsidR="000F670E">
          <w:t>his</w:t>
        </w:r>
      </w:smartTag>
      <w:r w:rsidR="000F670E">
        <w:t>tory.</w:t>
      </w:r>
    </w:p>
    <w:tbl>
      <w:tblPr>
        <w:tblStyle w:val="TableGrid"/>
        <w:tblW w:w="0" w:type="auto"/>
        <w:tblLook w:val="04A0"/>
      </w:tblPr>
      <w:tblGrid>
        <w:gridCol w:w="9576"/>
      </w:tblGrid>
      <w:tr w:rsidR="000F670E" w:rsidTr="000F670E">
        <w:trPr>
          <w:cnfStyle w:val="100000000000"/>
        </w:trPr>
        <w:tc>
          <w:tcPr>
            <w:tcW w:w="9576" w:type="dxa"/>
            <w:shd w:val="clear" w:color="auto" w:fill="auto"/>
          </w:tcPr>
          <w:p w:rsidR="000F670E" w:rsidRDefault="000F670E" w:rsidP="00BF5E6B">
            <w:r>
              <w:rPr>
                <w:rFonts w:ascii="Courier New" w:hAnsi="Courier New" w:cs="Courier New"/>
                <w:sz w:val="16"/>
                <w:szCs w:val="16"/>
              </w:rPr>
              <w:t xml:space="preserve">Could not update the </w:t>
            </w:r>
            <w:smartTag w:uri="Chem4WordSmartTag" w:element="tag">
              <w:smartTagPr>
                <w:attr w:name="id" w:val="methionine"/>
              </w:smartTagPr>
              <w:r>
                <w:rPr>
                  <w:rFonts w:ascii="Courier New" w:hAnsi="Courier New" w:cs="Courier New"/>
                  <w:sz w:val="16"/>
                  <w:szCs w:val="16"/>
                </w:rPr>
                <w:t>met</w:t>
              </w:r>
            </w:smartTag>
            <w:r>
              <w:rPr>
                <w:rFonts w:ascii="Courier New" w:hAnsi="Courier New" w:cs="Courier New"/>
                <w:sz w:val="16"/>
                <w:szCs w:val="16"/>
              </w:rPr>
              <w:t>adata that indicates database Zentity is enabled for Change Data Capture. The failure occurred when executing the command 'SetCDCTracked(</w:t>
            </w:r>
            <w:smartTag w:uri="Chem4WordSmartTag" w:element="tag">
              <w:smartTagPr>
                <w:attr w:name="id" w:val="valine"/>
              </w:smartTagPr>
              <w:r>
                <w:rPr>
                  <w:rFonts w:ascii="Courier New" w:hAnsi="Courier New" w:cs="Courier New"/>
                  <w:sz w:val="16"/>
                  <w:szCs w:val="16"/>
                </w:rPr>
                <w:t>Val</w:t>
              </w:r>
            </w:smartTag>
            <w:r>
              <w:rPr>
                <w:rFonts w:ascii="Courier New" w:hAnsi="Courier New" w:cs="Courier New"/>
                <w:sz w:val="16"/>
                <w:szCs w:val="16"/>
              </w:rPr>
              <w:t>ue = 1)'. The error returned was 15404: 'Could not obtain information about Windows NT group/u</w:t>
            </w:r>
            <w:smartTag w:uri="Chem4WordSmartTag" w:element="tag">
              <w:smartTagPr>
                <w:attr w:name="id" w:val="serine"/>
              </w:smartTagPr>
              <w:r>
                <w:rPr>
                  <w:rFonts w:ascii="Courier New" w:hAnsi="Courier New" w:cs="Courier New"/>
                  <w:sz w:val="16"/>
                  <w:szCs w:val="16"/>
                </w:rPr>
                <w:t>ser</w:t>
              </w:r>
            </w:smartTag>
            <w:r>
              <w:rPr>
                <w:rFonts w:ascii="Courier New" w:hAnsi="Courier New" w:cs="Courier New"/>
                <w:sz w:val="16"/>
                <w:szCs w:val="16"/>
              </w:rPr>
              <w:t xml:space="preserve"> '</w:t>
            </w:r>
            <w:r w:rsidR="00BF5E6B">
              <w:rPr>
                <w:rFonts w:ascii="Courier New" w:hAnsi="Courier New" w:cs="Courier New"/>
                <w:sz w:val="16"/>
                <w:szCs w:val="16"/>
              </w:rPr>
              <w:t>Domain</w:t>
            </w:r>
            <w:r>
              <w:rPr>
                <w:rFonts w:ascii="Courier New" w:hAnsi="Courier New" w:cs="Courier New"/>
                <w:sz w:val="16"/>
                <w:szCs w:val="16"/>
              </w:rPr>
              <w:t>\</w:t>
            </w:r>
            <w:r w:rsidR="00BF5E6B">
              <w:rPr>
                <w:rFonts w:ascii="Courier New" w:hAnsi="Courier New" w:cs="Courier New"/>
                <w:sz w:val="16"/>
                <w:szCs w:val="16"/>
              </w:rPr>
              <w:t>username</w:t>
            </w:r>
            <w:r>
              <w:rPr>
                <w:rFonts w:ascii="Courier New" w:hAnsi="Courier New" w:cs="Courier New"/>
                <w:sz w:val="16"/>
                <w:szCs w:val="16"/>
              </w:rPr>
              <w:t>', error code 0x54b.'. Use the action and error to determine the cause of the failure and resubmit the request.</w:t>
            </w:r>
          </w:p>
        </w:tc>
      </w:tr>
    </w:tbl>
    <w:p w:rsidR="000F670E" w:rsidRDefault="00BD4A28" w:rsidP="00062D24">
      <w:r>
        <w:t>To fix t</w:t>
      </w:r>
      <w:smartTag w:uri="Chem4WordSmartTag" w:element="tag">
        <w:smartTagPr>
          <w:attr w:name="id" w:val="histidine"/>
        </w:smartTagPr>
        <w:r>
          <w:t>his</w:t>
        </w:r>
      </w:smartTag>
      <w:r>
        <w:t>, execute a command similar to the following before invoking Administration.EnableChange</w:t>
      </w:r>
      <w:smartTag w:uri="Chem4WordSmartTag" w:element="tag">
        <w:smartTagPr>
          <w:attr w:name="id" w:val="histidine"/>
        </w:smartTagPr>
        <w:r>
          <w:t>His</w:t>
        </w:r>
      </w:smartTag>
      <w:r>
        <w:t>tory.</w:t>
      </w:r>
    </w:p>
    <w:tbl>
      <w:tblPr>
        <w:tblStyle w:val="TableGrid"/>
        <w:tblW w:w="0" w:type="auto"/>
        <w:tblLook w:val="04A0"/>
      </w:tblPr>
      <w:tblGrid>
        <w:gridCol w:w="9576"/>
      </w:tblGrid>
      <w:tr w:rsidR="00BD4A28" w:rsidTr="00BD4A28">
        <w:trPr>
          <w:cnfStyle w:val="100000000000"/>
        </w:trPr>
        <w:tc>
          <w:tcPr>
            <w:tcW w:w="9576" w:type="dxa"/>
            <w:shd w:val="clear" w:color="auto" w:fill="auto"/>
          </w:tcPr>
          <w:p w:rsidR="00BD4A28" w:rsidRPr="00BD4A28" w:rsidRDefault="00BD4A28" w:rsidP="00BD4A28">
            <w:pPr>
              <w:autoSpaceDE w:val="0"/>
              <w:autoSpaceDN w:val="0"/>
              <w:rPr>
                <w:rFonts w:ascii="Courier New" w:hAnsi="Courier New" w:cs="Courier New"/>
                <w:color w:val="FF0000"/>
                <w:sz w:val="16"/>
                <w:szCs w:val="16"/>
              </w:rPr>
            </w:pPr>
            <w:r>
              <w:rPr>
                <w:rFonts w:ascii="Courier New" w:hAnsi="Courier New" w:cs="Courier New"/>
                <w:color w:val="0000FF"/>
                <w:sz w:val="16"/>
                <w:szCs w:val="16"/>
              </w:rPr>
              <w:t>exec</w:t>
            </w:r>
            <w:r>
              <w:rPr>
                <w:rFonts w:ascii="Courier New" w:hAnsi="Courier New" w:cs="Courier New"/>
                <w:sz w:val="16"/>
                <w:szCs w:val="16"/>
              </w:rPr>
              <w:t xml:space="preserve"> </w:t>
            </w:r>
            <w:r>
              <w:rPr>
                <w:rFonts w:ascii="Courier New" w:hAnsi="Courier New" w:cs="Courier New"/>
                <w:color w:val="800000"/>
                <w:sz w:val="16"/>
                <w:szCs w:val="16"/>
              </w:rPr>
              <w:t>sp_changedbowner</w:t>
            </w:r>
            <w:r>
              <w:rPr>
                <w:rFonts w:ascii="Courier New" w:hAnsi="Courier New" w:cs="Courier New"/>
                <w:color w:val="0000FF"/>
                <w:sz w:val="16"/>
                <w:szCs w:val="16"/>
              </w:rPr>
              <w:t xml:space="preserve"> </w:t>
            </w:r>
            <w:r>
              <w:rPr>
                <w:rFonts w:ascii="Courier New" w:hAnsi="Courier New" w:cs="Courier New"/>
                <w:color w:val="FF0000"/>
                <w:sz w:val="16"/>
                <w:szCs w:val="16"/>
              </w:rPr>
              <w:t>'sa'</w:t>
            </w:r>
            <w:r>
              <w:rPr>
                <w:rFonts w:ascii="Courier New" w:hAnsi="Courier New" w:cs="Courier New"/>
                <w:color w:val="808080"/>
                <w:sz w:val="16"/>
                <w:szCs w:val="16"/>
              </w:rPr>
              <w:t>,</w:t>
            </w:r>
            <w:r>
              <w:rPr>
                <w:rFonts w:ascii="Courier New" w:hAnsi="Courier New" w:cs="Courier New"/>
                <w:color w:val="FF0000"/>
                <w:sz w:val="16"/>
                <w:szCs w:val="16"/>
              </w:rPr>
              <w:t>'dbo'</w:t>
            </w:r>
          </w:p>
        </w:tc>
      </w:tr>
    </w:tbl>
    <w:p w:rsidR="00E241F6" w:rsidRPr="00BB10A7" w:rsidRDefault="00394DC2" w:rsidP="00351AB7">
      <w:pPr>
        <w:pStyle w:val="Heading2"/>
      </w:pPr>
      <w:bookmarkStart w:id="103" w:name="_Toc226790791"/>
      <w:bookmarkStart w:id="104" w:name="_Toc228951265"/>
      <w:r>
        <w:t>Backup-Restore Scenarios</w:t>
      </w:r>
      <w:bookmarkEnd w:id="103"/>
      <w:bookmarkEnd w:id="104"/>
    </w:p>
    <w:p w:rsidR="00062A7E" w:rsidRPr="00BB10A7" w:rsidRDefault="00140DD4" w:rsidP="00BB10A7">
      <w:r w:rsidRPr="00140DD4">
        <w:t xml:space="preserve">During backup and restore of </w:t>
      </w:r>
      <w:r w:rsidR="00D364DF">
        <w:t>a change-</w:t>
      </w:r>
      <w:smartTag w:uri="Chem4WordSmartTag" w:element="tag">
        <w:smartTagPr>
          <w:attr w:name="id" w:val="histidine"/>
        </w:smartTagPr>
        <w:r w:rsidR="00D364DF">
          <w:t>his</w:t>
        </w:r>
      </w:smartTag>
      <w:r w:rsidR="00D364DF">
        <w:t xml:space="preserve">tory-enabled </w:t>
      </w:r>
      <w:r w:rsidRPr="00140DD4">
        <w:t xml:space="preserve">Zentity database, all configuration </w:t>
      </w:r>
      <w:smartTag w:uri="Chem4WordSmartTag" w:element="tag">
        <w:smartTagPr>
          <w:attr w:name="id" w:val="valine"/>
        </w:smartTagPr>
        <w:r w:rsidRPr="00140DD4">
          <w:t>val</w:t>
        </w:r>
      </w:smartTag>
      <w:r w:rsidRPr="00140DD4">
        <w:t>ues and capture instances are restored. However, the jobs to populate and cleanup capture instances and '</w:t>
      </w:r>
      <w:smartTag w:uri="Chem4WordSmartTag" w:element="tag">
        <w:smartTagPr>
          <w:attr w:name="id" w:val="proline"/>
        </w:smartTagPr>
        <w:r w:rsidRPr="00140DD4">
          <w:t>Pro</w:t>
        </w:r>
      </w:smartTag>
      <w:r w:rsidRPr="00140DD4">
        <w:t>cessNextLSN' are not restored on the t</w:t>
      </w:r>
      <w:smartTag w:uri="Chem4WordSmartTag" w:element="tag">
        <w:smartTagPr>
          <w:attr w:name="id" w:val="arginine"/>
        </w:smartTagPr>
        <w:r w:rsidRPr="00140DD4">
          <w:t>arg</w:t>
        </w:r>
      </w:smartTag>
      <w:r w:rsidRPr="00140DD4">
        <w:t xml:space="preserve">et </w:t>
      </w:r>
      <w:smartTag w:uri="Chem4WordSmartTag" w:element="tag">
        <w:smartTagPr>
          <w:attr w:name="id" w:val="serine"/>
        </w:smartTagPr>
        <w:r w:rsidRPr="00140DD4">
          <w:t>ser</w:t>
        </w:r>
      </w:smartTag>
      <w:r w:rsidRPr="00140DD4">
        <w:t xml:space="preserve">ver. So, even though sys.databases and sys.tables show that the database and table are configured for change data capture, no entries are created in the capture </w:t>
      </w:r>
      <w:r w:rsidR="007606C1">
        <w:t>tables</w:t>
      </w:r>
      <w:r w:rsidRPr="00140DD4">
        <w:t xml:space="preserve"> and hence the </w:t>
      </w:r>
      <w:r w:rsidR="007606C1">
        <w:t>coupling</w:t>
      </w:r>
      <w:r w:rsidRPr="00140DD4">
        <w:t xml:space="preserve"> tables. To fix t</w:t>
      </w:r>
      <w:smartTag w:uri="Chem4WordSmartTag" w:element="tag">
        <w:smartTagPr>
          <w:attr w:name="id" w:val="histidine"/>
        </w:smartTagPr>
        <w:r w:rsidRPr="00140DD4">
          <w:t>his</w:t>
        </w:r>
      </w:smartTag>
      <w:r w:rsidRPr="00140DD4">
        <w:t xml:space="preserve">, disable change </w:t>
      </w:r>
      <w:smartTag w:uri="Chem4WordSmartTag" w:element="tag">
        <w:smartTagPr>
          <w:attr w:name="id" w:val="histidine"/>
        </w:smartTagPr>
        <w:r w:rsidRPr="00140DD4">
          <w:t>his</w:t>
        </w:r>
      </w:smartTag>
      <w:r w:rsidRPr="00140DD4">
        <w:t xml:space="preserve">tory logging and then re-enable it again using stored </w:t>
      </w:r>
      <w:smartTag w:uri="Chem4WordSmartTag" w:element="tag">
        <w:smartTagPr>
          <w:attr w:name="id" w:val="proline"/>
        </w:smartTagPr>
        <w:r w:rsidRPr="00140DD4">
          <w:t>pro</w:t>
        </w:r>
      </w:smartTag>
      <w:r w:rsidRPr="00140DD4">
        <w:t>cedures Administration.DisableChange</w:t>
      </w:r>
      <w:smartTag w:uri="Chem4WordSmartTag" w:element="tag">
        <w:smartTagPr>
          <w:attr w:name="id" w:val="histidine"/>
        </w:smartTagPr>
        <w:r w:rsidRPr="00140DD4">
          <w:t>His</w:t>
        </w:r>
      </w:smartTag>
      <w:r w:rsidRPr="00140DD4">
        <w:t>tory and Administration.EnableChange</w:t>
      </w:r>
      <w:smartTag w:uri="Chem4WordSmartTag" w:element="tag">
        <w:smartTagPr>
          <w:attr w:name="id" w:val="histidine"/>
        </w:smartTagPr>
        <w:r w:rsidRPr="00140DD4">
          <w:t>His</w:t>
        </w:r>
      </w:smartTag>
      <w:r w:rsidRPr="00140DD4">
        <w:t>tory.</w:t>
      </w:r>
      <w:r>
        <w:t xml:space="preserve"> </w:t>
      </w:r>
    </w:p>
    <w:p w:rsidR="00343FFC" w:rsidRDefault="00F34966" w:rsidP="00351AB7">
      <w:pPr>
        <w:pStyle w:val="Heading2"/>
      </w:pPr>
      <w:bookmarkStart w:id="105" w:name="_Toc226790792"/>
      <w:bookmarkStart w:id="106" w:name="_Toc228951266"/>
      <w:bookmarkStart w:id="107" w:name="_Toc202265197"/>
      <w:r>
        <w:t>Data Loss Scenarios</w:t>
      </w:r>
      <w:bookmarkEnd w:id="105"/>
      <w:bookmarkEnd w:id="106"/>
    </w:p>
    <w:p w:rsidR="00343FFC" w:rsidRDefault="00343FFC" w:rsidP="00343FFC">
      <w:r>
        <w:t xml:space="preserve">When a table is enabled for change data capture, SQL </w:t>
      </w:r>
      <w:smartTag w:uri="Chem4WordSmartTag" w:element="tag">
        <w:smartTagPr>
          <w:attr w:name="id" w:val="serine"/>
        </w:smartTagPr>
        <w:r>
          <w:t>Ser</w:t>
        </w:r>
      </w:smartTag>
      <w:r>
        <w:t xml:space="preserve">ver tries to keep the structure of capture table intact. </w:t>
      </w:r>
      <w:r w:rsidRPr="00DD5042">
        <w:t xml:space="preserve">If a tracked column is dropped, null </w:t>
      </w:r>
      <w:smartTag w:uri="Chem4WordSmartTag" w:element="tag">
        <w:smartTagPr>
          <w:attr w:name="id" w:val="valine"/>
        </w:smartTagPr>
        <w:r w:rsidRPr="00DD5042">
          <w:t>val</w:t>
        </w:r>
      </w:smartTag>
      <w:r w:rsidRPr="00DD5042">
        <w:t xml:space="preserve">ues will be supplied for the column in the subsequent change entries. </w:t>
      </w:r>
      <w:r>
        <w:t>I</w:t>
      </w:r>
      <w:r w:rsidRPr="00DD5042">
        <w:t xml:space="preserve">f an existing column undergoes a change in its data type, the change is </w:t>
      </w:r>
      <w:smartTag w:uri="Chem4WordSmartTag" w:element="tag">
        <w:smartTagPr>
          <w:attr w:name="id" w:val="proline"/>
        </w:smartTagPr>
        <w:r w:rsidRPr="00DD5042">
          <w:t>pro</w:t>
        </w:r>
      </w:smartTag>
      <w:r w:rsidRPr="00DD5042">
        <w:t xml:space="preserve">pagated to the </w:t>
      </w:r>
      <w:r>
        <w:t>capture</w:t>
      </w:r>
      <w:r w:rsidRPr="00DD5042">
        <w:t xml:space="preserve"> table.</w:t>
      </w:r>
      <w:r>
        <w:t xml:space="preserve"> Finally, the</w:t>
      </w:r>
      <w:r w:rsidRPr="00DD5042">
        <w:t xml:space="preserve"> capture </w:t>
      </w:r>
      <w:smartTag w:uri="Chem4WordSmartTag" w:element="tag">
        <w:smartTagPr>
          <w:attr w:name="id" w:val="proline"/>
        </w:smartTagPr>
        <w:r w:rsidRPr="00DD5042">
          <w:t>pro</w:t>
        </w:r>
      </w:smartTag>
      <w:r w:rsidRPr="00DD5042">
        <w:t>cess</w:t>
      </w:r>
      <w:r>
        <w:t xml:space="preserve"> </w:t>
      </w:r>
      <w:r w:rsidRPr="00DD5042">
        <w:t>ignore</w:t>
      </w:r>
      <w:r>
        <w:t>s</w:t>
      </w:r>
      <w:r w:rsidRPr="00DD5042">
        <w:t xml:space="preserve"> any new columns that are not identified for capture when the source table was enabled for change data capture.</w:t>
      </w:r>
      <w:r>
        <w:t xml:space="preserve"> T</w:t>
      </w:r>
      <w:smartTag w:uri="Chem4WordSmartTag" w:element="tag">
        <w:smartTagPr>
          <w:attr w:name="id" w:val="histidine"/>
        </w:smartTagPr>
        <w:r>
          <w:t>his</w:t>
        </w:r>
      </w:smartTag>
      <w:r>
        <w:t xml:space="preserve"> can lead to data losses for the new sc</w:t>
      </w:r>
      <w:smartTag w:uri="Chem4WordSmartTag" w:element="tag">
        <w:smartTagPr>
          <w:attr w:name="id" w:val="alanine"/>
        </w:smartTagPr>
        <w:r>
          <w:t>ala</w:t>
        </w:r>
      </w:smartTag>
      <w:r>
        <w:t xml:space="preserve">r </w:t>
      </w:r>
      <w:smartTag w:uri="Chem4WordSmartTag" w:element="tag">
        <w:smartTagPr>
          <w:attr w:name="id" w:val="proline"/>
        </w:smartTagPr>
        <w:r>
          <w:t>pro</w:t>
        </w:r>
      </w:smartTag>
      <w:r>
        <w:t>perties introduced in the custom resource types.</w:t>
      </w:r>
    </w:p>
    <w:p w:rsidR="00343FFC" w:rsidRDefault="00343FFC" w:rsidP="00343FFC">
      <w:r>
        <w:t xml:space="preserve">To lessen such losses, we create a new capture instance each time </w:t>
      </w:r>
      <w:r w:rsidR="00B83FD4">
        <w:t>the schema of Core.Resource table is changed.</w:t>
      </w:r>
      <w:r>
        <w:t xml:space="preserve"> The new capture instance mirrors the new schema of </w:t>
      </w:r>
      <w:r w:rsidR="00B83FD4">
        <w:t>Core.Resource</w:t>
      </w:r>
      <w:r>
        <w:t>. Wh</w:t>
      </w:r>
      <w:smartTag w:uri="Chem4WordSmartTag" w:element="tag">
        <w:smartTagPr>
          <w:attr w:name="id" w:val="isoleucine"/>
        </w:smartTagPr>
        <w:r>
          <w:t>ile</w:t>
        </w:r>
      </w:smartTag>
      <w:r>
        <w:t xml:space="preserve"> </w:t>
      </w:r>
      <w:smartTag w:uri="Chem4WordSmartTag" w:element="tag">
        <w:smartTagPr>
          <w:attr w:name="id" w:val="proline"/>
        </w:smartTagPr>
        <w:r>
          <w:t>pro</w:t>
        </w:r>
      </w:smartTag>
      <w:r>
        <w:t>cessing the change sets, we enumerate all capture instances that host data for the change set. In case, multiple capture instances host the data for the same change set, we pick the latest one since it is the one that mirrors the latest schema. Then entries from t</w:t>
      </w:r>
      <w:smartTag w:uri="Chem4WordSmartTag" w:element="tag">
        <w:smartTagPr>
          <w:attr w:name="id" w:val="histidine"/>
        </w:smartTagPr>
        <w:r>
          <w:t>his</w:t>
        </w:r>
      </w:smartTag>
      <w:r>
        <w:t xml:space="preserve"> capture instance are copied over to Administration.ResourceChange table. Since, SQL </w:t>
      </w:r>
      <w:smartTag w:uri="Chem4WordSmartTag" w:element="tag">
        <w:smartTagPr>
          <w:attr w:name="id" w:val="serine"/>
        </w:smartTagPr>
        <w:r>
          <w:t>Ser</w:t>
        </w:r>
      </w:smartTag>
      <w:r>
        <w:t>ver allows only two capture instances per source table, we have to drop the oldest capture instance if there are already two capture instances present.</w:t>
      </w:r>
    </w:p>
    <w:p w:rsidR="00343FFC" w:rsidRDefault="00343FFC" w:rsidP="00343FFC">
      <w:r>
        <w:t xml:space="preserve">However, there are still some scenarios where change </w:t>
      </w:r>
      <w:smartTag w:uri="Chem4WordSmartTag" w:element="tag">
        <w:smartTagPr>
          <w:attr w:name="id" w:val="histidine"/>
        </w:smartTagPr>
        <w:r>
          <w:t>his</w:t>
        </w:r>
      </w:smartTag>
      <w:r>
        <w:t>tory data might be lost. For example, consider the following sequence of events.</w:t>
      </w:r>
    </w:p>
    <w:tbl>
      <w:tblPr>
        <w:tblStyle w:val="TableGrid"/>
        <w:tblW w:w="0" w:type="auto"/>
        <w:tblLook w:val="04A0"/>
      </w:tblPr>
      <w:tblGrid>
        <w:gridCol w:w="720"/>
        <w:gridCol w:w="5043"/>
        <w:gridCol w:w="3813"/>
      </w:tblGrid>
      <w:tr w:rsidR="00343FFC" w:rsidTr="000F670E">
        <w:trPr>
          <w:cnfStyle w:val="100000000000"/>
        </w:trPr>
        <w:tc>
          <w:tcPr>
            <w:tcW w:w="720" w:type="dxa"/>
          </w:tcPr>
          <w:p w:rsidR="00343FFC" w:rsidRDefault="00343FFC" w:rsidP="000F670E">
            <w:r>
              <w:t>S.no.</w:t>
            </w:r>
          </w:p>
        </w:tc>
        <w:tc>
          <w:tcPr>
            <w:tcW w:w="5043" w:type="dxa"/>
          </w:tcPr>
          <w:p w:rsidR="00343FFC" w:rsidRDefault="00343FFC" w:rsidP="000F670E">
            <w:r>
              <w:t>Event</w:t>
            </w:r>
          </w:p>
        </w:tc>
        <w:tc>
          <w:tcPr>
            <w:tcW w:w="3813" w:type="dxa"/>
          </w:tcPr>
          <w:p w:rsidR="00343FFC" w:rsidRDefault="00343FFC" w:rsidP="000F670E">
            <w:r>
              <w:t>Effect</w:t>
            </w:r>
          </w:p>
        </w:tc>
      </w:tr>
      <w:tr w:rsidR="00343FFC" w:rsidTr="000F670E">
        <w:tc>
          <w:tcPr>
            <w:tcW w:w="720" w:type="dxa"/>
          </w:tcPr>
          <w:p w:rsidR="00343FFC" w:rsidRDefault="00343FFC" w:rsidP="000F670E">
            <w:r>
              <w:t>1</w:t>
            </w:r>
          </w:p>
        </w:tc>
        <w:tc>
          <w:tcPr>
            <w:tcW w:w="5043" w:type="dxa"/>
          </w:tcPr>
          <w:p w:rsidR="00343FFC" w:rsidRDefault="00343FFC" w:rsidP="000F670E">
            <w:r>
              <w:t>Create CustomTypeA</w:t>
            </w:r>
          </w:p>
          <w:p w:rsidR="00343FFC" w:rsidRDefault="00343FFC" w:rsidP="000F670E">
            <w:r>
              <w:t xml:space="preserve"> (ZentityContext.DataModel.Synchronize())</w:t>
            </w:r>
          </w:p>
        </w:tc>
        <w:tc>
          <w:tcPr>
            <w:tcW w:w="3813" w:type="dxa"/>
          </w:tcPr>
          <w:p w:rsidR="00343FFC" w:rsidRDefault="00343FFC" w:rsidP="00901986">
            <w:r>
              <w:t>A new capture instance is created cdc.Core_</w:t>
            </w:r>
            <w:r w:rsidR="00901986">
              <w:t>Resource</w:t>
            </w:r>
            <w:r>
              <w:t>_1. The capture instance name is only for illustration, actual name is different than t</w:t>
            </w:r>
            <w:smartTag w:uri="Chem4WordSmartTag" w:element="tag">
              <w:smartTagPr>
                <w:attr w:name="id" w:val="histidine"/>
              </w:smartTagPr>
              <w:r>
                <w:t>his</w:t>
              </w:r>
            </w:smartTag>
            <w:r>
              <w:t>.</w:t>
            </w:r>
          </w:p>
        </w:tc>
      </w:tr>
      <w:tr w:rsidR="00343FFC" w:rsidTr="000F670E">
        <w:trPr>
          <w:cnfStyle w:val="000000010000"/>
        </w:trPr>
        <w:tc>
          <w:tcPr>
            <w:tcW w:w="720" w:type="dxa"/>
          </w:tcPr>
          <w:p w:rsidR="00343FFC" w:rsidRDefault="00343FFC" w:rsidP="000F670E">
            <w:r>
              <w:t>2</w:t>
            </w:r>
          </w:p>
        </w:tc>
        <w:tc>
          <w:tcPr>
            <w:tcW w:w="5043" w:type="dxa"/>
          </w:tcPr>
          <w:p w:rsidR="00343FFC" w:rsidRDefault="00343FFC" w:rsidP="000F670E">
            <w:r>
              <w:t>Create instances of CustomTypeA</w:t>
            </w:r>
          </w:p>
        </w:tc>
        <w:tc>
          <w:tcPr>
            <w:tcW w:w="3813" w:type="dxa"/>
          </w:tcPr>
          <w:p w:rsidR="00343FFC" w:rsidRDefault="00343FFC" w:rsidP="000F670E">
            <w:r>
              <w:t>Entries are created in cdc.Core_CustomTypeA_1.</w:t>
            </w:r>
          </w:p>
        </w:tc>
      </w:tr>
      <w:tr w:rsidR="00343FFC" w:rsidTr="000F670E">
        <w:tc>
          <w:tcPr>
            <w:tcW w:w="720" w:type="dxa"/>
          </w:tcPr>
          <w:p w:rsidR="00343FFC" w:rsidRDefault="00343FFC" w:rsidP="000F670E">
            <w:r>
              <w:t>3</w:t>
            </w:r>
          </w:p>
        </w:tc>
        <w:tc>
          <w:tcPr>
            <w:tcW w:w="5043" w:type="dxa"/>
          </w:tcPr>
          <w:p w:rsidR="00343FFC" w:rsidRDefault="00343FFC" w:rsidP="000F670E">
            <w:r>
              <w:t xml:space="preserve">Update the definition of CustomTypeA, add </w:t>
            </w:r>
            <w:smartTag w:uri="Chem4WordSmartTag" w:element="tag">
              <w:smartTagPr>
                <w:attr w:name="id" w:val="proline"/>
              </w:smartTagPr>
              <w:r>
                <w:t>Pro</w:t>
              </w:r>
            </w:smartTag>
            <w:r>
              <w:t>pertyA</w:t>
            </w:r>
          </w:p>
        </w:tc>
        <w:tc>
          <w:tcPr>
            <w:tcW w:w="3813" w:type="dxa"/>
          </w:tcPr>
          <w:p w:rsidR="00343FFC" w:rsidRDefault="00343FFC" w:rsidP="000F670E">
            <w:r>
              <w:t>Another capture instance will be created, cdc.Core_CustomTypeA_2.</w:t>
            </w:r>
          </w:p>
        </w:tc>
      </w:tr>
      <w:tr w:rsidR="00343FFC" w:rsidTr="000F670E">
        <w:trPr>
          <w:cnfStyle w:val="000000010000"/>
        </w:trPr>
        <w:tc>
          <w:tcPr>
            <w:tcW w:w="720" w:type="dxa"/>
          </w:tcPr>
          <w:p w:rsidR="00343FFC" w:rsidRDefault="00343FFC" w:rsidP="000F670E">
            <w:r>
              <w:t>4</w:t>
            </w:r>
          </w:p>
        </w:tc>
        <w:tc>
          <w:tcPr>
            <w:tcW w:w="5043" w:type="dxa"/>
          </w:tcPr>
          <w:p w:rsidR="00343FFC" w:rsidRDefault="00343FFC" w:rsidP="000F670E">
            <w:r>
              <w:t>Create some more instances</w:t>
            </w:r>
          </w:p>
        </w:tc>
        <w:tc>
          <w:tcPr>
            <w:tcW w:w="3813" w:type="dxa"/>
          </w:tcPr>
          <w:p w:rsidR="00343FFC" w:rsidRDefault="00343FFC" w:rsidP="000F670E">
            <w:r>
              <w:t>Both capture instances will be populated.</w:t>
            </w:r>
          </w:p>
        </w:tc>
      </w:tr>
      <w:tr w:rsidR="00343FFC" w:rsidTr="000F670E">
        <w:tc>
          <w:tcPr>
            <w:tcW w:w="720" w:type="dxa"/>
          </w:tcPr>
          <w:p w:rsidR="00343FFC" w:rsidRDefault="00343FFC" w:rsidP="000F670E">
            <w:r>
              <w:t>5</w:t>
            </w:r>
          </w:p>
        </w:tc>
        <w:tc>
          <w:tcPr>
            <w:tcW w:w="5043" w:type="dxa"/>
          </w:tcPr>
          <w:p w:rsidR="00343FFC" w:rsidRDefault="00343FFC" w:rsidP="000F670E">
            <w:r>
              <w:t xml:space="preserve">Update the definition of CustomTypeA, remove </w:t>
            </w:r>
            <w:smartTag w:uri="Chem4WordSmartTag" w:element="tag">
              <w:smartTagPr>
                <w:attr w:name="id" w:val="proline"/>
              </w:smartTagPr>
              <w:r>
                <w:t>Pro</w:t>
              </w:r>
            </w:smartTag>
            <w:r>
              <w:t>pertyA</w:t>
            </w:r>
          </w:p>
        </w:tc>
        <w:tc>
          <w:tcPr>
            <w:tcW w:w="3813" w:type="dxa"/>
          </w:tcPr>
          <w:p w:rsidR="00343FFC" w:rsidRDefault="00343FFC" w:rsidP="000F670E">
            <w:r>
              <w:t xml:space="preserve">New capture instance, </w:t>
            </w:r>
            <w:r>
              <w:lastRenderedPageBreak/>
              <w:t>cdc.Core_CustomTypeA_3, will be created and cdc.Core_CustomTypeA_1 will be dropped since there can only be two capture instances on a source table.</w:t>
            </w:r>
          </w:p>
        </w:tc>
      </w:tr>
    </w:tbl>
    <w:p w:rsidR="00343FFC" w:rsidRDefault="000123FA" w:rsidP="00343FFC">
      <w:r>
        <w:lastRenderedPageBreak/>
        <w:t xml:space="preserve">If </w:t>
      </w:r>
      <w:r w:rsidR="00343FFC">
        <w:t xml:space="preserve">the scheduled job, </w:t>
      </w:r>
      <w:smartTag w:uri="Chem4WordSmartTag" w:element="tag">
        <w:smartTagPr>
          <w:attr w:name="id" w:val="proline"/>
        </w:smartTagPr>
        <w:r w:rsidR="00343FFC">
          <w:t>Pro</w:t>
        </w:r>
      </w:smartTag>
      <w:r w:rsidR="00343FFC">
        <w:t>cessNextLSN, finishe</w:t>
      </w:r>
      <w:r>
        <w:t>s</w:t>
      </w:r>
      <w:r w:rsidR="00343FFC">
        <w:t xml:space="preserve"> before event 2 and the events 2-5 happen in quick succession before the next run of the job. Since cdc.Core_CustomType_1 is now dropped, the information for event 2 </w:t>
      </w:r>
      <w:r>
        <w:t xml:space="preserve">will be </w:t>
      </w:r>
      <w:r w:rsidR="00343FFC">
        <w:t xml:space="preserve">lost. </w:t>
      </w:r>
    </w:p>
    <w:p w:rsidR="00343FFC" w:rsidRDefault="00343FFC" w:rsidP="00343FFC">
      <w:r>
        <w:t>Another scenario is wh</w:t>
      </w:r>
      <w:smartTag w:uri="Chem4WordSmartTag" w:element="tag">
        <w:smartTagPr>
          <w:attr w:name="id" w:val="isoleucine"/>
        </w:smartTagPr>
        <w:r>
          <w:t>ile</w:t>
        </w:r>
      </w:smartTag>
      <w:r>
        <w:t xml:space="preserve"> disabling change </w:t>
      </w:r>
      <w:smartTag w:uri="Chem4WordSmartTag" w:element="tag">
        <w:smartTagPr>
          <w:attr w:name="id" w:val="histidine"/>
        </w:smartTagPr>
        <w:r>
          <w:t>his</w:t>
        </w:r>
      </w:smartTag>
      <w:r>
        <w:t>tory. Again consider the following sequence of events</w:t>
      </w:r>
      <w:r w:rsidR="000123FA">
        <w:t>:</w:t>
      </w:r>
    </w:p>
    <w:tbl>
      <w:tblPr>
        <w:tblStyle w:val="TableGrid"/>
        <w:tblW w:w="0" w:type="auto"/>
        <w:tblLook w:val="04A0"/>
      </w:tblPr>
      <w:tblGrid>
        <w:gridCol w:w="720"/>
        <w:gridCol w:w="5043"/>
        <w:gridCol w:w="3813"/>
      </w:tblGrid>
      <w:tr w:rsidR="00343FFC" w:rsidTr="000F670E">
        <w:trPr>
          <w:cnfStyle w:val="100000000000"/>
        </w:trPr>
        <w:tc>
          <w:tcPr>
            <w:tcW w:w="720" w:type="dxa"/>
          </w:tcPr>
          <w:p w:rsidR="00343FFC" w:rsidRDefault="00343FFC" w:rsidP="000F670E">
            <w:r>
              <w:t>S.no.</w:t>
            </w:r>
          </w:p>
        </w:tc>
        <w:tc>
          <w:tcPr>
            <w:tcW w:w="5043" w:type="dxa"/>
          </w:tcPr>
          <w:p w:rsidR="00343FFC" w:rsidRDefault="00343FFC" w:rsidP="000F670E">
            <w:r>
              <w:t>Event</w:t>
            </w:r>
          </w:p>
        </w:tc>
        <w:tc>
          <w:tcPr>
            <w:tcW w:w="3813" w:type="dxa"/>
          </w:tcPr>
          <w:p w:rsidR="00343FFC" w:rsidRDefault="00343FFC" w:rsidP="000F670E">
            <w:r>
              <w:t>Effect</w:t>
            </w:r>
          </w:p>
        </w:tc>
      </w:tr>
      <w:tr w:rsidR="00343FFC" w:rsidTr="000F670E">
        <w:tc>
          <w:tcPr>
            <w:tcW w:w="720" w:type="dxa"/>
          </w:tcPr>
          <w:p w:rsidR="00343FFC" w:rsidRDefault="00343FFC" w:rsidP="000F670E">
            <w:r>
              <w:t>1</w:t>
            </w:r>
          </w:p>
        </w:tc>
        <w:tc>
          <w:tcPr>
            <w:tcW w:w="5043" w:type="dxa"/>
          </w:tcPr>
          <w:p w:rsidR="00343FFC" w:rsidRDefault="00343FFC" w:rsidP="000F670E">
            <w:r>
              <w:t>Create instances of Publications</w:t>
            </w:r>
          </w:p>
        </w:tc>
        <w:tc>
          <w:tcPr>
            <w:tcW w:w="3813" w:type="dxa"/>
          </w:tcPr>
          <w:p w:rsidR="00343FFC" w:rsidRDefault="00343FFC" w:rsidP="00865CD3">
            <w:r>
              <w:t>Entries are created in cdc.Core_Resource_</w:t>
            </w:r>
            <w:r w:rsidR="00865CD3">
              <w:t>1</w:t>
            </w:r>
            <w:r>
              <w:t>.</w:t>
            </w:r>
          </w:p>
        </w:tc>
      </w:tr>
      <w:tr w:rsidR="00343FFC" w:rsidTr="000F670E">
        <w:trPr>
          <w:cnfStyle w:val="000000010000"/>
        </w:trPr>
        <w:tc>
          <w:tcPr>
            <w:tcW w:w="720" w:type="dxa"/>
          </w:tcPr>
          <w:p w:rsidR="00343FFC" w:rsidRDefault="00343FFC" w:rsidP="000F670E">
            <w:r>
              <w:t>2</w:t>
            </w:r>
          </w:p>
        </w:tc>
        <w:tc>
          <w:tcPr>
            <w:tcW w:w="5043" w:type="dxa"/>
          </w:tcPr>
          <w:p w:rsidR="00343FFC" w:rsidRDefault="00343FFC" w:rsidP="000F670E">
            <w:r>
              <w:t xml:space="preserve">Disable change </w:t>
            </w:r>
            <w:smartTag w:uri="Chem4WordSmartTag" w:element="tag">
              <w:smartTagPr>
                <w:attr w:name="id" w:val="histidine"/>
              </w:smartTagPr>
              <w:r>
                <w:t>his</w:t>
              </w:r>
            </w:smartTag>
            <w:r>
              <w:t>tory</w:t>
            </w:r>
          </w:p>
          <w:p w:rsidR="00343FFC" w:rsidRDefault="00343FFC" w:rsidP="000F670E">
            <w:r>
              <w:t>(AdministrationContext.DisableChange</w:t>
            </w:r>
            <w:smartTag w:uri="Chem4WordSmartTag" w:element="tag">
              <w:smartTagPr>
                <w:attr w:name="id" w:val="histidine"/>
              </w:smartTagPr>
              <w:r>
                <w:t>His</w:t>
              </w:r>
            </w:smartTag>
            <w:r>
              <w:t>tory)</w:t>
            </w:r>
          </w:p>
        </w:tc>
        <w:tc>
          <w:tcPr>
            <w:tcW w:w="3813" w:type="dxa"/>
          </w:tcPr>
          <w:p w:rsidR="00343FFC" w:rsidRDefault="00343FFC" w:rsidP="000F670E">
            <w:r>
              <w:t>Change  Data Capture is turned off on database and all the capture instances are dropped.</w:t>
            </w:r>
          </w:p>
        </w:tc>
      </w:tr>
    </w:tbl>
    <w:p w:rsidR="00343FFC" w:rsidRDefault="000123FA" w:rsidP="00343FFC">
      <w:r>
        <w:t xml:space="preserve">If </w:t>
      </w:r>
      <w:r w:rsidR="00343FFC">
        <w:t xml:space="preserve">the scheduled job, </w:t>
      </w:r>
      <w:smartTag w:uri="Chem4WordSmartTag" w:element="tag">
        <w:smartTagPr>
          <w:attr w:name="id" w:val="proline"/>
        </w:smartTagPr>
        <w:r w:rsidR="00343FFC">
          <w:t>Pro</w:t>
        </w:r>
      </w:smartTag>
      <w:r w:rsidR="00343FFC">
        <w:t xml:space="preserve">cessNextLSN, </w:t>
      </w:r>
      <w:r>
        <w:t xml:space="preserve">finishes </w:t>
      </w:r>
      <w:r w:rsidR="00343FFC">
        <w:t>before event 1 and the events 1-2 happen in quick succession before the next run of the job</w:t>
      </w:r>
      <w:r>
        <w:t>, then</w:t>
      </w:r>
      <w:r w:rsidR="00343FFC">
        <w:t xml:space="preserve"> all the capture instances are dropped, </w:t>
      </w:r>
      <w:r>
        <w:t xml:space="preserve">and </w:t>
      </w:r>
      <w:r w:rsidR="00343FFC">
        <w:t xml:space="preserve">the information for event 1 </w:t>
      </w:r>
      <w:r>
        <w:t xml:space="preserve">will be </w:t>
      </w:r>
      <w:r w:rsidR="00343FFC">
        <w:t>lost.</w:t>
      </w:r>
    </w:p>
    <w:p w:rsidR="00C77E10" w:rsidRDefault="00343FFC" w:rsidP="00BA265B">
      <w:r>
        <w:t>To avoid such scenarios, y</w:t>
      </w:r>
      <w:r w:rsidRPr="000133DB">
        <w:t>ou can query the cdc.lsn_time_mapping and Administration.ChangeSet tables to get a list of change</w:t>
      </w:r>
      <w:r>
        <w:t xml:space="preserve"> </w:t>
      </w:r>
      <w:r w:rsidRPr="000133DB">
        <w:t xml:space="preserve">sets that </w:t>
      </w:r>
      <w:r w:rsidR="00D84DC4">
        <w:t xml:space="preserve">are yet to be </w:t>
      </w:r>
      <w:smartTag w:uri="Chem4WordSmartTag" w:element="tag">
        <w:smartTagPr>
          <w:attr w:name="id" w:val="proline"/>
        </w:smartTagPr>
        <w:r w:rsidRPr="000133DB">
          <w:t>pro</w:t>
        </w:r>
      </w:smartTag>
      <w:r w:rsidRPr="000133DB">
        <w:t>cessed</w:t>
      </w:r>
      <w:r w:rsidR="009D30FB">
        <w:t xml:space="preserve"> before performing ‘schema changes’ or ‘disabling change </w:t>
      </w:r>
      <w:smartTag w:uri="Chem4WordSmartTag" w:element="tag">
        <w:smartTagPr>
          <w:attr w:name="id" w:val="histidine"/>
        </w:smartTagPr>
        <w:r w:rsidR="009D30FB">
          <w:t>his</w:t>
        </w:r>
      </w:smartTag>
      <w:r w:rsidR="009D30FB">
        <w:t>tory’</w:t>
      </w:r>
      <w:r w:rsidRPr="000133DB">
        <w:t xml:space="preserve">. </w:t>
      </w:r>
      <w:bookmarkEnd w:id="107"/>
      <w:r w:rsidR="00596846">
        <w:t xml:space="preserve"> The query looks</w:t>
      </w:r>
      <w:r w:rsidR="009D30FB">
        <w:t xml:space="preserve"> like the following.</w:t>
      </w:r>
    </w:p>
    <w:tbl>
      <w:tblPr>
        <w:tblStyle w:val="TableGrid"/>
        <w:tblW w:w="0" w:type="auto"/>
        <w:tblLook w:val="04A0"/>
      </w:tblPr>
      <w:tblGrid>
        <w:gridCol w:w="9576"/>
      </w:tblGrid>
      <w:tr w:rsidR="003877BE" w:rsidTr="00D34BF9">
        <w:trPr>
          <w:cnfStyle w:val="100000000000"/>
        </w:trPr>
        <w:tc>
          <w:tcPr>
            <w:tcW w:w="9576" w:type="dxa"/>
            <w:shd w:val="clear" w:color="auto" w:fill="auto"/>
          </w:tcPr>
          <w:p w:rsidR="003877BE" w:rsidRDefault="003877BE" w:rsidP="003877BE">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SELECT</w:t>
            </w:r>
            <w:r>
              <w:rPr>
                <w:rFonts w:ascii="Courier New" w:hAnsi="Courier New" w:cs="Courier New"/>
                <w:noProof/>
                <w:sz w:val="16"/>
                <w:szCs w:val="16"/>
                <w:lang w:bidi="ar-SA"/>
              </w:rPr>
              <w:t xml:space="preserve"> [start_lsn]</w:t>
            </w:r>
            <w:r>
              <w:rPr>
                <w:rFonts w:ascii="Courier New" w:hAnsi="Courier New" w:cs="Courier New"/>
                <w:noProof/>
                <w:color w:val="808080"/>
                <w:sz w:val="16"/>
                <w:szCs w:val="16"/>
                <w:lang w:bidi="ar-SA"/>
              </w:rPr>
              <w:t>,</w:t>
            </w:r>
            <w:r>
              <w:rPr>
                <w:rFonts w:ascii="Courier New" w:hAnsi="Courier New" w:cs="Courier New"/>
                <w:noProof/>
                <w:sz w:val="16"/>
                <w:szCs w:val="16"/>
                <w:lang w:bidi="ar-SA"/>
              </w:rPr>
              <w:t xml:space="preserve"> [tran_end_time] </w:t>
            </w:r>
          </w:p>
          <w:p w:rsidR="003877BE" w:rsidRDefault="003877BE" w:rsidP="003877BE">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FROM</w:t>
            </w:r>
            <w:r>
              <w:rPr>
                <w:rFonts w:ascii="Courier New" w:hAnsi="Courier New" w:cs="Courier New"/>
                <w:noProof/>
                <w:sz w:val="16"/>
                <w:szCs w:val="16"/>
                <w:lang w:bidi="ar-SA"/>
              </w:rPr>
              <w:t xml:space="preserve"> [cdc]</w:t>
            </w:r>
            <w:r>
              <w:rPr>
                <w:rFonts w:ascii="Courier New" w:hAnsi="Courier New" w:cs="Courier New"/>
                <w:noProof/>
                <w:color w:val="808080"/>
                <w:sz w:val="16"/>
                <w:szCs w:val="16"/>
                <w:lang w:bidi="ar-SA"/>
              </w:rPr>
              <w:t>.</w:t>
            </w:r>
            <w:r>
              <w:rPr>
                <w:rFonts w:ascii="Courier New" w:hAnsi="Courier New" w:cs="Courier New"/>
                <w:noProof/>
                <w:sz w:val="16"/>
                <w:szCs w:val="16"/>
                <w:lang w:bidi="ar-SA"/>
              </w:rPr>
              <w:t xml:space="preserve">lsn_time_mapping </w:t>
            </w:r>
          </w:p>
          <w:p w:rsidR="003877BE" w:rsidRDefault="003877BE" w:rsidP="003877BE">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WHERE</w:t>
            </w:r>
            <w:r>
              <w:rPr>
                <w:rFonts w:ascii="Courier New" w:hAnsi="Courier New" w:cs="Courier New"/>
                <w:noProof/>
                <w:sz w:val="16"/>
                <w:szCs w:val="16"/>
                <w:lang w:bidi="ar-SA"/>
              </w:rPr>
              <w:t xml:space="preserve"> tran_id </w:t>
            </w:r>
            <w:r>
              <w:rPr>
                <w:rFonts w:ascii="Courier New" w:hAnsi="Courier New" w:cs="Courier New"/>
                <w:noProof/>
                <w:color w:val="808080"/>
                <w:sz w:val="16"/>
                <w:szCs w:val="16"/>
                <w:lang w:bidi="ar-SA"/>
              </w:rPr>
              <w:t>&lt;&gt;</w:t>
            </w:r>
            <w:r>
              <w:rPr>
                <w:rFonts w:ascii="Courier New" w:hAnsi="Courier New" w:cs="Courier New"/>
                <w:noProof/>
                <w:sz w:val="16"/>
                <w:szCs w:val="16"/>
                <w:lang w:bidi="ar-SA"/>
              </w:rPr>
              <w:t xml:space="preserve"> 0x00</w:t>
            </w:r>
          </w:p>
          <w:p w:rsidR="003877BE" w:rsidRDefault="003877BE" w:rsidP="003877B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EXCEPT</w:t>
            </w:r>
          </w:p>
          <w:p w:rsidR="003877BE" w:rsidRDefault="003877BE" w:rsidP="003877BE">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SELECT</w:t>
            </w:r>
            <w:r>
              <w:rPr>
                <w:rFonts w:ascii="Courier New" w:hAnsi="Courier New" w:cs="Courier New"/>
                <w:noProof/>
                <w:sz w:val="16"/>
                <w:szCs w:val="16"/>
                <w:lang w:bidi="ar-SA"/>
              </w:rPr>
              <w:t xml:space="preserve"> Administration</w:t>
            </w:r>
            <w:r>
              <w:rPr>
                <w:rFonts w:ascii="Courier New" w:hAnsi="Courier New" w:cs="Courier New"/>
                <w:noProof/>
                <w:color w:val="808080"/>
                <w:sz w:val="16"/>
                <w:szCs w:val="16"/>
                <w:lang w:bidi="ar-SA"/>
              </w:rPr>
              <w:t>.</w:t>
            </w:r>
            <w:r>
              <w:rPr>
                <w:rFonts w:ascii="Courier New" w:hAnsi="Courier New" w:cs="Courier New"/>
                <w:noProof/>
                <w:sz w:val="16"/>
                <w:szCs w:val="16"/>
                <w:lang w:bidi="ar-SA"/>
              </w:rPr>
              <w:t>fn_hexstrtovarbin</w:t>
            </w:r>
            <w:r>
              <w:rPr>
                <w:rFonts w:ascii="Courier New" w:hAnsi="Courier New" w:cs="Courier New"/>
                <w:noProof/>
                <w:color w:val="808080"/>
                <w:sz w:val="16"/>
                <w:szCs w:val="16"/>
                <w:lang w:bidi="ar-SA"/>
              </w:rPr>
              <w:t>(</w:t>
            </w:r>
            <w:r>
              <w:rPr>
                <w:rFonts w:ascii="Courier New" w:hAnsi="Courier New" w:cs="Courier New"/>
                <w:noProof/>
                <w:sz w:val="16"/>
                <w:szCs w:val="16"/>
                <w:lang w:bidi="ar-SA"/>
              </w:rPr>
              <w:t>[Id]</w:t>
            </w:r>
            <w:r>
              <w:rPr>
                <w:rFonts w:ascii="Courier New" w:hAnsi="Courier New" w:cs="Courier New"/>
                <w:noProof/>
                <w:color w:val="808080"/>
                <w:sz w:val="16"/>
                <w:szCs w:val="16"/>
                <w:lang w:bidi="ar-SA"/>
              </w:rPr>
              <w:t>)</w:t>
            </w:r>
            <w:r>
              <w:rPr>
                <w:rFonts w:ascii="Courier New" w:hAnsi="Courier New" w:cs="Courier New"/>
                <w:noProof/>
                <w:sz w:val="16"/>
                <w:szCs w:val="16"/>
                <w:lang w:bidi="ar-SA"/>
              </w:rPr>
              <w:t xml:space="preserve"> [start_lsn]</w:t>
            </w:r>
            <w:r>
              <w:rPr>
                <w:rFonts w:ascii="Courier New" w:hAnsi="Courier New" w:cs="Courier New"/>
                <w:noProof/>
                <w:color w:val="808080"/>
                <w:sz w:val="16"/>
                <w:szCs w:val="16"/>
                <w:lang w:bidi="ar-SA"/>
              </w:rPr>
              <w:t>,</w:t>
            </w:r>
            <w:r>
              <w:rPr>
                <w:rFonts w:ascii="Courier New" w:hAnsi="Courier New" w:cs="Courier New"/>
                <w:noProof/>
                <w:sz w:val="16"/>
                <w:szCs w:val="16"/>
                <w:lang w:bidi="ar-SA"/>
              </w:rPr>
              <w:t xml:space="preserve"> [DateCreated] [tran_end_time] </w:t>
            </w:r>
          </w:p>
          <w:p w:rsidR="003877BE" w:rsidRDefault="003877BE" w:rsidP="003877BE">
            <w:r>
              <w:rPr>
                <w:rFonts w:ascii="Courier New" w:hAnsi="Courier New" w:cs="Courier New"/>
                <w:noProof/>
                <w:color w:val="0000FF"/>
                <w:sz w:val="16"/>
                <w:szCs w:val="16"/>
                <w:lang w:bidi="ar-SA"/>
              </w:rPr>
              <w:t>FROM</w:t>
            </w:r>
            <w:r>
              <w:rPr>
                <w:rFonts w:ascii="Courier New" w:hAnsi="Courier New" w:cs="Courier New"/>
                <w:noProof/>
                <w:sz w:val="16"/>
                <w:szCs w:val="16"/>
                <w:lang w:bidi="ar-SA"/>
              </w:rPr>
              <w:t xml:space="preserve"> [Administration]</w:t>
            </w:r>
            <w:r>
              <w:rPr>
                <w:rFonts w:ascii="Courier New" w:hAnsi="Courier New" w:cs="Courier New"/>
                <w:noProof/>
                <w:color w:val="808080"/>
                <w:sz w:val="16"/>
                <w:szCs w:val="16"/>
                <w:lang w:bidi="ar-SA"/>
              </w:rPr>
              <w:t>.</w:t>
            </w:r>
            <w:r>
              <w:rPr>
                <w:rFonts w:ascii="Courier New" w:hAnsi="Courier New" w:cs="Courier New"/>
                <w:noProof/>
                <w:sz w:val="16"/>
                <w:szCs w:val="16"/>
                <w:lang w:bidi="ar-SA"/>
              </w:rPr>
              <w:t>ChangeSet</w:t>
            </w:r>
          </w:p>
        </w:tc>
      </w:tr>
    </w:tbl>
    <w:p w:rsidR="009D30FB" w:rsidRPr="00BB10A7" w:rsidRDefault="009D30FB" w:rsidP="00BA265B"/>
    <w:sectPr w:rsidR="009D30FB" w:rsidRPr="00BB10A7" w:rsidSect="00796F78">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38D5" w:rsidRDefault="008C38D5" w:rsidP="00586118">
      <w:r>
        <w:separator/>
      </w:r>
    </w:p>
  </w:endnote>
  <w:endnote w:type="continuationSeparator" w:id="1">
    <w:p w:rsidR="008C38D5" w:rsidRDefault="008C38D5" w:rsidP="0058611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5DD7" w:rsidRDefault="00D45DD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5DD7" w:rsidRDefault="00D45DD7" w:rsidP="00BF5E6B">
    <w:pPr>
      <w:pStyle w:val="Footer"/>
    </w:pPr>
    <w:r>
      <w:t xml:space="preserve">Microsoft Research </w:t>
    </w:r>
    <w:sdt>
      <w:sdtPr>
        <w:id w:val="1163434791"/>
        <w:docPartObj>
          <w:docPartGallery w:val="Page Numbers (Bottom of Page)"/>
          <w:docPartUnique/>
        </w:docPartObj>
      </w:sdtPr>
      <w:sdtContent>
        <w:r>
          <w:tab/>
        </w:r>
        <w:r>
          <w:tab/>
        </w:r>
        <w:fldSimple w:instr=" PAGE   \* MERGEFORMAT ">
          <w:r w:rsidR="00DF335E">
            <w:rPr>
              <w:noProof/>
            </w:rPr>
            <w:t>3</w:t>
          </w:r>
        </w:fldSimple>
      </w:sdtContent>
    </w:sdt>
  </w:p>
  <w:p w:rsidR="00D45DD7" w:rsidRDefault="00D45DD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5DD7" w:rsidRDefault="00D45D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38D5" w:rsidRDefault="008C38D5" w:rsidP="00586118">
      <w:r>
        <w:separator/>
      </w:r>
    </w:p>
  </w:footnote>
  <w:footnote w:type="continuationSeparator" w:id="1">
    <w:p w:rsidR="008C38D5" w:rsidRDefault="008C38D5" w:rsidP="0058611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5DD7" w:rsidRDefault="00D45DD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5DD7" w:rsidRDefault="00D45DD7" w:rsidP="00F615A4">
    <w:pPr>
      <w:pStyle w:val="Header"/>
      <w:ind w:firstLine="0"/>
    </w:pPr>
    <w:r w:rsidRPr="00F615A4">
      <w:t>Zentity Change History Logging User Guide - Version 1</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5DD7" w:rsidRDefault="00D45DD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7A6DFA"/>
    <w:multiLevelType w:val="hybridMultilevel"/>
    <w:tmpl w:val="D1764A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1793ED8"/>
    <w:multiLevelType w:val="hybridMultilevel"/>
    <w:tmpl w:val="B7CA3C2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3DC3B59"/>
    <w:multiLevelType w:val="hybridMultilevel"/>
    <w:tmpl w:val="36F2643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hideSpellingErrors/>
  <w:hideGrammaticalErrors/>
  <w:attachedTemplate r:id="rId1"/>
  <w:defaultTabStop w:val="720"/>
  <w:drawingGridHorizontalSpacing w:val="100"/>
  <w:displayHorizontalDrawingGridEvery w:val="2"/>
  <w:characterSpacingControl w:val="doNotCompress"/>
  <w:hdrShapeDefaults>
    <o:shapedefaults v:ext="edit" spidmax="107522"/>
  </w:hdrShapeDefaults>
  <w:footnotePr>
    <w:footnote w:id="0"/>
    <w:footnote w:id="1"/>
  </w:footnotePr>
  <w:endnotePr>
    <w:endnote w:id="0"/>
    <w:endnote w:id="1"/>
  </w:endnotePr>
  <w:compat>
    <w:useFELayout/>
  </w:compat>
  <w:rsids>
    <w:rsidRoot w:val="007D1CF3"/>
    <w:rsid w:val="00003096"/>
    <w:rsid w:val="00003490"/>
    <w:rsid w:val="00003EB2"/>
    <w:rsid w:val="00004415"/>
    <w:rsid w:val="0000793C"/>
    <w:rsid w:val="000100A4"/>
    <w:rsid w:val="000123FA"/>
    <w:rsid w:val="00012F3D"/>
    <w:rsid w:val="000133DB"/>
    <w:rsid w:val="00014369"/>
    <w:rsid w:val="00014642"/>
    <w:rsid w:val="00015392"/>
    <w:rsid w:val="00015713"/>
    <w:rsid w:val="00015CED"/>
    <w:rsid w:val="0001764A"/>
    <w:rsid w:val="00017DEE"/>
    <w:rsid w:val="00020DB1"/>
    <w:rsid w:val="00020FF5"/>
    <w:rsid w:val="00030C2B"/>
    <w:rsid w:val="00030FD3"/>
    <w:rsid w:val="00033573"/>
    <w:rsid w:val="00033670"/>
    <w:rsid w:val="000336E4"/>
    <w:rsid w:val="00033D1A"/>
    <w:rsid w:val="00033D6B"/>
    <w:rsid w:val="000342E0"/>
    <w:rsid w:val="00036507"/>
    <w:rsid w:val="00036E97"/>
    <w:rsid w:val="00040CCC"/>
    <w:rsid w:val="00041448"/>
    <w:rsid w:val="00041887"/>
    <w:rsid w:val="0004191A"/>
    <w:rsid w:val="00043790"/>
    <w:rsid w:val="00045E26"/>
    <w:rsid w:val="0004699F"/>
    <w:rsid w:val="00047FE2"/>
    <w:rsid w:val="000517E7"/>
    <w:rsid w:val="0005454B"/>
    <w:rsid w:val="00061DB2"/>
    <w:rsid w:val="000629C4"/>
    <w:rsid w:val="00062A7E"/>
    <w:rsid w:val="00062D24"/>
    <w:rsid w:val="00063884"/>
    <w:rsid w:val="00065673"/>
    <w:rsid w:val="00065951"/>
    <w:rsid w:val="00071243"/>
    <w:rsid w:val="00071F52"/>
    <w:rsid w:val="00071FAC"/>
    <w:rsid w:val="0007406A"/>
    <w:rsid w:val="00075A57"/>
    <w:rsid w:val="00077442"/>
    <w:rsid w:val="0008267F"/>
    <w:rsid w:val="00083FB6"/>
    <w:rsid w:val="0009306F"/>
    <w:rsid w:val="0009468A"/>
    <w:rsid w:val="00094F75"/>
    <w:rsid w:val="0009500A"/>
    <w:rsid w:val="000A35DF"/>
    <w:rsid w:val="000A51EE"/>
    <w:rsid w:val="000A5AA6"/>
    <w:rsid w:val="000A5F53"/>
    <w:rsid w:val="000B1A87"/>
    <w:rsid w:val="000B3427"/>
    <w:rsid w:val="000B358A"/>
    <w:rsid w:val="000B7723"/>
    <w:rsid w:val="000C14DB"/>
    <w:rsid w:val="000C3959"/>
    <w:rsid w:val="000D22B5"/>
    <w:rsid w:val="000D2E3F"/>
    <w:rsid w:val="000D5ACF"/>
    <w:rsid w:val="000D617B"/>
    <w:rsid w:val="000D74C2"/>
    <w:rsid w:val="000E05E6"/>
    <w:rsid w:val="000E25DE"/>
    <w:rsid w:val="000E2F91"/>
    <w:rsid w:val="000E3C11"/>
    <w:rsid w:val="000E47F3"/>
    <w:rsid w:val="000E7C42"/>
    <w:rsid w:val="000F0AC2"/>
    <w:rsid w:val="000F52D9"/>
    <w:rsid w:val="000F5F95"/>
    <w:rsid w:val="000F670E"/>
    <w:rsid w:val="000F705F"/>
    <w:rsid w:val="00100B37"/>
    <w:rsid w:val="00100BEA"/>
    <w:rsid w:val="0010237F"/>
    <w:rsid w:val="0010308F"/>
    <w:rsid w:val="00103B5F"/>
    <w:rsid w:val="001050E9"/>
    <w:rsid w:val="001052CA"/>
    <w:rsid w:val="00106954"/>
    <w:rsid w:val="00106F39"/>
    <w:rsid w:val="001071A6"/>
    <w:rsid w:val="00111D7D"/>
    <w:rsid w:val="0011201E"/>
    <w:rsid w:val="001135D3"/>
    <w:rsid w:val="00113FC3"/>
    <w:rsid w:val="00117FC1"/>
    <w:rsid w:val="00122ECA"/>
    <w:rsid w:val="00123862"/>
    <w:rsid w:val="00124D44"/>
    <w:rsid w:val="00127BEA"/>
    <w:rsid w:val="001301CB"/>
    <w:rsid w:val="0013143E"/>
    <w:rsid w:val="00134A73"/>
    <w:rsid w:val="00140DD4"/>
    <w:rsid w:val="0014239C"/>
    <w:rsid w:val="00147CAA"/>
    <w:rsid w:val="00151C55"/>
    <w:rsid w:val="00151F03"/>
    <w:rsid w:val="00151F53"/>
    <w:rsid w:val="00151FDF"/>
    <w:rsid w:val="00155D24"/>
    <w:rsid w:val="00156189"/>
    <w:rsid w:val="001577F8"/>
    <w:rsid w:val="00157FEC"/>
    <w:rsid w:val="001622D9"/>
    <w:rsid w:val="00163F90"/>
    <w:rsid w:val="0016455E"/>
    <w:rsid w:val="0016457F"/>
    <w:rsid w:val="001647D4"/>
    <w:rsid w:val="00164B12"/>
    <w:rsid w:val="00165785"/>
    <w:rsid w:val="00165E39"/>
    <w:rsid w:val="0016664C"/>
    <w:rsid w:val="00170337"/>
    <w:rsid w:val="00170556"/>
    <w:rsid w:val="00172481"/>
    <w:rsid w:val="00173FB1"/>
    <w:rsid w:val="0017407E"/>
    <w:rsid w:val="0017464F"/>
    <w:rsid w:val="00174A44"/>
    <w:rsid w:val="001752F3"/>
    <w:rsid w:val="00175E73"/>
    <w:rsid w:val="00176D6B"/>
    <w:rsid w:val="00176DD1"/>
    <w:rsid w:val="00177B3B"/>
    <w:rsid w:val="001801F7"/>
    <w:rsid w:val="00181A41"/>
    <w:rsid w:val="00183477"/>
    <w:rsid w:val="001852B4"/>
    <w:rsid w:val="00185E5B"/>
    <w:rsid w:val="00185F09"/>
    <w:rsid w:val="0018786D"/>
    <w:rsid w:val="001904FA"/>
    <w:rsid w:val="00190E0F"/>
    <w:rsid w:val="00191107"/>
    <w:rsid w:val="00192E05"/>
    <w:rsid w:val="00193A49"/>
    <w:rsid w:val="00195777"/>
    <w:rsid w:val="001961D8"/>
    <w:rsid w:val="001967A3"/>
    <w:rsid w:val="001A0805"/>
    <w:rsid w:val="001A0EED"/>
    <w:rsid w:val="001A18F1"/>
    <w:rsid w:val="001A271A"/>
    <w:rsid w:val="001A4F7F"/>
    <w:rsid w:val="001A50AE"/>
    <w:rsid w:val="001A546E"/>
    <w:rsid w:val="001A6334"/>
    <w:rsid w:val="001A75B0"/>
    <w:rsid w:val="001A7F1F"/>
    <w:rsid w:val="001B50F7"/>
    <w:rsid w:val="001B5ED3"/>
    <w:rsid w:val="001C072A"/>
    <w:rsid w:val="001C0D35"/>
    <w:rsid w:val="001C45D8"/>
    <w:rsid w:val="001C5ADE"/>
    <w:rsid w:val="001C7248"/>
    <w:rsid w:val="001D25A3"/>
    <w:rsid w:val="001D2C92"/>
    <w:rsid w:val="001D6233"/>
    <w:rsid w:val="001D6FEE"/>
    <w:rsid w:val="001D76E4"/>
    <w:rsid w:val="001E0895"/>
    <w:rsid w:val="001E0B70"/>
    <w:rsid w:val="001E1BEE"/>
    <w:rsid w:val="001E26D2"/>
    <w:rsid w:val="001E26D8"/>
    <w:rsid w:val="001E2E48"/>
    <w:rsid w:val="001E67B0"/>
    <w:rsid w:val="001E6D3B"/>
    <w:rsid w:val="001F000C"/>
    <w:rsid w:val="001F0BCA"/>
    <w:rsid w:val="001F15D3"/>
    <w:rsid w:val="001F1F93"/>
    <w:rsid w:val="001F2626"/>
    <w:rsid w:val="001F311E"/>
    <w:rsid w:val="001F39D7"/>
    <w:rsid w:val="001F61CD"/>
    <w:rsid w:val="001F6258"/>
    <w:rsid w:val="001F7209"/>
    <w:rsid w:val="00202EB8"/>
    <w:rsid w:val="002030EE"/>
    <w:rsid w:val="002057AC"/>
    <w:rsid w:val="0021130D"/>
    <w:rsid w:val="002131EF"/>
    <w:rsid w:val="00213673"/>
    <w:rsid w:val="00213FC7"/>
    <w:rsid w:val="00215FFF"/>
    <w:rsid w:val="00217EC8"/>
    <w:rsid w:val="00224295"/>
    <w:rsid w:val="002252B4"/>
    <w:rsid w:val="00227362"/>
    <w:rsid w:val="00227805"/>
    <w:rsid w:val="00230AAD"/>
    <w:rsid w:val="00232CB7"/>
    <w:rsid w:val="0023388A"/>
    <w:rsid w:val="002368BE"/>
    <w:rsid w:val="0023764A"/>
    <w:rsid w:val="0024028C"/>
    <w:rsid w:val="00241286"/>
    <w:rsid w:val="0024181E"/>
    <w:rsid w:val="00243917"/>
    <w:rsid w:val="00244885"/>
    <w:rsid w:val="00244F38"/>
    <w:rsid w:val="00247824"/>
    <w:rsid w:val="002513B8"/>
    <w:rsid w:val="00253D48"/>
    <w:rsid w:val="00254131"/>
    <w:rsid w:val="0025456D"/>
    <w:rsid w:val="002548BA"/>
    <w:rsid w:val="00254E0B"/>
    <w:rsid w:val="0026127B"/>
    <w:rsid w:val="00263580"/>
    <w:rsid w:val="00264C4D"/>
    <w:rsid w:val="00264D96"/>
    <w:rsid w:val="0026559F"/>
    <w:rsid w:val="002674CD"/>
    <w:rsid w:val="0026796B"/>
    <w:rsid w:val="00270C3F"/>
    <w:rsid w:val="00271823"/>
    <w:rsid w:val="00274077"/>
    <w:rsid w:val="002806DE"/>
    <w:rsid w:val="002836C2"/>
    <w:rsid w:val="0028419C"/>
    <w:rsid w:val="00284E3F"/>
    <w:rsid w:val="002872F2"/>
    <w:rsid w:val="002900F9"/>
    <w:rsid w:val="00290D7F"/>
    <w:rsid w:val="00291569"/>
    <w:rsid w:val="002921DC"/>
    <w:rsid w:val="00293169"/>
    <w:rsid w:val="0029602D"/>
    <w:rsid w:val="002A037A"/>
    <w:rsid w:val="002A3999"/>
    <w:rsid w:val="002A5F29"/>
    <w:rsid w:val="002A7B0D"/>
    <w:rsid w:val="002B1126"/>
    <w:rsid w:val="002B36EA"/>
    <w:rsid w:val="002B41B7"/>
    <w:rsid w:val="002B61C2"/>
    <w:rsid w:val="002B6213"/>
    <w:rsid w:val="002B68DA"/>
    <w:rsid w:val="002C1FCF"/>
    <w:rsid w:val="002C3838"/>
    <w:rsid w:val="002C56DB"/>
    <w:rsid w:val="002C5E38"/>
    <w:rsid w:val="002C630A"/>
    <w:rsid w:val="002C706B"/>
    <w:rsid w:val="002C7B50"/>
    <w:rsid w:val="002D0116"/>
    <w:rsid w:val="002D29D1"/>
    <w:rsid w:val="002D735C"/>
    <w:rsid w:val="002E2ADC"/>
    <w:rsid w:val="002E627F"/>
    <w:rsid w:val="002F07F0"/>
    <w:rsid w:val="002F2F2A"/>
    <w:rsid w:val="002F3BD9"/>
    <w:rsid w:val="002F6818"/>
    <w:rsid w:val="00301438"/>
    <w:rsid w:val="00303E82"/>
    <w:rsid w:val="003049C2"/>
    <w:rsid w:val="003158C1"/>
    <w:rsid w:val="003161E5"/>
    <w:rsid w:val="00316EB0"/>
    <w:rsid w:val="00321365"/>
    <w:rsid w:val="00322373"/>
    <w:rsid w:val="0032533D"/>
    <w:rsid w:val="003259E8"/>
    <w:rsid w:val="00325CB0"/>
    <w:rsid w:val="00326A5E"/>
    <w:rsid w:val="00327075"/>
    <w:rsid w:val="00327D6D"/>
    <w:rsid w:val="0033033E"/>
    <w:rsid w:val="00331659"/>
    <w:rsid w:val="00335232"/>
    <w:rsid w:val="00337536"/>
    <w:rsid w:val="00337F55"/>
    <w:rsid w:val="0034050D"/>
    <w:rsid w:val="0034368A"/>
    <w:rsid w:val="00343FFC"/>
    <w:rsid w:val="00344E3D"/>
    <w:rsid w:val="00346128"/>
    <w:rsid w:val="003468D0"/>
    <w:rsid w:val="0034752E"/>
    <w:rsid w:val="00347D37"/>
    <w:rsid w:val="00350ED6"/>
    <w:rsid w:val="003519AA"/>
    <w:rsid w:val="00351AB7"/>
    <w:rsid w:val="00351C57"/>
    <w:rsid w:val="0035218C"/>
    <w:rsid w:val="00353FC6"/>
    <w:rsid w:val="0035414A"/>
    <w:rsid w:val="00356F72"/>
    <w:rsid w:val="0036230E"/>
    <w:rsid w:val="00364802"/>
    <w:rsid w:val="0036649F"/>
    <w:rsid w:val="00373FBB"/>
    <w:rsid w:val="0037786F"/>
    <w:rsid w:val="00377FC4"/>
    <w:rsid w:val="003800A8"/>
    <w:rsid w:val="003819E0"/>
    <w:rsid w:val="00383268"/>
    <w:rsid w:val="003841C8"/>
    <w:rsid w:val="00384D08"/>
    <w:rsid w:val="003857F7"/>
    <w:rsid w:val="003877BE"/>
    <w:rsid w:val="00387E8A"/>
    <w:rsid w:val="0039088B"/>
    <w:rsid w:val="003919E2"/>
    <w:rsid w:val="00391B00"/>
    <w:rsid w:val="00391F39"/>
    <w:rsid w:val="00392A02"/>
    <w:rsid w:val="00393B8D"/>
    <w:rsid w:val="00394182"/>
    <w:rsid w:val="00394816"/>
    <w:rsid w:val="00394DC2"/>
    <w:rsid w:val="00395F57"/>
    <w:rsid w:val="00396D3F"/>
    <w:rsid w:val="003A0012"/>
    <w:rsid w:val="003A3E9B"/>
    <w:rsid w:val="003A6CDA"/>
    <w:rsid w:val="003A739A"/>
    <w:rsid w:val="003A7E23"/>
    <w:rsid w:val="003B0AB8"/>
    <w:rsid w:val="003B1956"/>
    <w:rsid w:val="003B40F5"/>
    <w:rsid w:val="003B6503"/>
    <w:rsid w:val="003C1C0A"/>
    <w:rsid w:val="003C255E"/>
    <w:rsid w:val="003C2B26"/>
    <w:rsid w:val="003C35E6"/>
    <w:rsid w:val="003C3FD7"/>
    <w:rsid w:val="003C5151"/>
    <w:rsid w:val="003C5D9F"/>
    <w:rsid w:val="003C74F0"/>
    <w:rsid w:val="003C76D2"/>
    <w:rsid w:val="003D01C5"/>
    <w:rsid w:val="003D2EFD"/>
    <w:rsid w:val="003D3316"/>
    <w:rsid w:val="003D3795"/>
    <w:rsid w:val="003D449A"/>
    <w:rsid w:val="003D51B7"/>
    <w:rsid w:val="003D54A1"/>
    <w:rsid w:val="003D5E6C"/>
    <w:rsid w:val="003D7F9C"/>
    <w:rsid w:val="003E2348"/>
    <w:rsid w:val="003E2E52"/>
    <w:rsid w:val="003E617D"/>
    <w:rsid w:val="003F4FE7"/>
    <w:rsid w:val="003F764A"/>
    <w:rsid w:val="00407AFB"/>
    <w:rsid w:val="00410D86"/>
    <w:rsid w:val="004123A0"/>
    <w:rsid w:val="00414068"/>
    <w:rsid w:val="004143A6"/>
    <w:rsid w:val="004148B6"/>
    <w:rsid w:val="00415078"/>
    <w:rsid w:val="004174D8"/>
    <w:rsid w:val="004215F3"/>
    <w:rsid w:val="00427914"/>
    <w:rsid w:val="004306E1"/>
    <w:rsid w:val="00431ECC"/>
    <w:rsid w:val="00432298"/>
    <w:rsid w:val="00434031"/>
    <w:rsid w:val="00434EC6"/>
    <w:rsid w:val="0043688D"/>
    <w:rsid w:val="00441C89"/>
    <w:rsid w:val="004460CF"/>
    <w:rsid w:val="00450D2A"/>
    <w:rsid w:val="00451096"/>
    <w:rsid w:val="00451BC8"/>
    <w:rsid w:val="00454379"/>
    <w:rsid w:val="00455230"/>
    <w:rsid w:val="00455A2C"/>
    <w:rsid w:val="00457D2B"/>
    <w:rsid w:val="00460B70"/>
    <w:rsid w:val="0046109D"/>
    <w:rsid w:val="0046271E"/>
    <w:rsid w:val="00462A0C"/>
    <w:rsid w:val="00464216"/>
    <w:rsid w:val="004679EF"/>
    <w:rsid w:val="004710FE"/>
    <w:rsid w:val="004725B4"/>
    <w:rsid w:val="00473227"/>
    <w:rsid w:val="0047326A"/>
    <w:rsid w:val="004755E5"/>
    <w:rsid w:val="004757EA"/>
    <w:rsid w:val="0047582C"/>
    <w:rsid w:val="00477365"/>
    <w:rsid w:val="00477ECA"/>
    <w:rsid w:val="0048131B"/>
    <w:rsid w:val="00483AAA"/>
    <w:rsid w:val="00486016"/>
    <w:rsid w:val="004863A6"/>
    <w:rsid w:val="00487A16"/>
    <w:rsid w:val="0049060E"/>
    <w:rsid w:val="00490A63"/>
    <w:rsid w:val="0049236F"/>
    <w:rsid w:val="00492CF1"/>
    <w:rsid w:val="004932BD"/>
    <w:rsid w:val="00493674"/>
    <w:rsid w:val="00494C8E"/>
    <w:rsid w:val="0049630B"/>
    <w:rsid w:val="0049738E"/>
    <w:rsid w:val="004979BC"/>
    <w:rsid w:val="004A24A7"/>
    <w:rsid w:val="004A3DB7"/>
    <w:rsid w:val="004A6B3D"/>
    <w:rsid w:val="004A70B4"/>
    <w:rsid w:val="004A7C57"/>
    <w:rsid w:val="004B17B0"/>
    <w:rsid w:val="004B2511"/>
    <w:rsid w:val="004B27EE"/>
    <w:rsid w:val="004B3855"/>
    <w:rsid w:val="004B7AC7"/>
    <w:rsid w:val="004C0145"/>
    <w:rsid w:val="004C01A0"/>
    <w:rsid w:val="004C25D0"/>
    <w:rsid w:val="004C386F"/>
    <w:rsid w:val="004C3BE7"/>
    <w:rsid w:val="004C4528"/>
    <w:rsid w:val="004C544F"/>
    <w:rsid w:val="004C5E13"/>
    <w:rsid w:val="004C5FF8"/>
    <w:rsid w:val="004C740B"/>
    <w:rsid w:val="004D1535"/>
    <w:rsid w:val="004D1AC5"/>
    <w:rsid w:val="004D5CF8"/>
    <w:rsid w:val="004E00E9"/>
    <w:rsid w:val="004E2E5C"/>
    <w:rsid w:val="004E2EAD"/>
    <w:rsid w:val="004E3E19"/>
    <w:rsid w:val="004E55B9"/>
    <w:rsid w:val="004E62E7"/>
    <w:rsid w:val="004E7352"/>
    <w:rsid w:val="004E74C2"/>
    <w:rsid w:val="004F2E54"/>
    <w:rsid w:val="004F5C60"/>
    <w:rsid w:val="004F6094"/>
    <w:rsid w:val="004F7566"/>
    <w:rsid w:val="00501DB5"/>
    <w:rsid w:val="005033E6"/>
    <w:rsid w:val="00504C23"/>
    <w:rsid w:val="00505BC3"/>
    <w:rsid w:val="00505DE3"/>
    <w:rsid w:val="0051101A"/>
    <w:rsid w:val="005112C8"/>
    <w:rsid w:val="00511D0C"/>
    <w:rsid w:val="00513BBE"/>
    <w:rsid w:val="00516EED"/>
    <w:rsid w:val="00520047"/>
    <w:rsid w:val="0052004F"/>
    <w:rsid w:val="00523EAB"/>
    <w:rsid w:val="00526FA2"/>
    <w:rsid w:val="00532725"/>
    <w:rsid w:val="0053361C"/>
    <w:rsid w:val="005345E3"/>
    <w:rsid w:val="00534849"/>
    <w:rsid w:val="00534D45"/>
    <w:rsid w:val="00537852"/>
    <w:rsid w:val="00537FD0"/>
    <w:rsid w:val="00542CAF"/>
    <w:rsid w:val="00545207"/>
    <w:rsid w:val="00555726"/>
    <w:rsid w:val="00561152"/>
    <w:rsid w:val="00571454"/>
    <w:rsid w:val="005747AA"/>
    <w:rsid w:val="0057519B"/>
    <w:rsid w:val="005766DD"/>
    <w:rsid w:val="00576775"/>
    <w:rsid w:val="00580F77"/>
    <w:rsid w:val="0058199C"/>
    <w:rsid w:val="00582505"/>
    <w:rsid w:val="00582953"/>
    <w:rsid w:val="0058353B"/>
    <w:rsid w:val="00586118"/>
    <w:rsid w:val="005877FD"/>
    <w:rsid w:val="005905EA"/>
    <w:rsid w:val="00592AB2"/>
    <w:rsid w:val="00593DC4"/>
    <w:rsid w:val="00593DC8"/>
    <w:rsid w:val="00595D4E"/>
    <w:rsid w:val="00596846"/>
    <w:rsid w:val="00596D24"/>
    <w:rsid w:val="005A070E"/>
    <w:rsid w:val="005A148C"/>
    <w:rsid w:val="005A5BCA"/>
    <w:rsid w:val="005A5CC5"/>
    <w:rsid w:val="005A720B"/>
    <w:rsid w:val="005B1FCC"/>
    <w:rsid w:val="005B393F"/>
    <w:rsid w:val="005B67F8"/>
    <w:rsid w:val="005C18A3"/>
    <w:rsid w:val="005C43F8"/>
    <w:rsid w:val="005C4C49"/>
    <w:rsid w:val="005C5EE0"/>
    <w:rsid w:val="005C79AD"/>
    <w:rsid w:val="005D1716"/>
    <w:rsid w:val="005D2E56"/>
    <w:rsid w:val="005D5644"/>
    <w:rsid w:val="005D612A"/>
    <w:rsid w:val="005D7BD2"/>
    <w:rsid w:val="005E2627"/>
    <w:rsid w:val="005F0CC1"/>
    <w:rsid w:val="005F26C2"/>
    <w:rsid w:val="005F2BF1"/>
    <w:rsid w:val="005F431C"/>
    <w:rsid w:val="005F6534"/>
    <w:rsid w:val="005F681A"/>
    <w:rsid w:val="005F6AFC"/>
    <w:rsid w:val="00601B3E"/>
    <w:rsid w:val="00603790"/>
    <w:rsid w:val="006048C3"/>
    <w:rsid w:val="0060620F"/>
    <w:rsid w:val="00606F07"/>
    <w:rsid w:val="00610474"/>
    <w:rsid w:val="006170B3"/>
    <w:rsid w:val="00617115"/>
    <w:rsid w:val="00617641"/>
    <w:rsid w:val="00623318"/>
    <w:rsid w:val="00623BF1"/>
    <w:rsid w:val="00623F1D"/>
    <w:rsid w:val="006303B0"/>
    <w:rsid w:val="006336A1"/>
    <w:rsid w:val="00633B07"/>
    <w:rsid w:val="00635A7C"/>
    <w:rsid w:val="00636EB7"/>
    <w:rsid w:val="00640E1F"/>
    <w:rsid w:val="00645401"/>
    <w:rsid w:val="00645D61"/>
    <w:rsid w:val="00646273"/>
    <w:rsid w:val="0065003D"/>
    <w:rsid w:val="0065218B"/>
    <w:rsid w:val="00652642"/>
    <w:rsid w:val="006526D7"/>
    <w:rsid w:val="00655484"/>
    <w:rsid w:val="00655886"/>
    <w:rsid w:val="00656350"/>
    <w:rsid w:val="00657EB9"/>
    <w:rsid w:val="00663834"/>
    <w:rsid w:val="006650C3"/>
    <w:rsid w:val="0066521B"/>
    <w:rsid w:val="006654F3"/>
    <w:rsid w:val="00670A35"/>
    <w:rsid w:val="006711FB"/>
    <w:rsid w:val="00672BB7"/>
    <w:rsid w:val="006736CF"/>
    <w:rsid w:val="00673D65"/>
    <w:rsid w:val="00677754"/>
    <w:rsid w:val="00677F14"/>
    <w:rsid w:val="0068031B"/>
    <w:rsid w:val="00681D61"/>
    <w:rsid w:val="00683835"/>
    <w:rsid w:val="006840B1"/>
    <w:rsid w:val="0068470C"/>
    <w:rsid w:val="006877CB"/>
    <w:rsid w:val="00693E9D"/>
    <w:rsid w:val="00693FF7"/>
    <w:rsid w:val="00696FB8"/>
    <w:rsid w:val="00697AD9"/>
    <w:rsid w:val="006A020D"/>
    <w:rsid w:val="006A0549"/>
    <w:rsid w:val="006A40B6"/>
    <w:rsid w:val="006A78B8"/>
    <w:rsid w:val="006B0A6A"/>
    <w:rsid w:val="006B24DE"/>
    <w:rsid w:val="006B6AB7"/>
    <w:rsid w:val="006C0597"/>
    <w:rsid w:val="006C06B6"/>
    <w:rsid w:val="006C33EC"/>
    <w:rsid w:val="006C5FD0"/>
    <w:rsid w:val="006C77CE"/>
    <w:rsid w:val="006C7C3C"/>
    <w:rsid w:val="006D1506"/>
    <w:rsid w:val="006D3ED1"/>
    <w:rsid w:val="006D5826"/>
    <w:rsid w:val="006D72A3"/>
    <w:rsid w:val="006E3758"/>
    <w:rsid w:val="006E5376"/>
    <w:rsid w:val="006E55A4"/>
    <w:rsid w:val="006E5F18"/>
    <w:rsid w:val="006E78A1"/>
    <w:rsid w:val="006F0A62"/>
    <w:rsid w:val="006F1572"/>
    <w:rsid w:val="006F4301"/>
    <w:rsid w:val="006F7ECA"/>
    <w:rsid w:val="00700029"/>
    <w:rsid w:val="00701DC5"/>
    <w:rsid w:val="00702F27"/>
    <w:rsid w:val="0070310D"/>
    <w:rsid w:val="0070636B"/>
    <w:rsid w:val="00710E43"/>
    <w:rsid w:val="007110DA"/>
    <w:rsid w:val="00712039"/>
    <w:rsid w:val="007125D8"/>
    <w:rsid w:val="00713B4D"/>
    <w:rsid w:val="00715CE3"/>
    <w:rsid w:val="00724BF0"/>
    <w:rsid w:val="00727316"/>
    <w:rsid w:val="007311DD"/>
    <w:rsid w:val="00732289"/>
    <w:rsid w:val="00732312"/>
    <w:rsid w:val="007345A1"/>
    <w:rsid w:val="0074064E"/>
    <w:rsid w:val="00741628"/>
    <w:rsid w:val="00745E88"/>
    <w:rsid w:val="00747CC3"/>
    <w:rsid w:val="00747ED7"/>
    <w:rsid w:val="007500CE"/>
    <w:rsid w:val="00750A37"/>
    <w:rsid w:val="00751137"/>
    <w:rsid w:val="0075159A"/>
    <w:rsid w:val="00751CE3"/>
    <w:rsid w:val="007531D2"/>
    <w:rsid w:val="007532F2"/>
    <w:rsid w:val="00753502"/>
    <w:rsid w:val="00755481"/>
    <w:rsid w:val="00760224"/>
    <w:rsid w:val="007606C1"/>
    <w:rsid w:val="00761CCE"/>
    <w:rsid w:val="00766F3A"/>
    <w:rsid w:val="007704A8"/>
    <w:rsid w:val="00773A39"/>
    <w:rsid w:val="007747A8"/>
    <w:rsid w:val="00782747"/>
    <w:rsid w:val="00787345"/>
    <w:rsid w:val="007874ED"/>
    <w:rsid w:val="00787870"/>
    <w:rsid w:val="00791747"/>
    <w:rsid w:val="00793575"/>
    <w:rsid w:val="007950B3"/>
    <w:rsid w:val="00796F78"/>
    <w:rsid w:val="007A2227"/>
    <w:rsid w:val="007B0004"/>
    <w:rsid w:val="007B2036"/>
    <w:rsid w:val="007B2BB7"/>
    <w:rsid w:val="007B2E04"/>
    <w:rsid w:val="007B3CAE"/>
    <w:rsid w:val="007B4A6C"/>
    <w:rsid w:val="007B5F10"/>
    <w:rsid w:val="007C1910"/>
    <w:rsid w:val="007C238E"/>
    <w:rsid w:val="007C7AA0"/>
    <w:rsid w:val="007D0046"/>
    <w:rsid w:val="007D0742"/>
    <w:rsid w:val="007D1CF3"/>
    <w:rsid w:val="007D2068"/>
    <w:rsid w:val="007D2862"/>
    <w:rsid w:val="007D2BB5"/>
    <w:rsid w:val="007D2D92"/>
    <w:rsid w:val="007D733C"/>
    <w:rsid w:val="007E049E"/>
    <w:rsid w:val="007E2FDD"/>
    <w:rsid w:val="007E5A8B"/>
    <w:rsid w:val="007E7D5B"/>
    <w:rsid w:val="007F0C0E"/>
    <w:rsid w:val="007F33B7"/>
    <w:rsid w:val="007F3A5C"/>
    <w:rsid w:val="007F3AD6"/>
    <w:rsid w:val="007F3E56"/>
    <w:rsid w:val="007F5817"/>
    <w:rsid w:val="007F6FEA"/>
    <w:rsid w:val="00800D18"/>
    <w:rsid w:val="00802217"/>
    <w:rsid w:val="00804F3A"/>
    <w:rsid w:val="00810B61"/>
    <w:rsid w:val="008118CE"/>
    <w:rsid w:val="00816714"/>
    <w:rsid w:val="00823AE8"/>
    <w:rsid w:val="008241F0"/>
    <w:rsid w:val="00824E40"/>
    <w:rsid w:val="00825089"/>
    <w:rsid w:val="008258C3"/>
    <w:rsid w:val="00826DB2"/>
    <w:rsid w:val="00832034"/>
    <w:rsid w:val="0083352F"/>
    <w:rsid w:val="00836DAC"/>
    <w:rsid w:val="00840410"/>
    <w:rsid w:val="00841BB8"/>
    <w:rsid w:val="00841D7B"/>
    <w:rsid w:val="0084281C"/>
    <w:rsid w:val="00843675"/>
    <w:rsid w:val="00843B34"/>
    <w:rsid w:val="00852EB3"/>
    <w:rsid w:val="0085588A"/>
    <w:rsid w:val="00857DEE"/>
    <w:rsid w:val="00860EC2"/>
    <w:rsid w:val="0086149C"/>
    <w:rsid w:val="00863982"/>
    <w:rsid w:val="008643F8"/>
    <w:rsid w:val="00864BBD"/>
    <w:rsid w:val="00865CD3"/>
    <w:rsid w:val="0086618E"/>
    <w:rsid w:val="0087185D"/>
    <w:rsid w:val="0087613A"/>
    <w:rsid w:val="00881D2B"/>
    <w:rsid w:val="00882AE5"/>
    <w:rsid w:val="008846CF"/>
    <w:rsid w:val="00884F75"/>
    <w:rsid w:val="00885069"/>
    <w:rsid w:val="00887385"/>
    <w:rsid w:val="008876BA"/>
    <w:rsid w:val="00890E73"/>
    <w:rsid w:val="008917F7"/>
    <w:rsid w:val="00892FFB"/>
    <w:rsid w:val="008939ED"/>
    <w:rsid w:val="00894333"/>
    <w:rsid w:val="008963C8"/>
    <w:rsid w:val="008966F0"/>
    <w:rsid w:val="0089712B"/>
    <w:rsid w:val="00897E1C"/>
    <w:rsid w:val="008A046D"/>
    <w:rsid w:val="008A48CD"/>
    <w:rsid w:val="008A4C1A"/>
    <w:rsid w:val="008A62F4"/>
    <w:rsid w:val="008B068D"/>
    <w:rsid w:val="008B3DA2"/>
    <w:rsid w:val="008B6540"/>
    <w:rsid w:val="008C0205"/>
    <w:rsid w:val="008C0A26"/>
    <w:rsid w:val="008C1925"/>
    <w:rsid w:val="008C1FCD"/>
    <w:rsid w:val="008C24D7"/>
    <w:rsid w:val="008C38D5"/>
    <w:rsid w:val="008C3B1E"/>
    <w:rsid w:val="008C491B"/>
    <w:rsid w:val="008C580B"/>
    <w:rsid w:val="008C78B3"/>
    <w:rsid w:val="008C7D93"/>
    <w:rsid w:val="008D15EF"/>
    <w:rsid w:val="008D409E"/>
    <w:rsid w:val="008D4B14"/>
    <w:rsid w:val="008D68C9"/>
    <w:rsid w:val="008E09E0"/>
    <w:rsid w:val="008E3D69"/>
    <w:rsid w:val="008E45AA"/>
    <w:rsid w:val="008E5E9E"/>
    <w:rsid w:val="008F2E26"/>
    <w:rsid w:val="008F31B3"/>
    <w:rsid w:val="008F4F2D"/>
    <w:rsid w:val="008F54AC"/>
    <w:rsid w:val="008F65FA"/>
    <w:rsid w:val="00900064"/>
    <w:rsid w:val="009013B5"/>
    <w:rsid w:val="00901986"/>
    <w:rsid w:val="00901D4F"/>
    <w:rsid w:val="009031D5"/>
    <w:rsid w:val="00903209"/>
    <w:rsid w:val="00907C6A"/>
    <w:rsid w:val="00910361"/>
    <w:rsid w:val="009104A9"/>
    <w:rsid w:val="0091118A"/>
    <w:rsid w:val="00911B33"/>
    <w:rsid w:val="00913376"/>
    <w:rsid w:val="0091618B"/>
    <w:rsid w:val="009202F5"/>
    <w:rsid w:val="00920BC6"/>
    <w:rsid w:val="0092207E"/>
    <w:rsid w:val="0092579B"/>
    <w:rsid w:val="00926611"/>
    <w:rsid w:val="00927E00"/>
    <w:rsid w:val="009303B3"/>
    <w:rsid w:val="00932500"/>
    <w:rsid w:val="00934330"/>
    <w:rsid w:val="00935DBF"/>
    <w:rsid w:val="00936BCC"/>
    <w:rsid w:val="009415B4"/>
    <w:rsid w:val="00941A6C"/>
    <w:rsid w:val="00941BBD"/>
    <w:rsid w:val="009442AD"/>
    <w:rsid w:val="00945E9E"/>
    <w:rsid w:val="009474EC"/>
    <w:rsid w:val="00947929"/>
    <w:rsid w:val="0095232A"/>
    <w:rsid w:val="00953D7C"/>
    <w:rsid w:val="0096077C"/>
    <w:rsid w:val="00960B23"/>
    <w:rsid w:val="009611FF"/>
    <w:rsid w:val="009618F5"/>
    <w:rsid w:val="009643F6"/>
    <w:rsid w:val="009736AD"/>
    <w:rsid w:val="0097483A"/>
    <w:rsid w:val="0097637E"/>
    <w:rsid w:val="00977656"/>
    <w:rsid w:val="00982530"/>
    <w:rsid w:val="00984AB1"/>
    <w:rsid w:val="00985E28"/>
    <w:rsid w:val="009871C0"/>
    <w:rsid w:val="00990908"/>
    <w:rsid w:val="00990F10"/>
    <w:rsid w:val="0099177A"/>
    <w:rsid w:val="009923B8"/>
    <w:rsid w:val="00992B41"/>
    <w:rsid w:val="009935D2"/>
    <w:rsid w:val="009A049B"/>
    <w:rsid w:val="009A2CDD"/>
    <w:rsid w:val="009A3E5A"/>
    <w:rsid w:val="009A493C"/>
    <w:rsid w:val="009B3ACD"/>
    <w:rsid w:val="009B498D"/>
    <w:rsid w:val="009C342B"/>
    <w:rsid w:val="009C4DC1"/>
    <w:rsid w:val="009C4FB3"/>
    <w:rsid w:val="009C5E93"/>
    <w:rsid w:val="009C761E"/>
    <w:rsid w:val="009D1AE6"/>
    <w:rsid w:val="009D292D"/>
    <w:rsid w:val="009D30FB"/>
    <w:rsid w:val="009D32F0"/>
    <w:rsid w:val="009D4293"/>
    <w:rsid w:val="009E2B02"/>
    <w:rsid w:val="009E3AD3"/>
    <w:rsid w:val="009E571E"/>
    <w:rsid w:val="009E5D6B"/>
    <w:rsid w:val="009E6294"/>
    <w:rsid w:val="009E7B5E"/>
    <w:rsid w:val="009F00A9"/>
    <w:rsid w:val="009F0784"/>
    <w:rsid w:val="009F29BB"/>
    <w:rsid w:val="009F2AE9"/>
    <w:rsid w:val="009F3515"/>
    <w:rsid w:val="009F4CA1"/>
    <w:rsid w:val="009F575C"/>
    <w:rsid w:val="009F5AF9"/>
    <w:rsid w:val="00A005BA"/>
    <w:rsid w:val="00A016C5"/>
    <w:rsid w:val="00A06AF6"/>
    <w:rsid w:val="00A128BB"/>
    <w:rsid w:val="00A13A81"/>
    <w:rsid w:val="00A15404"/>
    <w:rsid w:val="00A154B8"/>
    <w:rsid w:val="00A16020"/>
    <w:rsid w:val="00A1787A"/>
    <w:rsid w:val="00A17A23"/>
    <w:rsid w:val="00A22BB2"/>
    <w:rsid w:val="00A23F5C"/>
    <w:rsid w:val="00A2504D"/>
    <w:rsid w:val="00A302A0"/>
    <w:rsid w:val="00A30585"/>
    <w:rsid w:val="00A352AC"/>
    <w:rsid w:val="00A362B6"/>
    <w:rsid w:val="00A36EC2"/>
    <w:rsid w:val="00A415E3"/>
    <w:rsid w:val="00A429C6"/>
    <w:rsid w:val="00A42A92"/>
    <w:rsid w:val="00A439AD"/>
    <w:rsid w:val="00A4483C"/>
    <w:rsid w:val="00A521AE"/>
    <w:rsid w:val="00A536DC"/>
    <w:rsid w:val="00A5392A"/>
    <w:rsid w:val="00A542FC"/>
    <w:rsid w:val="00A54B04"/>
    <w:rsid w:val="00A54DF8"/>
    <w:rsid w:val="00A55C8B"/>
    <w:rsid w:val="00A56AF4"/>
    <w:rsid w:val="00A6021A"/>
    <w:rsid w:val="00A60B23"/>
    <w:rsid w:val="00A63B22"/>
    <w:rsid w:val="00A63CEF"/>
    <w:rsid w:val="00A64D70"/>
    <w:rsid w:val="00A64E00"/>
    <w:rsid w:val="00A65EF7"/>
    <w:rsid w:val="00A70081"/>
    <w:rsid w:val="00A73FE5"/>
    <w:rsid w:val="00A75CA1"/>
    <w:rsid w:val="00A75FCC"/>
    <w:rsid w:val="00A77A86"/>
    <w:rsid w:val="00A82712"/>
    <w:rsid w:val="00A91E66"/>
    <w:rsid w:val="00A922C1"/>
    <w:rsid w:val="00A925F4"/>
    <w:rsid w:val="00A927A0"/>
    <w:rsid w:val="00A9777C"/>
    <w:rsid w:val="00AA4774"/>
    <w:rsid w:val="00AA5F8C"/>
    <w:rsid w:val="00AA7250"/>
    <w:rsid w:val="00AB22D7"/>
    <w:rsid w:val="00AB24F6"/>
    <w:rsid w:val="00AB3D24"/>
    <w:rsid w:val="00AB4061"/>
    <w:rsid w:val="00AB48D5"/>
    <w:rsid w:val="00AB6EB0"/>
    <w:rsid w:val="00AC0C0E"/>
    <w:rsid w:val="00AC6BBC"/>
    <w:rsid w:val="00AD2C03"/>
    <w:rsid w:val="00AD35A4"/>
    <w:rsid w:val="00AD3AB3"/>
    <w:rsid w:val="00AD5C5D"/>
    <w:rsid w:val="00AD7A76"/>
    <w:rsid w:val="00AE658A"/>
    <w:rsid w:val="00AF33CA"/>
    <w:rsid w:val="00AF39EA"/>
    <w:rsid w:val="00AF5D61"/>
    <w:rsid w:val="00AF5F1F"/>
    <w:rsid w:val="00B0054E"/>
    <w:rsid w:val="00B00CA8"/>
    <w:rsid w:val="00B00D9C"/>
    <w:rsid w:val="00B00DA9"/>
    <w:rsid w:val="00B010DB"/>
    <w:rsid w:val="00B0238A"/>
    <w:rsid w:val="00B03511"/>
    <w:rsid w:val="00B04823"/>
    <w:rsid w:val="00B04FB8"/>
    <w:rsid w:val="00B06365"/>
    <w:rsid w:val="00B06FBC"/>
    <w:rsid w:val="00B125FC"/>
    <w:rsid w:val="00B13CC1"/>
    <w:rsid w:val="00B152BC"/>
    <w:rsid w:val="00B1595F"/>
    <w:rsid w:val="00B17440"/>
    <w:rsid w:val="00B23F38"/>
    <w:rsid w:val="00B242FB"/>
    <w:rsid w:val="00B246A6"/>
    <w:rsid w:val="00B25A2B"/>
    <w:rsid w:val="00B27962"/>
    <w:rsid w:val="00B3642C"/>
    <w:rsid w:val="00B371D2"/>
    <w:rsid w:val="00B3779F"/>
    <w:rsid w:val="00B4039F"/>
    <w:rsid w:val="00B42C01"/>
    <w:rsid w:val="00B43EE6"/>
    <w:rsid w:val="00B45130"/>
    <w:rsid w:val="00B50A86"/>
    <w:rsid w:val="00B5263C"/>
    <w:rsid w:val="00B565E9"/>
    <w:rsid w:val="00B57325"/>
    <w:rsid w:val="00B5733B"/>
    <w:rsid w:val="00B61685"/>
    <w:rsid w:val="00B63D6C"/>
    <w:rsid w:val="00B6523E"/>
    <w:rsid w:val="00B67A07"/>
    <w:rsid w:val="00B714B6"/>
    <w:rsid w:val="00B71F1B"/>
    <w:rsid w:val="00B7487E"/>
    <w:rsid w:val="00B76D59"/>
    <w:rsid w:val="00B7752B"/>
    <w:rsid w:val="00B827CE"/>
    <w:rsid w:val="00B82887"/>
    <w:rsid w:val="00B83B3C"/>
    <w:rsid w:val="00B83FD4"/>
    <w:rsid w:val="00B95460"/>
    <w:rsid w:val="00B978CA"/>
    <w:rsid w:val="00BA0D1D"/>
    <w:rsid w:val="00BA265B"/>
    <w:rsid w:val="00BA5E5D"/>
    <w:rsid w:val="00BA6249"/>
    <w:rsid w:val="00BB0F95"/>
    <w:rsid w:val="00BB10A7"/>
    <w:rsid w:val="00BB2FBF"/>
    <w:rsid w:val="00BB3137"/>
    <w:rsid w:val="00BB6E5A"/>
    <w:rsid w:val="00BC3879"/>
    <w:rsid w:val="00BC5400"/>
    <w:rsid w:val="00BC724F"/>
    <w:rsid w:val="00BD1765"/>
    <w:rsid w:val="00BD20A2"/>
    <w:rsid w:val="00BD36DA"/>
    <w:rsid w:val="00BD4A28"/>
    <w:rsid w:val="00BD4A87"/>
    <w:rsid w:val="00BD51D2"/>
    <w:rsid w:val="00BD6C1C"/>
    <w:rsid w:val="00BE0AB1"/>
    <w:rsid w:val="00BE471A"/>
    <w:rsid w:val="00BE628B"/>
    <w:rsid w:val="00BF04DC"/>
    <w:rsid w:val="00BF2E38"/>
    <w:rsid w:val="00BF524D"/>
    <w:rsid w:val="00BF5E6B"/>
    <w:rsid w:val="00BF62D3"/>
    <w:rsid w:val="00BF64F2"/>
    <w:rsid w:val="00BF6A57"/>
    <w:rsid w:val="00BF76FC"/>
    <w:rsid w:val="00C04F53"/>
    <w:rsid w:val="00C05746"/>
    <w:rsid w:val="00C06978"/>
    <w:rsid w:val="00C12992"/>
    <w:rsid w:val="00C12E4E"/>
    <w:rsid w:val="00C21B8E"/>
    <w:rsid w:val="00C24100"/>
    <w:rsid w:val="00C24657"/>
    <w:rsid w:val="00C26479"/>
    <w:rsid w:val="00C2723C"/>
    <w:rsid w:val="00C32AEA"/>
    <w:rsid w:val="00C35866"/>
    <w:rsid w:val="00C400C0"/>
    <w:rsid w:val="00C4034F"/>
    <w:rsid w:val="00C45F7A"/>
    <w:rsid w:val="00C51DC7"/>
    <w:rsid w:val="00C5212B"/>
    <w:rsid w:val="00C52222"/>
    <w:rsid w:val="00C52D40"/>
    <w:rsid w:val="00C53E0F"/>
    <w:rsid w:val="00C53F51"/>
    <w:rsid w:val="00C54D51"/>
    <w:rsid w:val="00C553D4"/>
    <w:rsid w:val="00C62B6C"/>
    <w:rsid w:val="00C62C29"/>
    <w:rsid w:val="00C706E4"/>
    <w:rsid w:val="00C70EB2"/>
    <w:rsid w:val="00C757AD"/>
    <w:rsid w:val="00C75AFF"/>
    <w:rsid w:val="00C770F9"/>
    <w:rsid w:val="00C77797"/>
    <w:rsid w:val="00C77E10"/>
    <w:rsid w:val="00C83CBF"/>
    <w:rsid w:val="00C9231C"/>
    <w:rsid w:val="00C9547B"/>
    <w:rsid w:val="00C96658"/>
    <w:rsid w:val="00CA29C4"/>
    <w:rsid w:val="00CA5B0C"/>
    <w:rsid w:val="00CA6355"/>
    <w:rsid w:val="00CA69D3"/>
    <w:rsid w:val="00CA6B47"/>
    <w:rsid w:val="00CB1D21"/>
    <w:rsid w:val="00CB3B33"/>
    <w:rsid w:val="00CB3F8D"/>
    <w:rsid w:val="00CB79A5"/>
    <w:rsid w:val="00CC01D6"/>
    <w:rsid w:val="00CC07BE"/>
    <w:rsid w:val="00CC1869"/>
    <w:rsid w:val="00CD1031"/>
    <w:rsid w:val="00CD3254"/>
    <w:rsid w:val="00CD4C3B"/>
    <w:rsid w:val="00CD5440"/>
    <w:rsid w:val="00CD6A33"/>
    <w:rsid w:val="00CE0D93"/>
    <w:rsid w:val="00CE1E61"/>
    <w:rsid w:val="00CE33E7"/>
    <w:rsid w:val="00CE54FF"/>
    <w:rsid w:val="00CE665A"/>
    <w:rsid w:val="00CE7C7F"/>
    <w:rsid w:val="00CF4147"/>
    <w:rsid w:val="00CF4B30"/>
    <w:rsid w:val="00D008DA"/>
    <w:rsid w:val="00D02358"/>
    <w:rsid w:val="00D0284B"/>
    <w:rsid w:val="00D069B7"/>
    <w:rsid w:val="00D10086"/>
    <w:rsid w:val="00D1216E"/>
    <w:rsid w:val="00D13A83"/>
    <w:rsid w:val="00D147D0"/>
    <w:rsid w:val="00D14D37"/>
    <w:rsid w:val="00D22DC2"/>
    <w:rsid w:val="00D235F9"/>
    <w:rsid w:val="00D239D9"/>
    <w:rsid w:val="00D23D4F"/>
    <w:rsid w:val="00D2402F"/>
    <w:rsid w:val="00D27589"/>
    <w:rsid w:val="00D304BA"/>
    <w:rsid w:val="00D30FBF"/>
    <w:rsid w:val="00D33C44"/>
    <w:rsid w:val="00D34BF9"/>
    <w:rsid w:val="00D364DF"/>
    <w:rsid w:val="00D365B1"/>
    <w:rsid w:val="00D417F5"/>
    <w:rsid w:val="00D42987"/>
    <w:rsid w:val="00D42E8B"/>
    <w:rsid w:val="00D43ABE"/>
    <w:rsid w:val="00D456E2"/>
    <w:rsid w:val="00D45DD7"/>
    <w:rsid w:val="00D45F70"/>
    <w:rsid w:val="00D46F66"/>
    <w:rsid w:val="00D479DB"/>
    <w:rsid w:val="00D50342"/>
    <w:rsid w:val="00D50AF1"/>
    <w:rsid w:val="00D54892"/>
    <w:rsid w:val="00D57A3B"/>
    <w:rsid w:val="00D635CB"/>
    <w:rsid w:val="00D67C60"/>
    <w:rsid w:val="00D76F57"/>
    <w:rsid w:val="00D80AA0"/>
    <w:rsid w:val="00D82A63"/>
    <w:rsid w:val="00D83EF3"/>
    <w:rsid w:val="00D84DC4"/>
    <w:rsid w:val="00D85E17"/>
    <w:rsid w:val="00D86564"/>
    <w:rsid w:val="00D90CD3"/>
    <w:rsid w:val="00D9501D"/>
    <w:rsid w:val="00D96923"/>
    <w:rsid w:val="00DA0CF9"/>
    <w:rsid w:val="00DA1038"/>
    <w:rsid w:val="00DA1E68"/>
    <w:rsid w:val="00DA1ED6"/>
    <w:rsid w:val="00DA442F"/>
    <w:rsid w:val="00DA578C"/>
    <w:rsid w:val="00DA6502"/>
    <w:rsid w:val="00DB09DC"/>
    <w:rsid w:val="00DB53FF"/>
    <w:rsid w:val="00DB5511"/>
    <w:rsid w:val="00DC29B2"/>
    <w:rsid w:val="00DC443D"/>
    <w:rsid w:val="00DC5689"/>
    <w:rsid w:val="00DD14AD"/>
    <w:rsid w:val="00DD1809"/>
    <w:rsid w:val="00DD418A"/>
    <w:rsid w:val="00DD4DDE"/>
    <w:rsid w:val="00DD5042"/>
    <w:rsid w:val="00DE0A4C"/>
    <w:rsid w:val="00DE26AB"/>
    <w:rsid w:val="00DE2B67"/>
    <w:rsid w:val="00DE4960"/>
    <w:rsid w:val="00DE4EA9"/>
    <w:rsid w:val="00DF335E"/>
    <w:rsid w:val="00DF39D5"/>
    <w:rsid w:val="00DF58A5"/>
    <w:rsid w:val="00DF6523"/>
    <w:rsid w:val="00E01334"/>
    <w:rsid w:val="00E026F0"/>
    <w:rsid w:val="00E06622"/>
    <w:rsid w:val="00E06A57"/>
    <w:rsid w:val="00E07B38"/>
    <w:rsid w:val="00E10387"/>
    <w:rsid w:val="00E119FE"/>
    <w:rsid w:val="00E1317F"/>
    <w:rsid w:val="00E14010"/>
    <w:rsid w:val="00E14C98"/>
    <w:rsid w:val="00E15D7F"/>
    <w:rsid w:val="00E161AB"/>
    <w:rsid w:val="00E17417"/>
    <w:rsid w:val="00E179FD"/>
    <w:rsid w:val="00E17F12"/>
    <w:rsid w:val="00E21DB9"/>
    <w:rsid w:val="00E241F6"/>
    <w:rsid w:val="00E25124"/>
    <w:rsid w:val="00E26AAC"/>
    <w:rsid w:val="00E26FFE"/>
    <w:rsid w:val="00E272C3"/>
    <w:rsid w:val="00E27D26"/>
    <w:rsid w:val="00E305F2"/>
    <w:rsid w:val="00E3094A"/>
    <w:rsid w:val="00E3155C"/>
    <w:rsid w:val="00E322FB"/>
    <w:rsid w:val="00E32638"/>
    <w:rsid w:val="00E33A49"/>
    <w:rsid w:val="00E33AB3"/>
    <w:rsid w:val="00E34387"/>
    <w:rsid w:val="00E34A5B"/>
    <w:rsid w:val="00E356A2"/>
    <w:rsid w:val="00E4249C"/>
    <w:rsid w:val="00E43208"/>
    <w:rsid w:val="00E4389E"/>
    <w:rsid w:val="00E442AA"/>
    <w:rsid w:val="00E465AA"/>
    <w:rsid w:val="00E475E6"/>
    <w:rsid w:val="00E50279"/>
    <w:rsid w:val="00E522A0"/>
    <w:rsid w:val="00E53A0E"/>
    <w:rsid w:val="00E54233"/>
    <w:rsid w:val="00E55D97"/>
    <w:rsid w:val="00E615E9"/>
    <w:rsid w:val="00E64048"/>
    <w:rsid w:val="00E66F20"/>
    <w:rsid w:val="00E701CF"/>
    <w:rsid w:val="00E7091E"/>
    <w:rsid w:val="00E7134F"/>
    <w:rsid w:val="00E7355F"/>
    <w:rsid w:val="00E73C45"/>
    <w:rsid w:val="00E82A0A"/>
    <w:rsid w:val="00E82AF3"/>
    <w:rsid w:val="00E82BC2"/>
    <w:rsid w:val="00E82E63"/>
    <w:rsid w:val="00E840D7"/>
    <w:rsid w:val="00E840F9"/>
    <w:rsid w:val="00E84CFA"/>
    <w:rsid w:val="00E84D6F"/>
    <w:rsid w:val="00E85699"/>
    <w:rsid w:val="00E85826"/>
    <w:rsid w:val="00E8691B"/>
    <w:rsid w:val="00E944FD"/>
    <w:rsid w:val="00E94F7E"/>
    <w:rsid w:val="00E96997"/>
    <w:rsid w:val="00EA0AF1"/>
    <w:rsid w:val="00EA0E64"/>
    <w:rsid w:val="00EA42E4"/>
    <w:rsid w:val="00EA47E0"/>
    <w:rsid w:val="00EA4FFD"/>
    <w:rsid w:val="00EA57BD"/>
    <w:rsid w:val="00EA791C"/>
    <w:rsid w:val="00EB17FD"/>
    <w:rsid w:val="00EB2F15"/>
    <w:rsid w:val="00EB3A30"/>
    <w:rsid w:val="00EB3FFD"/>
    <w:rsid w:val="00EB4594"/>
    <w:rsid w:val="00EB6C37"/>
    <w:rsid w:val="00EB7027"/>
    <w:rsid w:val="00EC071A"/>
    <w:rsid w:val="00EC14AC"/>
    <w:rsid w:val="00EC169D"/>
    <w:rsid w:val="00EC1D79"/>
    <w:rsid w:val="00EC446B"/>
    <w:rsid w:val="00EC6B67"/>
    <w:rsid w:val="00EC6C79"/>
    <w:rsid w:val="00EC7F38"/>
    <w:rsid w:val="00ED0969"/>
    <w:rsid w:val="00ED24ED"/>
    <w:rsid w:val="00ED35F7"/>
    <w:rsid w:val="00ED5901"/>
    <w:rsid w:val="00ED59AE"/>
    <w:rsid w:val="00ED626C"/>
    <w:rsid w:val="00ED74B6"/>
    <w:rsid w:val="00ED7ED1"/>
    <w:rsid w:val="00EE2310"/>
    <w:rsid w:val="00EE27BF"/>
    <w:rsid w:val="00EE3380"/>
    <w:rsid w:val="00EE39C7"/>
    <w:rsid w:val="00EE5175"/>
    <w:rsid w:val="00EF4AAA"/>
    <w:rsid w:val="00F00A38"/>
    <w:rsid w:val="00F01FB8"/>
    <w:rsid w:val="00F02F20"/>
    <w:rsid w:val="00F06350"/>
    <w:rsid w:val="00F0747F"/>
    <w:rsid w:val="00F07B58"/>
    <w:rsid w:val="00F111F3"/>
    <w:rsid w:val="00F11BC1"/>
    <w:rsid w:val="00F134B8"/>
    <w:rsid w:val="00F13B88"/>
    <w:rsid w:val="00F204F2"/>
    <w:rsid w:val="00F2229E"/>
    <w:rsid w:val="00F24AC2"/>
    <w:rsid w:val="00F2590E"/>
    <w:rsid w:val="00F27AA0"/>
    <w:rsid w:val="00F27BFB"/>
    <w:rsid w:val="00F337AD"/>
    <w:rsid w:val="00F3430F"/>
    <w:rsid w:val="00F34966"/>
    <w:rsid w:val="00F376A6"/>
    <w:rsid w:val="00F42A12"/>
    <w:rsid w:val="00F43C34"/>
    <w:rsid w:val="00F44809"/>
    <w:rsid w:val="00F4520C"/>
    <w:rsid w:val="00F53897"/>
    <w:rsid w:val="00F56356"/>
    <w:rsid w:val="00F566F8"/>
    <w:rsid w:val="00F56BCD"/>
    <w:rsid w:val="00F600FB"/>
    <w:rsid w:val="00F606F1"/>
    <w:rsid w:val="00F615A4"/>
    <w:rsid w:val="00F63294"/>
    <w:rsid w:val="00F6460C"/>
    <w:rsid w:val="00F64DAC"/>
    <w:rsid w:val="00F65842"/>
    <w:rsid w:val="00F71815"/>
    <w:rsid w:val="00F71F00"/>
    <w:rsid w:val="00F742E2"/>
    <w:rsid w:val="00F759C1"/>
    <w:rsid w:val="00F761AB"/>
    <w:rsid w:val="00F76FF3"/>
    <w:rsid w:val="00F812AF"/>
    <w:rsid w:val="00F86279"/>
    <w:rsid w:val="00F90D1B"/>
    <w:rsid w:val="00F93D5D"/>
    <w:rsid w:val="00FA031C"/>
    <w:rsid w:val="00FA2058"/>
    <w:rsid w:val="00FA31AD"/>
    <w:rsid w:val="00FA39FD"/>
    <w:rsid w:val="00FA544F"/>
    <w:rsid w:val="00FA67AD"/>
    <w:rsid w:val="00FA6AD3"/>
    <w:rsid w:val="00FA6BB2"/>
    <w:rsid w:val="00FA70D4"/>
    <w:rsid w:val="00FB0BC5"/>
    <w:rsid w:val="00FB3DB5"/>
    <w:rsid w:val="00FB4353"/>
    <w:rsid w:val="00FB7F5A"/>
    <w:rsid w:val="00FB7FDA"/>
    <w:rsid w:val="00FC0862"/>
    <w:rsid w:val="00FC1DDE"/>
    <w:rsid w:val="00FC2F6E"/>
    <w:rsid w:val="00FC43E7"/>
    <w:rsid w:val="00FC7794"/>
    <w:rsid w:val="00FD1663"/>
    <w:rsid w:val="00FD256D"/>
    <w:rsid w:val="00FD2C12"/>
    <w:rsid w:val="00FD4733"/>
    <w:rsid w:val="00FE035E"/>
    <w:rsid w:val="00FE0C08"/>
    <w:rsid w:val="00FE10A7"/>
    <w:rsid w:val="00FE1CF4"/>
    <w:rsid w:val="00FE23DB"/>
    <w:rsid w:val="00FE4567"/>
    <w:rsid w:val="00FE4A53"/>
    <w:rsid w:val="00FE57F4"/>
    <w:rsid w:val="00FE5923"/>
    <w:rsid w:val="00FE597D"/>
    <w:rsid w:val="00FE5FD5"/>
    <w:rsid w:val="00FE6CC8"/>
    <w:rsid w:val="00FF02B9"/>
    <w:rsid w:val="00FF2BA8"/>
    <w:rsid w:val="00FF6B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Chem4WordSmartTag" w:name="tag"/>
  <w:shapeDefaults>
    <o:shapedefaults v:ext="edit" spidmax="1075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E6B"/>
  </w:style>
  <w:style w:type="paragraph" w:styleId="Heading1">
    <w:name w:val="heading 1"/>
    <w:basedOn w:val="Normal"/>
    <w:next w:val="Normal"/>
    <w:link w:val="Heading1Char"/>
    <w:uiPriority w:val="9"/>
    <w:qFormat/>
    <w:rsid w:val="00BF5E6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BF5E6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BF5E6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BF5E6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BF5E6B"/>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BF5E6B"/>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BF5E6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BF5E6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BF5E6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E7355F"/>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Hyperlink">
    <w:name w:val="Hyperlink"/>
    <w:basedOn w:val="DefaultParagraphFont"/>
    <w:uiPriority w:val="99"/>
    <w:unhideWhenUsed/>
    <w:rsid w:val="005A720B"/>
    <w:rPr>
      <w:color w:val="0000FF" w:themeColor="hyperlink"/>
      <w:u w:val="single"/>
    </w:rPr>
  </w:style>
  <w:style w:type="paragraph" w:styleId="BalloonText">
    <w:name w:val="Balloon Text"/>
    <w:basedOn w:val="Normal"/>
    <w:link w:val="BalloonTextChar"/>
    <w:uiPriority w:val="99"/>
    <w:semiHidden/>
    <w:unhideWhenUsed/>
    <w:rsid w:val="002E627F"/>
    <w:rPr>
      <w:rFonts w:ascii="Tahoma" w:hAnsi="Tahoma" w:cs="Tahoma"/>
      <w:sz w:val="16"/>
      <w:szCs w:val="16"/>
    </w:rPr>
  </w:style>
  <w:style w:type="character" w:customStyle="1" w:styleId="BalloonTextChar">
    <w:name w:val="Balloon Text Char"/>
    <w:basedOn w:val="DefaultParagraphFont"/>
    <w:link w:val="BalloonText"/>
    <w:uiPriority w:val="99"/>
    <w:semiHidden/>
    <w:rsid w:val="002E627F"/>
    <w:rPr>
      <w:rFonts w:ascii="Tahoma" w:hAnsi="Tahoma" w:cs="Tahoma"/>
      <w:sz w:val="16"/>
      <w:szCs w:val="16"/>
    </w:rPr>
  </w:style>
  <w:style w:type="paragraph" w:styleId="NormalWeb">
    <w:name w:val="Normal (Web)"/>
    <w:basedOn w:val="Normal"/>
    <w:uiPriority w:val="99"/>
    <w:unhideWhenUsed/>
    <w:rsid w:val="00387E8A"/>
    <w:pPr>
      <w:spacing w:before="100" w:beforeAutospacing="1" w:after="204"/>
    </w:pPr>
    <w:rPr>
      <w:rFonts w:ascii="Times New Roman" w:eastAsia="Times New Roman" w:hAnsi="Times New Roman" w:cs="Times New Roman"/>
      <w:sz w:val="24"/>
      <w:szCs w:val="24"/>
    </w:rPr>
  </w:style>
  <w:style w:type="table" w:styleId="LightGrid-Accent5">
    <w:name w:val="Light Grid Accent 5"/>
    <w:basedOn w:val="TableNormal"/>
    <w:uiPriority w:val="62"/>
    <w:rsid w:val="003800A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BF5E6B"/>
    <w:pPr>
      <w:ind w:left="720"/>
      <w:contextualSpacing/>
    </w:pPr>
  </w:style>
  <w:style w:type="table" w:customStyle="1" w:styleId="LightShading-Accent11">
    <w:name w:val="Light Shading - Accent 11"/>
    <w:basedOn w:val="TableNormal"/>
    <w:uiPriority w:val="60"/>
    <w:rsid w:val="0006388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DocumentMap">
    <w:name w:val="Document Map"/>
    <w:basedOn w:val="Normal"/>
    <w:link w:val="DocumentMapChar"/>
    <w:uiPriority w:val="99"/>
    <w:semiHidden/>
    <w:unhideWhenUsed/>
    <w:rsid w:val="00224295"/>
    <w:rPr>
      <w:rFonts w:ascii="Tahoma" w:hAnsi="Tahoma" w:cs="Tahoma"/>
      <w:sz w:val="16"/>
      <w:szCs w:val="16"/>
    </w:rPr>
  </w:style>
  <w:style w:type="character" w:customStyle="1" w:styleId="DocumentMapChar">
    <w:name w:val="Document Map Char"/>
    <w:basedOn w:val="DefaultParagraphFont"/>
    <w:link w:val="DocumentMap"/>
    <w:uiPriority w:val="99"/>
    <w:semiHidden/>
    <w:rsid w:val="00224295"/>
    <w:rPr>
      <w:rFonts w:ascii="Tahoma" w:hAnsi="Tahoma" w:cs="Tahoma"/>
      <w:sz w:val="16"/>
      <w:szCs w:val="16"/>
    </w:rPr>
  </w:style>
  <w:style w:type="character" w:customStyle="1" w:styleId="Heading1Char">
    <w:name w:val="Heading 1 Char"/>
    <w:basedOn w:val="DefaultParagraphFont"/>
    <w:link w:val="Heading1"/>
    <w:uiPriority w:val="9"/>
    <w:rsid w:val="00BF5E6B"/>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BF5E6B"/>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BF5E6B"/>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BF5E6B"/>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BF5E6B"/>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BF5E6B"/>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BF5E6B"/>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BF5E6B"/>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BF5E6B"/>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BF5E6B"/>
    <w:rPr>
      <w:b/>
      <w:bCs/>
      <w:sz w:val="18"/>
      <w:szCs w:val="18"/>
    </w:rPr>
  </w:style>
  <w:style w:type="paragraph" w:styleId="Title">
    <w:name w:val="Title"/>
    <w:basedOn w:val="Normal"/>
    <w:next w:val="Normal"/>
    <w:link w:val="TitleChar"/>
    <w:uiPriority w:val="10"/>
    <w:qFormat/>
    <w:rsid w:val="00BF5E6B"/>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BF5E6B"/>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BF5E6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F5E6B"/>
    <w:rPr>
      <w:rFonts w:asciiTheme="minorHAnsi"/>
      <w:i/>
      <w:iCs/>
      <w:sz w:val="24"/>
      <w:szCs w:val="24"/>
    </w:rPr>
  </w:style>
  <w:style w:type="character" w:styleId="Strong">
    <w:name w:val="Strong"/>
    <w:basedOn w:val="DefaultParagraphFont"/>
    <w:uiPriority w:val="22"/>
    <w:qFormat/>
    <w:rsid w:val="00BF5E6B"/>
    <w:rPr>
      <w:b/>
      <w:bCs/>
      <w:spacing w:val="0"/>
    </w:rPr>
  </w:style>
  <w:style w:type="character" w:styleId="Emphasis">
    <w:name w:val="Emphasis"/>
    <w:uiPriority w:val="20"/>
    <w:qFormat/>
    <w:rsid w:val="00BF5E6B"/>
    <w:rPr>
      <w:b/>
      <w:bCs/>
      <w:i/>
      <w:iCs/>
      <w:color w:val="5A5A5A" w:themeColor="text1" w:themeTint="A5"/>
    </w:rPr>
  </w:style>
  <w:style w:type="paragraph" w:styleId="NoSpacing">
    <w:name w:val="No Spacing"/>
    <w:basedOn w:val="Normal"/>
    <w:link w:val="NoSpacingChar"/>
    <w:uiPriority w:val="1"/>
    <w:qFormat/>
    <w:rsid w:val="00BF5E6B"/>
    <w:pPr>
      <w:ind w:firstLine="0"/>
    </w:pPr>
  </w:style>
  <w:style w:type="character" w:customStyle="1" w:styleId="NoSpacingChar">
    <w:name w:val="No Spacing Char"/>
    <w:basedOn w:val="DefaultParagraphFont"/>
    <w:link w:val="NoSpacing"/>
    <w:uiPriority w:val="1"/>
    <w:rsid w:val="00BF5E6B"/>
  </w:style>
  <w:style w:type="paragraph" w:styleId="Quote">
    <w:name w:val="Quote"/>
    <w:basedOn w:val="Normal"/>
    <w:next w:val="Normal"/>
    <w:link w:val="QuoteChar"/>
    <w:uiPriority w:val="29"/>
    <w:qFormat/>
    <w:rsid w:val="00BF5E6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F5E6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F5E6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F5E6B"/>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BF5E6B"/>
    <w:rPr>
      <w:i/>
      <w:iCs/>
      <w:color w:val="5A5A5A" w:themeColor="text1" w:themeTint="A5"/>
    </w:rPr>
  </w:style>
  <w:style w:type="character" w:styleId="IntenseEmphasis">
    <w:name w:val="Intense Emphasis"/>
    <w:uiPriority w:val="21"/>
    <w:qFormat/>
    <w:rsid w:val="00BF5E6B"/>
    <w:rPr>
      <w:b/>
      <w:bCs/>
      <w:i/>
      <w:iCs/>
      <w:color w:val="4F81BD" w:themeColor="accent1"/>
      <w:sz w:val="22"/>
      <w:szCs w:val="22"/>
    </w:rPr>
  </w:style>
  <w:style w:type="character" w:styleId="SubtleReference">
    <w:name w:val="Subtle Reference"/>
    <w:uiPriority w:val="31"/>
    <w:qFormat/>
    <w:rsid w:val="00BF5E6B"/>
    <w:rPr>
      <w:color w:val="auto"/>
      <w:u w:val="single" w:color="9BBB59" w:themeColor="accent3"/>
    </w:rPr>
  </w:style>
  <w:style w:type="character" w:styleId="IntenseReference">
    <w:name w:val="Intense Reference"/>
    <w:basedOn w:val="DefaultParagraphFont"/>
    <w:uiPriority w:val="32"/>
    <w:qFormat/>
    <w:rsid w:val="00BF5E6B"/>
    <w:rPr>
      <w:b/>
      <w:bCs/>
      <w:color w:val="76923C" w:themeColor="accent3" w:themeShade="BF"/>
      <w:u w:val="single" w:color="9BBB59" w:themeColor="accent3"/>
    </w:rPr>
  </w:style>
  <w:style w:type="character" w:styleId="BookTitle">
    <w:name w:val="Book Title"/>
    <w:basedOn w:val="DefaultParagraphFont"/>
    <w:uiPriority w:val="33"/>
    <w:qFormat/>
    <w:rsid w:val="00BF5E6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BF5E6B"/>
    <w:pPr>
      <w:outlineLvl w:val="9"/>
    </w:pPr>
  </w:style>
  <w:style w:type="paragraph" w:styleId="TOC1">
    <w:name w:val="toc 1"/>
    <w:basedOn w:val="Normal"/>
    <w:next w:val="Normal"/>
    <w:autoRedefine/>
    <w:uiPriority w:val="39"/>
    <w:unhideWhenUsed/>
    <w:rsid w:val="00F759C1"/>
    <w:pPr>
      <w:spacing w:before="120" w:after="120"/>
    </w:pPr>
    <w:rPr>
      <w:b/>
      <w:bCs/>
      <w:caps/>
    </w:rPr>
  </w:style>
  <w:style w:type="paragraph" w:styleId="TOC2">
    <w:name w:val="toc 2"/>
    <w:basedOn w:val="Normal"/>
    <w:next w:val="Normal"/>
    <w:autoRedefine/>
    <w:uiPriority w:val="39"/>
    <w:unhideWhenUsed/>
    <w:rsid w:val="00F759C1"/>
    <w:pPr>
      <w:ind w:left="200"/>
    </w:pPr>
    <w:rPr>
      <w:smallCaps/>
    </w:rPr>
  </w:style>
  <w:style w:type="paragraph" w:styleId="TOC3">
    <w:name w:val="toc 3"/>
    <w:basedOn w:val="Normal"/>
    <w:next w:val="Normal"/>
    <w:autoRedefine/>
    <w:uiPriority w:val="39"/>
    <w:unhideWhenUsed/>
    <w:rsid w:val="00F759C1"/>
    <w:pPr>
      <w:ind w:left="400"/>
    </w:pPr>
    <w:rPr>
      <w:i/>
      <w:iCs/>
    </w:rPr>
  </w:style>
  <w:style w:type="paragraph" w:styleId="TOC4">
    <w:name w:val="toc 4"/>
    <w:basedOn w:val="Normal"/>
    <w:next w:val="Normal"/>
    <w:autoRedefine/>
    <w:uiPriority w:val="39"/>
    <w:unhideWhenUsed/>
    <w:rsid w:val="00F759C1"/>
    <w:pPr>
      <w:ind w:left="600"/>
    </w:pPr>
    <w:rPr>
      <w:sz w:val="18"/>
      <w:szCs w:val="18"/>
    </w:rPr>
  </w:style>
  <w:style w:type="paragraph" w:styleId="TOC5">
    <w:name w:val="toc 5"/>
    <w:basedOn w:val="Normal"/>
    <w:next w:val="Normal"/>
    <w:autoRedefine/>
    <w:uiPriority w:val="39"/>
    <w:unhideWhenUsed/>
    <w:rsid w:val="00F759C1"/>
    <w:pPr>
      <w:ind w:left="800"/>
    </w:pPr>
    <w:rPr>
      <w:sz w:val="18"/>
      <w:szCs w:val="18"/>
    </w:rPr>
  </w:style>
  <w:style w:type="paragraph" w:styleId="TOC6">
    <w:name w:val="toc 6"/>
    <w:basedOn w:val="Normal"/>
    <w:next w:val="Normal"/>
    <w:autoRedefine/>
    <w:uiPriority w:val="39"/>
    <w:unhideWhenUsed/>
    <w:rsid w:val="00F759C1"/>
    <w:pPr>
      <w:ind w:left="1000"/>
    </w:pPr>
    <w:rPr>
      <w:sz w:val="18"/>
      <w:szCs w:val="18"/>
    </w:rPr>
  </w:style>
  <w:style w:type="paragraph" w:styleId="TOC7">
    <w:name w:val="toc 7"/>
    <w:basedOn w:val="Normal"/>
    <w:next w:val="Normal"/>
    <w:autoRedefine/>
    <w:uiPriority w:val="39"/>
    <w:unhideWhenUsed/>
    <w:rsid w:val="00F759C1"/>
    <w:pPr>
      <w:ind w:left="1200"/>
    </w:pPr>
    <w:rPr>
      <w:sz w:val="18"/>
      <w:szCs w:val="18"/>
    </w:rPr>
  </w:style>
  <w:style w:type="paragraph" w:styleId="TOC8">
    <w:name w:val="toc 8"/>
    <w:basedOn w:val="Normal"/>
    <w:next w:val="Normal"/>
    <w:autoRedefine/>
    <w:uiPriority w:val="39"/>
    <w:unhideWhenUsed/>
    <w:rsid w:val="00F759C1"/>
    <w:pPr>
      <w:ind w:left="1400"/>
    </w:pPr>
    <w:rPr>
      <w:sz w:val="18"/>
      <w:szCs w:val="18"/>
    </w:rPr>
  </w:style>
  <w:style w:type="paragraph" w:styleId="TOC9">
    <w:name w:val="toc 9"/>
    <w:basedOn w:val="Normal"/>
    <w:next w:val="Normal"/>
    <w:autoRedefine/>
    <w:uiPriority w:val="39"/>
    <w:unhideWhenUsed/>
    <w:rsid w:val="00F759C1"/>
    <w:pPr>
      <w:ind w:left="1600"/>
    </w:pPr>
    <w:rPr>
      <w:sz w:val="18"/>
      <w:szCs w:val="18"/>
    </w:rPr>
  </w:style>
  <w:style w:type="table" w:customStyle="1" w:styleId="LightShading1">
    <w:name w:val="Light Shading1"/>
    <w:basedOn w:val="TableNormal"/>
    <w:uiPriority w:val="60"/>
    <w:rsid w:val="00E7355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E7355F"/>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D008DA"/>
    <w:rPr>
      <w:sz w:val="18"/>
    </w:rPr>
    <w:tblPr>
      <w:tblStyleRow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tblPr/>
      <w:tcPr>
        <w:shd w:val="clear" w:color="auto" w:fill="BFBFBF" w:themeFill="background1" w:themeFillShade="BF"/>
      </w:tcPr>
    </w:tblStylePr>
    <w:tblStylePr w:type="band2Horz">
      <w:tblPr/>
      <w:tcPr>
        <w:shd w:val="clear" w:color="auto" w:fill="F2F2F2" w:themeFill="background1" w:themeFillShade="F2"/>
      </w:tcPr>
    </w:tblStylePr>
  </w:style>
  <w:style w:type="character" w:customStyle="1" w:styleId="keyword">
    <w:name w:val="keyword"/>
    <w:basedOn w:val="DefaultParagraphFont"/>
    <w:rsid w:val="00C770F9"/>
  </w:style>
  <w:style w:type="character" w:customStyle="1" w:styleId="identifier">
    <w:name w:val="identifier"/>
    <w:basedOn w:val="DefaultParagraphFont"/>
    <w:rsid w:val="00C770F9"/>
  </w:style>
  <w:style w:type="character" w:customStyle="1" w:styleId="nolink">
    <w:name w:val="nolink"/>
    <w:basedOn w:val="DefaultParagraphFont"/>
    <w:rsid w:val="00C770F9"/>
  </w:style>
  <w:style w:type="paragraph" w:styleId="HTMLPreformatted">
    <w:name w:val="HTML Preformatted"/>
    <w:basedOn w:val="Normal"/>
    <w:link w:val="HTMLPreformattedChar"/>
    <w:uiPriority w:val="99"/>
    <w:unhideWhenUsed/>
    <w:rsid w:val="001F3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1F39D7"/>
    <w:rPr>
      <w:rFonts w:ascii="Courier New" w:eastAsia="Times New Roman" w:hAnsi="Courier New" w:cs="Courier New"/>
      <w:sz w:val="20"/>
      <w:szCs w:val="20"/>
      <w:lang w:bidi="ar-SA"/>
    </w:rPr>
  </w:style>
  <w:style w:type="character" w:customStyle="1" w:styleId="parameter">
    <w:name w:val="parameter"/>
    <w:basedOn w:val="DefaultParagraphFont"/>
    <w:rsid w:val="001F39D7"/>
  </w:style>
  <w:style w:type="table" w:styleId="LightList-Accent5">
    <w:name w:val="Light List Accent 5"/>
    <w:basedOn w:val="TableNormal"/>
    <w:uiPriority w:val="61"/>
    <w:rsid w:val="004306E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semiHidden/>
    <w:unhideWhenUsed/>
    <w:rsid w:val="00586118"/>
    <w:pPr>
      <w:tabs>
        <w:tab w:val="center" w:pos="4680"/>
        <w:tab w:val="right" w:pos="9360"/>
      </w:tabs>
    </w:pPr>
  </w:style>
  <w:style w:type="character" w:customStyle="1" w:styleId="HeaderChar">
    <w:name w:val="Header Char"/>
    <w:basedOn w:val="DefaultParagraphFont"/>
    <w:link w:val="Header"/>
    <w:uiPriority w:val="99"/>
    <w:semiHidden/>
    <w:rsid w:val="00586118"/>
    <w:rPr>
      <w:sz w:val="20"/>
      <w:szCs w:val="20"/>
    </w:rPr>
  </w:style>
  <w:style w:type="paragraph" w:styleId="Footer">
    <w:name w:val="footer"/>
    <w:basedOn w:val="Normal"/>
    <w:link w:val="FooterChar"/>
    <w:uiPriority w:val="99"/>
    <w:unhideWhenUsed/>
    <w:rsid w:val="00586118"/>
    <w:pPr>
      <w:tabs>
        <w:tab w:val="center" w:pos="4680"/>
        <w:tab w:val="right" w:pos="9360"/>
      </w:tabs>
    </w:pPr>
  </w:style>
  <w:style w:type="character" w:customStyle="1" w:styleId="FooterChar">
    <w:name w:val="Footer Char"/>
    <w:basedOn w:val="DefaultParagraphFont"/>
    <w:link w:val="Footer"/>
    <w:uiPriority w:val="99"/>
    <w:rsid w:val="00586118"/>
    <w:rPr>
      <w:sz w:val="20"/>
      <w:szCs w:val="20"/>
    </w:rPr>
  </w:style>
  <w:style w:type="character" w:styleId="CommentReference">
    <w:name w:val="annotation reference"/>
    <w:basedOn w:val="DefaultParagraphFont"/>
    <w:uiPriority w:val="99"/>
    <w:semiHidden/>
    <w:unhideWhenUsed/>
    <w:rsid w:val="00BC3879"/>
    <w:rPr>
      <w:sz w:val="16"/>
      <w:szCs w:val="16"/>
    </w:rPr>
  </w:style>
  <w:style w:type="paragraph" w:styleId="CommentText">
    <w:name w:val="annotation text"/>
    <w:basedOn w:val="Normal"/>
    <w:link w:val="CommentTextChar"/>
    <w:uiPriority w:val="99"/>
    <w:semiHidden/>
    <w:unhideWhenUsed/>
    <w:rsid w:val="00BC3879"/>
  </w:style>
  <w:style w:type="character" w:customStyle="1" w:styleId="CommentTextChar">
    <w:name w:val="Comment Text Char"/>
    <w:basedOn w:val="DefaultParagraphFont"/>
    <w:link w:val="CommentText"/>
    <w:uiPriority w:val="99"/>
    <w:semiHidden/>
    <w:rsid w:val="00BC3879"/>
    <w:rPr>
      <w:sz w:val="20"/>
      <w:szCs w:val="20"/>
    </w:rPr>
  </w:style>
  <w:style w:type="paragraph" w:styleId="CommentSubject">
    <w:name w:val="annotation subject"/>
    <w:basedOn w:val="CommentText"/>
    <w:next w:val="CommentText"/>
    <w:link w:val="CommentSubjectChar"/>
    <w:uiPriority w:val="99"/>
    <w:semiHidden/>
    <w:unhideWhenUsed/>
    <w:rsid w:val="00BC3879"/>
    <w:rPr>
      <w:b/>
      <w:bCs/>
    </w:rPr>
  </w:style>
  <w:style w:type="character" w:customStyle="1" w:styleId="CommentSubjectChar">
    <w:name w:val="Comment Subject Char"/>
    <w:basedOn w:val="CommentTextChar"/>
    <w:link w:val="CommentSubject"/>
    <w:uiPriority w:val="99"/>
    <w:semiHidden/>
    <w:rsid w:val="00BC3879"/>
    <w:rPr>
      <w:b/>
      <w:bCs/>
    </w:rPr>
  </w:style>
  <w:style w:type="character" w:styleId="FollowedHyperlink">
    <w:name w:val="FollowedHyperlink"/>
    <w:basedOn w:val="DefaultParagraphFont"/>
    <w:uiPriority w:val="99"/>
    <w:semiHidden/>
    <w:unhideWhenUsed/>
    <w:rsid w:val="00E25124"/>
    <w:rPr>
      <w:color w:val="800080" w:themeColor="followedHyperlink"/>
      <w:u w:val="single"/>
    </w:rPr>
  </w:style>
  <w:style w:type="paragraph" w:customStyle="1" w:styleId="MS1-covertitle">
    <w:name w:val="MS1 - cover title"/>
    <w:basedOn w:val="Normal"/>
    <w:rsid w:val="00BF5E6B"/>
    <w:pPr>
      <w:spacing w:before="8040"/>
    </w:pPr>
    <w:rPr>
      <w:rFonts w:ascii="Verdana" w:eastAsia="Times New Roman" w:hAnsi="Verdana" w:cs="Times New Roman"/>
      <w:sz w:val="48"/>
      <w:szCs w:val="48"/>
    </w:rPr>
  </w:style>
  <w:style w:type="paragraph" w:customStyle="1" w:styleId="MS1-date">
    <w:name w:val="MS1 - date"/>
    <w:basedOn w:val="Normal"/>
    <w:rsid w:val="00BF5E6B"/>
    <w:pPr>
      <w:spacing w:before="1080"/>
    </w:pPr>
    <w:rPr>
      <w:rFonts w:ascii="Verdana" w:eastAsia="Times New Roman" w:hAnsi="Verdana" w:cs="Times New Roman"/>
    </w:rPr>
  </w:style>
</w:styles>
</file>

<file path=word/webSettings.xml><?xml version="1.0" encoding="utf-8"?>
<w:webSettings xmlns:r="http://schemas.openxmlformats.org/officeDocument/2006/relationships" xmlns:w="http://schemas.openxmlformats.org/wordprocessingml/2006/main">
  <w:divs>
    <w:div w:id="82378764">
      <w:bodyDiv w:val="1"/>
      <w:marLeft w:val="0"/>
      <w:marRight w:val="0"/>
      <w:marTop w:val="0"/>
      <w:marBottom w:val="0"/>
      <w:divBdr>
        <w:top w:val="none" w:sz="0" w:space="0" w:color="auto"/>
        <w:left w:val="none" w:sz="0" w:space="0" w:color="auto"/>
        <w:bottom w:val="none" w:sz="0" w:space="0" w:color="auto"/>
        <w:right w:val="none" w:sz="0" w:space="0" w:color="auto"/>
      </w:divBdr>
      <w:divsChild>
        <w:div w:id="1125151021">
          <w:marLeft w:val="0"/>
          <w:marRight w:val="0"/>
          <w:marTop w:val="0"/>
          <w:marBottom w:val="0"/>
          <w:divBdr>
            <w:top w:val="none" w:sz="0" w:space="0" w:color="auto"/>
            <w:left w:val="none" w:sz="0" w:space="0" w:color="auto"/>
            <w:bottom w:val="none" w:sz="0" w:space="0" w:color="auto"/>
            <w:right w:val="none" w:sz="0" w:space="0" w:color="auto"/>
          </w:divBdr>
          <w:divsChild>
            <w:div w:id="194123759">
              <w:marLeft w:val="0"/>
              <w:marRight w:val="0"/>
              <w:marTop w:val="0"/>
              <w:marBottom w:val="0"/>
              <w:divBdr>
                <w:top w:val="none" w:sz="0" w:space="0" w:color="auto"/>
                <w:left w:val="none" w:sz="0" w:space="0" w:color="auto"/>
                <w:bottom w:val="none" w:sz="0" w:space="0" w:color="auto"/>
                <w:right w:val="none" w:sz="0" w:space="0" w:color="auto"/>
              </w:divBdr>
              <w:divsChild>
                <w:div w:id="1915316745">
                  <w:marLeft w:val="0"/>
                  <w:marRight w:val="0"/>
                  <w:marTop w:val="0"/>
                  <w:marBottom w:val="0"/>
                  <w:divBdr>
                    <w:top w:val="none" w:sz="0" w:space="0" w:color="auto"/>
                    <w:left w:val="none" w:sz="0" w:space="0" w:color="auto"/>
                    <w:bottom w:val="none" w:sz="0" w:space="0" w:color="auto"/>
                    <w:right w:val="none" w:sz="0" w:space="0" w:color="auto"/>
                  </w:divBdr>
                  <w:divsChild>
                    <w:div w:id="9638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9654">
      <w:bodyDiv w:val="1"/>
      <w:marLeft w:val="0"/>
      <w:marRight w:val="0"/>
      <w:marTop w:val="0"/>
      <w:marBottom w:val="0"/>
      <w:divBdr>
        <w:top w:val="none" w:sz="0" w:space="0" w:color="auto"/>
        <w:left w:val="none" w:sz="0" w:space="0" w:color="auto"/>
        <w:bottom w:val="none" w:sz="0" w:space="0" w:color="auto"/>
        <w:right w:val="none" w:sz="0" w:space="0" w:color="auto"/>
      </w:divBdr>
    </w:div>
    <w:div w:id="270861745">
      <w:bodyDiv w:val="1"/>
      <w:marLeft w:val="0"/>
      <w:marRight w:val="0"/>
      <w:marTop w:val="0"/>
      <w:marBottom w:val="0"/>
      <w:divBdr>
        <w:top w:val="none" w:sz="0" w:space="0" w:color="auto"/>
        <w:left w:val="none" w:sz="0" w:space="0" w:color="auto"/>
        <w:bottom w:val="none" w:sz="0" w:space="0" w:color="auto"/>
        <w:right w:val="none" w:sz="0" w:space="0" w:color="auto"/>
      </w:divBdr>
    </w:div>
    <w:div w:id="355473710">
      <w:bodyDiv w:val="1"/>
      <w:marLeft w:val="0"/>
      <w:marRight w:val="0"/>
      <w:marTop w:val="0"/>
      <w:marBottom w:val="0"/>
      <w:divBdr>
        <w:top w:val="none" w:sz="0" w:space="0" w:color="auto"/>
        <w:left w:val="none" w:sz="0" w:space="0" w:color="auto"/>
        <w:bottom w:val="none" w:sz="0" w:space="0" w:color="auto"/>
        <w:right w:val="none" w:sz="0" w:space="0" w:color="auto"/>
      </w:divBdr>
      <w:divsChild>
        <w:div w:id="1703240648">
          <w:marLeft w:val="0"/>
          <w:marRight w:val="0"/>
          <w:marTop w:val="0"/>
          <w:marBottom w:val="0"/>
          <w:divBdr>
            <w:top w:val="none" w:sz="0" w:space="0" w:color="auto"/>
            <w:left w:val="none" w:sz="0" w:space="0" w:color="auto"/>
            <w:bottom w:val="none" w:sz="0" w:space="0" w:color="auto"/>
            <w:right w:val="none" w:sz="0" w:space="0" w:color="auto"/>
          </w:divBdr>
          <w:divsChild>
            <w:div w:id="1372876854">
              <w:marLeft w:val="0"/>
              <w:marRight w:val="0"/>
              <w:marTop w:val="0"/>
              <w:marBottom w:val="0"/>
              <w:divBdr>
                <w:top w:val="none" w:sz="0" w:space="0" w:color="auto"/>
                <w:left w:val="none" w:sz="0" w:space="0" w:color="auto"/>
                <w:bottom w:val="none" w:sz="0" w:space="0" w:color="auto"/>
                <w:right w:val="none" w:sz="0" w:space="0" w:color="auto"/>
              </w:divBdr>
              <w:divsChild>
                <w:div w:id="787043856">
                  <w:marLeft w:val="0"/>
                  <w:marRight w:val="0"/>
                  <w:marTop w:val="0"/>
                  <w:marBottom w:val="0"/>
                  <w:divBdr>
                    <w:top w:val="none" w:sz="0" w:space="0" w:color="auto"/>
                    <w:left w:val="none" w:sz="0" w:space="0" w:color="auto"/>
                    <w:bottom w:val="none" w:sz="0" w:space="0" w:color="auto"/>
                    <w:right w:val="none" w:sz="0" w:space="0" w:color="auto"/>
                  </w:divBdr>
                  <w:divsChild>
                    <w:div w:id="4977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85747">
      <w:bodyDiv w:val="1"/>
      <w:marLeft w:val="0"/>
      <w:marRight w:val="0"/>
      <w:marTop w:val="0"/>
      <w:marBottom w:val="0"/>
      <w:divBdr>
        <w:top w:val="none" w:sz="0" w:space="0" w:color="auto"/>
        <w:left w:val="none" w:sz="0" w:space="0" w:color="auto"/>
        <w:bottom w:val="none" w:sz="0" w:space="0" w:color="auto"/>
        <w:right w:val="none" w:sz="0" w:space="0" w:color="auto"/>
      </w:divBdr>
    </w:div>
    <w:div w:id="517238129">
      <w:bodyDiv w:val="1"/>
      <w:marLeft w:val="0"/>
      <w:marRight w:val="0"/>
      <w:marTop w:val="0"/>
      <w:marBottom w:val="0"/>
      <w:divBdr>
        <w:top w:val="none" w:sz="0" w:space="0" w:color="auto"/>
        <w:left w:val="none" w:sz="0" w:space="0" w:color="auto"/>
        <w:bottom w:val="none" w:sz="0" w:space="0" w:color="auto"/>
        <w:right w:val="none" w:sz="0" w:space="0" w:color="auto"/>
      </w:divBdr>
      <w:divsChild>
        <w:div w:id="869876758">
          <w:marLeft w:val="0"/>
          <w:marRight w:val="0"/>
          <w:marTop w:val="0"/>
          <w:marBottom w:val="0"/>
          <w:divBdr>
            <w:top w:val="none" w:sz="0" w:space="0" w:color="auto"/>
            <w:left w:val="none" w:sz="0" w:space="0" w:color="auto"/>
            <w:bottom w:val="none" w:sz="0" w:space="0" w:color="auto"/>
            <w:right w:val="none" w:sz="0" w:space="0" w:color="auto"/>
          </w:divBdr>
          <w:divsChild>
            <w:div w:id="1853181161">
              <w:marLeft w:val="0"/>
              <w:marRight w:val="0"/>
              <w:marTop w:val="0"/>
              <w:marBottom w:val="0"/>
              <w:divBdr>
                <w:top w:val="none" w:sz="0" w:space="0" w:color="auto"/>
                <w:left w:val="none" w:sz="0" w:space="0" w:color="auto"/>
                <w:bottom w:val="none" w:sz="0" w:space="0" w:color="auto"/>
                <w:right w:val="none" w:sz="0" w:space="0" w:color="auto"/>
              </w:divBdr>
              <w:divsChild>
                <w:div w:id="2108966676">
                  <w:marLeft w:val="0"/>
                  <w:marRight w:val="0"/>
                  <w:marTop w:val="0"/>
                  <w:marBottom w:val="0"/>
                  <w:divBdr>
                    <w:top w:val="none" w:sz="0" w:space="0" w:color="auto"/>
                    <w:left w:val="none" w:sz="0" w:space="0" w:color="auto"/>
                    <w:bottom w:val="none" w:sz="0" w:space="0" w:color="auto"/>
                    <w:right w:val="none" w:sz="0" w:space="0" w:color="auto"/>
                  </w:divBdr>
                  <w:divsChild>
                    <w:div w:id="1946183921">
                      <w:marLeft w:val="0"/>
                      <w:marRight w:val="0"/>
                      <w:marTop w:val="0"/>
                      <w:marBottom w:val="0"/>
                      <w:divBdr>
                        <w:top w:val="none" w:sz="0" w:space="0" w:color="auto"/>
                        <w:left w:val="none" w:sz="0" w:space="0" w:color="auto"/>
                        <w:bottom w:val="none" w:sz="0" w:space="0" w:color="auto"/>
                        <w:right w:val="none" w:sz="0" w:space="0" w:color="auto"/>
                      </w:divBdr>
                      <w:divsChild>
                        <w:div w:id="839584825">
                          <w:marLeft w:val="0"/>
                          <w:marRight w:val="0"/>
                          <w:marTop w:val="0"/>
                          <w:marBottom w:val="0"/>
                          <w:divBdr>
                            <w:top w:val="none" w:sz="0" w:space="0" w:color="auto"/>
                            <w:left w:val="none" w:sz="0" w:space="0" w:color="auto"/>
                            <w:bottom w:val="none" w:sz="0" w:space="0" w:color="auto"/>
                            <w:right w:val="none" w:sz="0" w:space="0" w:color="auto"/>
                          </w:divBdr>
                        </w:div>
                        <w:div w:id="2045592227">
                          <w:marLeft w:val="0"/>
                          <w:marRight w:val="0"/>
                          <w:marTop w:val="0"/>
                          <w:marBottom w:val="0"/>
                          <w:divBdr>
                            <w:top w:val="none" w:sz="0" w:space="0" w:color="auto"/>
                            <w:left w:val="none" w:sz="0" w:space="0" w:color="auto"/>
                            <w:bottom w:val="none" w:sz="0" w:space="0" w:color="auto"/>
                            <w:right w:val="none" w:sz="0" w:space="0" w:color="auto"/>
                          </w:divBdr>
                        </w:div>
                        <w:div w:id="290211865">
                          <w:marLeft w:val="0"/>
                          <w:marRight w:val="0"/>
                          <w:marTop w:val="0"/>
                          <w:marBottom w:val="0"/>
                          <w:divBdr>
                            <w:top w:val="none" w:sz="0" w:space="0" w:color="auto"/>
                            <w:left w:val="none" w:sz="0" w:space="0" w:color="auto"/>
                            <w:bottom w:val="none" w:sz="0" w:space="0" w:color="auto"/>
                            <w:right w:val="none" w:sz="0" w:space="0" w:color="auto"/>
                          </w:divBdr>
                        </w:div>
                        <w:div w:id="1992367834">
                          <w:marLeft w:val="0"/>
                          <w:marRight w:val="0"/>
                          <w:marTop w:val="0"/>
                          <w:marBottom w:val="0"/>
                          <w:divBdr>
                            <w:top w:val="none" w:sz="0" w:space="0" w:color="auto"/>
                            <w:left w:val="none" w:sz="0" w:space="0" w:color="auto"/>
                            <w:bottom w:val="none" w:sz="0" w:space="0" w:color="auto"/>
                            <w:right w:val="none" w:sz="0" w:space="0" w:color="auto"/>
                          </w:divBdr>
                        </w:div>
                        <w:div w:id="47962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987781">
      <w:bodyDiv w:val="1"/>
      <w:marLeft w:val="0"/>
      <w:marRight w:val="0"/>
      <w:marTop w:val="0"/>
      <w:marBottom w:val="0"/>
      <w:divBdr>
        <w:top w:val="none" w:sz="0" w:space="0" w:color="auto"/>
        <w:left w:val="none" w:sz="0" w:space="0" w:color="auto"/>
        <w:bottom w:val="none" w:sz="0" w:space="0" w:color="auto"/>
        <w:right w:val="none" w:sz="0" w:space="0" w:color="auto"/>
      </w:divBdr>
      <w:divsChild>
        <w:div w:id="805702991">
          <w:marLeft w:val="0"/>
          <w:marRight w:val="0"/>
          <w:marTop w:val="0"/>
          <w:marBottom w:val="0"/>
          <w:divBdr>
            <w:top w:val="none" w:sz="0" w:space="0" w:color="auto"/>
            <w:left w:val="none" w:sz="0" w:space="0" w:color="auto"/>
            <w:bottom w:val="none" w:sz="0" w:space="0" w:color="auto"/>
            <w:right w:val="none" w:sz="0" w:space="0" w:color="auto"/>
          </w:divBdr>
          <w:divsChild>
            <w:div w:id="15327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51004">
      <w:bodyDiv w:val="1"/>
      <w:marLeft w:val="0"/>
      <w:marRight w:val="0"/>
      <w:marTop w:val="0"/>
      <w:marBottom w:val="0"/>
      <w:divBdr>
        <w:top w:val="none" w:sz="0" w:space="0" w:color="auto"/>
        <w:left w:val="none" w:sz="0" w:space="0" w:color="auto"/>
        <w:bottom w:val="none" w:sz="0" w:space="0" w:color="auto"/>
        <w:right w:val="none" w:sz="0" w:space="0" w:color="auto"/>
      </w:divBdr>
      <w:divsChild>
        <w:div w:id="1113553136">
          <w:marLeft w:val="0"/>
          <w:marRight w:val="0"/>
          <w:marTop w:val="0"/>
          <w:marBottom w:val="0"/>
          <w:divBdr>
            <w:top w:val="none" w:sz="0" w:space="0" w:color="auto"/>
            <w:left w:val="none" w:sz="0" w:space="0" w:color="auto"/>
            <w:bottom w:val="none" w:sz="0" w:space="0" w:color="auto"/>
            <w:right w:val="none" w:sz="0" w:space="0" w:color="auto"/>
          </w:divBdr>
          <w:divsChild>
            <w:div w:id="833567910">
              <w:marLeft w:val="0"/>
              <w:marRight w:val="0"/>
              <w:marTop w:val="0"/>
              <w:marBottom w:val="0"/>
              <w:divBdr>
                <w:top w:val="none" w:sz="0" w:space="0" w:color="auto"/>
                <w:left w:val="none" w:sz="0" w:space="0" w:color="auto"/>
                <w:bottom w:val="none" w:sz="0" w:space="0" w:color="auto"/>
                <w:right w:val="none" w:sz="0" w:space="0" w:color="auto"/>
              </w:divBdr>
              <w:divsChild>
                <w:div w:id="2145804279">
                  <w:marLeft w:val="0"/>
                  <w:marRight w:val="0"/>
                  <w:marTop w:val="0"/>
                  <w:marBottom w:val="0"/>
                  <w:divBdr>
                    <w:top w:val="none" w:sz="0" w:space="0" w:color="auto"/>
                    <w:left w:val="none" w:sz="0" w:space="0" w:color="auto"/>
                    <w:bottom w:val="none" w:sz="0" w:space="0" w:color="auto"/>
                    <w:right w:val="none" w:sz="0" w:space="0" w:color="auto"/>
                  </w:divBdr>
                  <w:divsChild>
                    <w:div w:id="1681812971">
                      <w:marLeft w:val="0"/>
                      <w:marRight w:val="0"/>
                      <w:marTop w:val="0"/>
                      <w:marBottom w:val="0"/>
                      <w:divBdr>
                        <w:top w:val="none" w:sz="0" w:space="0" w:color="auto"/>
                        <w:left w:val="none" w:sz="0" w:space="0" w:color="auto"/>
                        <w:bottom w:val="none" w:sz="0" w:space="0" w:color="auto"/>
                        <w:right w:val="none" w:sz="0" w:space="0" w:color="auto"/>
                      </w:divBdr>
                      <w:divsChild>
                        <w:div w:id="175272543">
                          <w:marLeft w:val="0"/>
                          <w:marRight w:val="0"/>
                          <w:marTop w:val="0"/>
                          <w:marBottom w:val="0"/>
                          <w:divBdr>
                            <w:top w:val="none" w:sz="0" w:space="0" w:color="auto"/>
                            <w:left w:val="none" w:sz="0" w:space="0" w:color="auto"/>
                            <w:bottom w:val="none" w:sz="0" w:space="0" w:color="auto"/>
                            <w:right w:val="none" w:sz="0" w:space="0" w:color="auto"/>
                          </w:divBdr>
                        </w:div>
                        <w:div w:id="1102215653">
                          <w:marLeft w:val="0"/>
                          <w:marRight w:val="0"/>
                          <w:marTop w:val="0"/>
                          <w:marBottom w:val="0"/>
                          <w:divBdr>
                            <w:top w:val="none" w:sz="0" w:space="0" w:color="auto"/>
                            <w:left w:val="none" w:sz="0" w:space="0" w:color="auto"/>
                            <w:bottom w:val="none" w:sz="0" w:space="0" w:color="auto"/>
                            <w:right w:val="none" w:sz="0" w:space="0" w:color="auto"/>
                          </w:divBdr>
                        </w:div>
                        <w:div w:id="1616280895">
                          <w:marLeft w:val="0"/>
                          <w:marRight w:val="0"/>
                          <w:marTop w:val="0"/>
                          <w:marBottom w:val="0"/>
                          <w:divBdr>
                            <w:top w:val="none" w:sz="0" w:space="0" w:color="auto"/>
                            <w:left w:val="none" w:sz="0" w:space="0" w:color="auto"/>
                            <w:bottom w:val="none" w:sz="0" w:space="0" w:color="auto"/>
                            <w:right w:val="none" w:sz="0" w:space="0" w:color="auto"/>
                          </w:divBdr>
                        </w:div>
                        <w:div w:id="314260892">
                          <w:marLeft w:val="0"/>
                          <w:marRight w:val="0"/>
                          <w:marTop w:val="0"/>
                          <w:marBottom w:val="0"/>
                          <w:divBdr>
                            <w:top w:val="none" w:sz="0" w:space="0" w:color="auto"/>
                            <w:left w:val="none" w:sz="0" w:space="0" w:color="auto"/>
                            <w:bottom w:val="none" w:sz="0" w:space="0" w:color="auto"/>
                            <w:right w:val="none" w:sz="0" w:space="0" w:color="auto"/>
                          </w:divBdr>
                        </w:div>
                        <w:div w:id="766777871">
                          <w:marLeft w:val="0"/>
                          <w:marRight w:val="0"/>
                          <w:marTop w:val="0"/>
                          <w:marBottom w:val="0"/>
                          <w:divBdr>
                            <w:top w:val="none" w:sz="0" w:space="0" w:color="auto"/>
                            <w:left w:val="none" w:sz="0" w:space="0" w:color="auto"/>
                            <w:bottom w:val="none" w:sz="0" w:space="0" w:color="auto"/>
                            <w:right w:val="none" w:sz="0" w:space="0" w:color="auto"/>
                          </w:divBdr>
                        </w:div>
                        <w:div w:id="10693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203199">
      <w:bodyDiv w:val="1"/>
      <w:marLeft w:val="0"/>
      <w:marRight w:val="0"/>
      <w:marTop w:val="0"/>
      <w:marBottom w:val="0"/>
      <w:divBdr>
        <w:top w:val="none" w:sz="0" w:space="0" w:color="auto"/>
        <w:left w:val="none" w:sz="0" w:space="0" w:color="auto"/>
        <w:bottom w:val="none" w:sz="0" w:space="0" w:color="auto"/>
        <w:right w:val="none" w:sz="0" w:space="0" w:color="auto"/>
      </w:divBdr>
    </w:div>
    <w:div w:id="748381142">
      <w:bodyDiv w:val="1"/>
      <w:marLeft w:val="0"/>
      <w:marRight w:val="0"/>
      <w:marTop w:val="0"/>
      <w:marBottom w:val="0"/>
      <w:divBdr>
        <w:top w:val="none" w:sz="0" w:space="0" w:color="auto"/>
        <w:left w:val="none" w:sz="0" w:space="0" w:color="auto"/>
        <w:bottom w:val="none" w:sz="0" w:space="0" w:color="auto"/>
        <w:right w:val="none" w:sz="0" w:space="0" w:color="auto"/>
      </w:divBdr>
      <w:divsChild>
        <w:div w:id="670257319">
          <w:marLeft w:val="0"/>
          <w:marRight w:val="0"/>
          <w:marTop w:val="0"/>
          <w:marBottom w:val="0"/>
          <w:divBdr>
            <w:top w:val="none" w:sz="0" w:space="0" w:color="auto"/>
            <w:left w:val="none" w:sz="0" w:space="0" w:color="auto"/>
            <w:bottom w:val="none" w:sz="0" w:space="0" w:color="auto"/>
            <w:right w:val="none" w:sz="0" w:space="0" w:color="auto"/>
          </w:divBdr>
          <w:divsChild>
            <w:div w:id="248319899">
              <w:marLeft w:val="0"/>
              <w:marRight w:val="0"/>
              <w:marTop w:val="0"/>
              <w:marBottom w:val="0"/>
              <w:divBdr>
                <w:top w:val="none" w:sz="0" w:space="0" w:color="auto"/>
                <w:left w:val="none" w:sz="0" w:space="0" w:color="auto"/>
                <w:bottom w:val="none" w:sz="0" w:space="0" w:color="auto"/>
                <w:right w:val="none" w:sz="0" w:space="0" w:color="auto"/>
              </w:divBdr>
              <w:divsChild>
                <w:div w:id="1586265581">
                  <w:marLeft w:val="0"/>
                  <w:marRight w:val="0"/>
                  <w:marTop w:val="0"/>
                  <w:marBottom w:val="0"/>
                  <w:divBdr>
                    <w:top w:val="none" w:sz="0" w:space="0" w:color="auto"/>
                    <w:left w:val="none" w:sz="0" w:space="0" w:color="auto"/>
                    <w:bottom w:val="none" w:sz="0" w:space="0" w:color="auto"/>
                    <w:right w:val="none" w:sz="0" w:space="0" w:color="auto"/>
                  </w:divBdr>
                  <w:divsChild>
                    <w:div w:id="157381602">
                      <w:marLeft w:val="0"/>
                      <w:marRight w:val="0"/>
                      <w:marTop w:val="0"/>
                      <w:marBottom w:val="0"/>
                      <w:divBdr>
                        <w:top w:val="none" w:sz="0" w:space="0" w:color="auto"/>
                        <w:left w:val="none" w:sz="0" w:space="0" w:color="auto"/>
                        <w:bottom w:val="none" w:sz="0" w:space="0" w:color="auto"/>
                        <w:right w:val="none" w:sz="0" w:space="0" w:color="auto"/>
                      </w:divBdr>
                      <w:divsChild>
                        <w:div w:id="184490710">
                          <w:marLeft w:val="0"/>
                          <w:marRight w:val="0"/>
                          <w:marTop w:val="0"/>
                          <w:marBottom w:val="0"/>
                          <w:divBdr>
                            <w:top w:val="none" w:sz="0" w:space="0" w:color="auto"/>
                            <w:left w:val="none" w:sz="0" w:space="0" w:color="auto"/>
                            <w:bottom w:val="none" w:sz="0" w:space="0" w:color="auto"/>
                            <w:right w:val="none" w:sz="0" w:space="0" w:color="auto"/>
                          </w:divBdr>
                          <w:divsChild>
                            <w:div w:id="502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592779">
      <w:bodyDiv w:val="1"/>
      <w:marLeft w:val="0"/>
      <w:marRight w:val="0"/>
      <w:marTop w:val="0"/>
      <w:marBottom w:val="0"/>
      <w:divBdr>
        <w:top w:val="none" w:sz="0" w:space="0" w:color="auto"/>
        <w:left w:val="none" w:sz="0" w:space="0" w:color="auto"/>
        <w:bottom w:val="none" w:sz="0" w:space="0" w:color="auto"/>
        <w:right w:val="none" w:sz="0" w:space="0" w:color="auto"/>
      </w:divBdr>
      <w:divsChild>
        <w:div w:id="568611934">
          <w:marLeft w:val="0"/>
          <w:marRight w:val="0"/>
          <w:marTop w:val="0"/>
          <w:marBottom w:val="0"/>
          <w:divBdr>
            <w:top w:val="none" w:sz="0" w:space="0" w:color="auto"/>
            <w:left w:val="none" w:sz="0" w:space="0" w:color="auto"/>
            <w:bottom w:val="none" w:sz="0" w:space="0" w:color="auto"/>
            <w:right w:val="none" w:sz="0" w:space="0" w:color="auto"/>
          </w:divBdr>
          <w:divsChild>
            <w:div w:id="1831211077">
              <w:marLeft w:val="0"/>
              <w:marRight w:val="0"/>
              <w:marTop w:val="0"/>
              <w:marBottom w:val="0"/>
              <w:divBdr>
                <w:top w:val="none" w:sz="0" w:space="0" w:color="auto"/>
                <w:left w:val="none" w:sz="0" w:space="0" w:color="auto"/>
                <w:bottom w:val="none" w:sz="0" w:space="0" w:color="auto"/>
                <w:right w:val="none" w:sz="0" w:space="0" w:color="auto"/>
              </w:divBdr>
              <w:divsChild>
                <w:div w:id="495724653">
                  <w:marLeft w:val="0"/>
                  <w:marRight w:val="0"/>
                  <w:marTop w:val="0"/>
                  <w:marBottom w:val="0"/>
                  <w:divBdr>
                    <w:top w:val="none" w:sz="0" w:space="0" w:color="auto"/>
                    <w:left w:val="none" w:sz="0" w:space="0" w:color="auto"/>
                    <w:bottom w:val="none" w:sz="0" w:space="0" w:color="auto"/>
                    <w:right w:val="none" w:sz="0" w:space="0" w:color="auto"/>
                  </w:divBdr>
                  <w:divsChild>
                    <w:div w:id="1143160200">
                      <w:marLeft w:val="0"/>
                      <w:marRight w:val="0"/>
                      <w:marTop w:val="0"/>
                      <w:marBottom w:val="0"/>
                      <w:divBdr>
                        <w:top w:val="none" w:sz="0" w:space="0" w:color="auto"/>
                        <w:left w:val="none" w:sz="0" w:space="0" w:color="auto"/>
                        <w:bottom w:val="none" w:sz="0" w:space="0" w:color="auto"/>
                        <w:right w:val="none" w:sz="0" w:space="0" w:color="auto"/>
                      </w:divBdr>
                      <w:divsChild>
                        <w:div w:id="1241061730">
                          <w:marLeft w:val="0"/>
                          <w:marRight w:val="0"/>
                          <w:marTop w:val="0"/>
                          <w:marBottom w:val="0"/>
                          <w:divBdr>
                            <w:top w:val="none" w:sz="0" w:space="0" w:color="auto"/>
                            <w:left w:val="none" w:sz="0" w:space="0" w:color="auto"/>
                            <w:bottom w:val="none" w:sz="0" w:space="0" w:color="auto"/>
                            <w:right w:val="none" w:sz="0" w:space="0" w:color="auto"/>
                          </w:divBdr>
                        </w:div>
                        <w:div w:id="1725372855">
                          <w:marLeft w:val="0"/>
                          <w:marRight w:val="0"/>
                          <w:marTop w:val="0"/>
                          <w:marBottom w:val="0"/>
                          <w:divBdr>
                            <w:top w:val="none" w:sz="0" w:space="0" w:color="auto"/>
                            <w:left w:val="none" w:sz="0" w:space="0" w:color="auto"/>
                            <w:bottom w:val="none" w:sz="0" w:space="0" w:color="auto"/>
                            <w:right w:val="none" w:sz="0" w:space="0" w:color="auto"/>
                          </w:divBdr>
                        </w:div>
                        <w:div w:id="389771414">
                          <w:marLeft w:val="0"/>
                          <w:marRight w:val="0"/>
                          <w:marTop w:val="0"/>
                          <w:marBottom w:val="0"/>
                          <w:divBdr>
                            <w:top w:val="none" w:sz="0" w:space="0" w:color="auto"/>
                            <w:left w:val="none" w:sz="0" w:space="0" w:color="auto"/>
                            <w:bottom w:val="none" w:sz="0" w:space="0" w:color="auto"/>
                            <w:right w:val="none" w:sz="0" w:space="0" w:color="auto"/>
                          </w:divBdr>
                        </w:div>
                        <w:div w:id="1542669980">
                          <w:marLeft w:val="0"/>
                          <w:marRight w:val="0"/>
                          <w:marTop w:val="0"/>
                          <w:marBottom w:val="0"/>
                          <w:divBdr>
                            <w:top w:val="none" w:sz="0" w:space="0" w:color="auto"/>
                            <w:left w:val="none" w:sz="0" w:space="0" w:color="auto"/>
                            <w:bottom w:val="none" w:sz="0" w:space="0" w:color="auto"/>
                            <w:right w:val="none" w:sz="0" w:space="0" w:color="auto"/>
                          </w:divBdr>
                        </w:div>
                        <w:div w:id="18812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617482">
      <w:bodyDiv w:val="1"/>
      <w:marLeft w:val="0"/>
      <w:marRight w:val="0"/>
      <w:marTop w:val="0"/>
      <w:marBottom w:val="0"/>
      <w:divBdr>
        <w:top w:val="none" w:sz="0" w:space="0" w:color="auto"/>
        <w:left w:val="none" w:sz="0" w:space="0" w:color="auto"/>
        <w:bottom w:val="none" w:sz="0" w:space="0" w:color="auto"/>
        <w:right w:val="none" w:sz="0" w:space="0" w:color="auto"/>
      </w:divBdr>
    </w:div>
    <w:div w:id="1131748948">
      <w:bodyDiv w:val="1"/>
      <w:marLeft w:val="0"/>
      <w:marRight w:val="0"/>
      <w:marTop w:val="0"/>
      <w:marBottom w:val="0"/>
      <w:divBdr>
        <w:top w:val="none" w:sz="0" w:space="0" w:color="auto"/>
        <w:left w:val="none" w:sz="0" w:space="0" w:color="auto"/>
        <w:bottom w:val="none" w:sz="0" w:space="0" w:color="auto"/>
        <w:right w:val="none" w:sz="0" w:space="0" w:color="auto"/>
      </w:divBdr>
    </w:div>
    <w:div w:id="1200703418">
      <w:bodyDiv w:val="1"/>
      <w:marLeft w:val="0"/>
      <w:marRight w:val="0"/>
      <w:marTop w:val="0"/>
      <w:marBottom w:val="0"/>
      <w:divBdr>
        <w:top w:val="none" w:sz="0" w:space="0" w:color="auto"/>
        <w:left w:val="none" w:sz="0" w:space="0" w:color="auto"/>
        <w:bottom w:val="none" w:sz="0" w:space="0" w:color="auto"/>
        <w:right w:val="none" w:sz="0" w:space="0" w:color="auto"/>
      </w:divBdr>
    </w:div>
    <w:div w:id="1222640227">
      <w:bodyDiv w:val="1"/>
      <w:marLeft w:val="0"/>
      <w:marRight w:val="0"/>
      <w:marTop w:val="0"/>
      <w:marBottom w:val="0"/>
      <w:divBdr>
        <w:top w:val="none" w:sz="0" w:space="0" w:color="auto"/>
        <w:left w:val="none" w:sz="0" w:space="0" w:color="auto"/>
        <w:bottom w:val="none" w:sz="0" w:space="0" w:color="auto"/>
        <w:right w:val="none" w:sz="0" w:space="0" w:color="auto"/>
      </w:divBdr>
    </w:div>
    <w:div w:id="1381057828">
      <w:bodyDiv w:val="1"/>
      <w:marLeft w:val="0"/>
      <w:marRight w:val="0"/>
      <w:marTop w:val="0"/>
      <w:marBottom w:val="0"/>
      <w:divBdr>
        <w:top w:val="none" w:sz="0" w:space="0" w:color="auto"/>
        <w:left w:val="none" w:sz="0" w:space="0" w:color="auto"/>
        <w:bottom w:val="none" w:sz="0" w:space="0" w:color="auto"/>
        <w:right w:val="none" w:sz="0" w:space="0" w:color="auto"/>
      </w:divBdr>
    </w:div>
    <w:div w:id="1467627421">
      <w:bodyDiv w:val="1"/>
      <w:marLeft w:val="0"/>
      <w:marRight w:val="0"/>
      <w:marTop w:val="0"/>
      <w:marBottom w:val="0"/>
      <w:divBdr>
        <w:top w:val="none" w:sz="0" w:space="0" w:color="auto"/>
        <w:left w:val="none" w:sz="0" w:space="0" w:color="auto"/>
        <w:bottom w:val="none" w:sz="0" w:space="0" w:color="auto"/>
        <w:right w:val="none" w:sz="0" w:space="0" w:color="auto"/>
      </w:divBdr>
    </w:div>
    <w:div w:id="1503741167">
      <w:bodyDiv w:val="1"/>
      <w:marLeft w:val="0"/>
      <w:marRight w:val="0"/>
      <w:marTop w:val="0"/>
      <w:marBottom w:val="0"/>
      <w:divBdr>
        <w:top w:val="none" w:sz="0" w:space="0" w:color="auto"/>
        <w:left w:val="none" w:sz="0" w:space="0" w:color="auto"/>
        <w:bottom w:val="none" w:sz="0" w:space="0" w:color="auto"/>
        <w:right w:val="none" w:sz="0" w:space="0" w:color="auto"/>
      </w:divBdr>
    </w:div>
    <w:div w:id="1770807433">
      <w:bodyDiv w:val="1"/>
      <w:marLeft w:val="0"/>
      <w:marRight w:val="0"/>
      <w:marTop w:val="0"/>
      <w:marBottom w:val="0"/>
      <w:divBdr>
        <w:top w:val="none" w:sz="0" w:space="0" w:color="auto"/>
        <w:left w:val="none" w:sz="0" w:space="0" w:color="auto"/>
        <w:bottom w:val="none" w:sz="0" w:space="0" w:color="auto"/>
        <w:right w:val="none" w:sz="0" w:space="0" w:color="auto"/>
      </w:divBdr>
    </w:div>
    <w:div w:id="1779719296">
      <w:bodyDiv w:val="1"/>
      <w:marLeft w:val="0"/>
      <w:marRight w:val="0"/>
      <w:marTop w:val="0"/>
      <w:marBottom w:val="0"/>
      <w:divBdr>
        <w:top w:val="none" w:sz="0" w:space="0" w:color="auto"/>
        <w:left w:val="none" w:sz="0" w:space="0" w:color="auto"/>
        <w:bottom w:val="none" w:sz="0" w:space="0" w:color="auto"/>
        <w:right w:val="none" w:sz="0" w:space="0" w:color="auto"/>
      </w:divBdr>
      <w:divsChild>
        <w:div w:id="1964000407">
          <w:marLeft w:val="0"/>
          <w:marRight w:val="0"/>
          <w:marTop w:val="0"/>
          <w:marBottom w:val="0"/>
          <w:divBdr>
            <w:top w:val="none" w:sz="0" w:space="0" w:color="auto"/>
            <w:left w:val="none" w:sz="0" w:space="0" w:color="auto"/>
            <w:bottom w:val="none" w:sz="0" w:space="0" w:color="auto"/>
            <w:right w:val="none" w:sz="0" w:space="0" w:color="auto"/>
          </w:divBdr>
          <w:divsChild>
            <w:div w:id="17813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8892">
      <w:bodyDiv w:val="1"/>
      <w:marLeft w:val="0"/>
      <w:marRight w:val="0"/>
      <w:marTop w:val="0"/>
      <w:marBottom w:val="0"/>
      <w:divBdr>
        <w:top w:val="none" w:sz="0" w:space="0" w:color="auto"/>
        <w:left w:val="none" w:sz="0" w:space="0" w:color="auto"/>
        <w:bottom w:val="none" w:sz="0" w:space="0" w:color="auto"/>
        <w:right w:val="none" w:sz="0" w:space="0" w:color="auto"/>
      </w:divBdr>
    </w:div>
    <w:div w:id="1960647652">
      <w:bodyDiv w:val="1"/>
      <w:marLeft w:val="0"/>
      <w:marRight w:val="0"/>
      <w:marTop w:val="0"/>
      <w:marBottom w:val="0"/>
      <w:divBdr>
        <w:top w:val="none" w:sz="0" w:space="0" w:color="auto"/>
        <w:left w:val="none" w:sz="0" w:space="0" w:color="auto"/>
        <w:bottom w:val="none" w:sz="0" w:space="0" w:color="auto"/>
        <w:right w:val="none" w:sz="0" w:space="0" w:color="auto"/>
      </w:divBdr>
    </w:div>
    <w:div w:id="2044938417">
      <w:bodyDiv w:val="1"/>
      <w:marLeft w:val="0"/>
      <w:marRight w:val="0"/>
      <w:marTop w:val="0"/>
      <w:marBottom w:val="0"/>
      <w:divBdr>
        <w:top w:val="none" w:sz="0" w:space="0" w:color="auto"/>
        <w:left w:val="none" w:sz="0" w:space="0" w:color="auto"/>
        <w:bottom w:val="none" w:sz="0" w:space="0" w:color="auto"/>
        <w:right w:val="none" w:sz="0" w:space="0" w:color="auto"/>
      </w:divBdr>
      <w:divsChild>
        <w:div w:id="598565231">
          <w:marLeft w:val="0"/>
          <w:marRight w:val="0"/>
          <w:marTop w:val="0"/>
          <w:marBottom w:val="0"/>
          <w:divBdr>
            <w:top w:val="none" w:sz="0" w:space="0" w:color="auto"/>
            <w:left w:val="none" w:sz="0" w:space="0" w:color="auto"/>
            <w:bottom w:val="none" w:sz="0" w:space="0" w:color="auto"/>
            <w:right w:val="none" w:sz="0" w:space="0" w:color="auto"/>
          </w:divBdr>
          <w:divsChild>
            <w:div w:id="726032625">
              <w:marLeft w:val="0"/>
              <w:marRight w:val="0"/>
              <w:marTop w:val="0"/>
              <w:marBottom w:val="0"/>
              <w:divBdr>
                <w:top w:val="none" w:sz="0" w:space="0" w:color="auto"/>
                <w:left w:val="none" w:sz="0" w:space="0" w:color="auto"/>
                <w:bottom w:val="none" w:sz="0" w:space="0" w:color="auto"/>
                <w:right w:val="none" w:sz="0" w:space="0" w:color="auto"/>
              </w:divBdr>
              <w:divsChild>
                <w:div w:id="1252084669">
                  <w:marLeft w:val="0"/>
                  <w:marRight w:val="0"/>
                  <w:marTop w:val="0"/>
                  <w:marBottom w:val="0"/>
                  <w:divBdr>
                    <w:top w:val="none" w:sz="0" w:space="0" w:color="auto"/>
                    <w:left w:val="none" w:sz="0" w:space="0" w:color="auto"/>
                    <w:bottom w:val="none" w:sz="0" w:space="0" w:color="auto"/>
                    <w:right w:val="none" w:sz="0" w:space="0" w:color="auto"/>
                  </w:divBdr>
                  <w:divsChild>
                    <w:div w:id="1435634093">
                      <w:marLeft w:val="0"/>
                      <w:marRight w:val="0"/>
                      <w:marTop w:val="0"/>
                      <w:marBottom w:val="0"/>
                      <w:divBdr>
                        <w:top w:val="none" w:sz="0" w:space="0" w:color="auto"/>
                        <w:left w:val="none" w:sz="0" w:space="0" w:color="auto"/>
                        <w:bottom w:val="none" w:sz="0" w:space="0" w:color="auto"/>
                        <w:right w:val="none" w:sz="0" w:space="0" w:color="auto"/>
                      </w:divBdr>
                      <w:divsChild>
                        <w:div w:id="689179704">
                          <w:marLeft w:val="0"/>
                          <w:marRight w:val="0"/>
                          <w:marTop w:val="0"/>
                          <w:marBottom w:val="0"/>
                          <w:divBdr>
                            <w:top w:val="none" w:sz="0" w:space="0" w:color="auto"/>
                            <w:left w:val="none" w:sz="0" w:space="0" w:color="auto"/>
                            <w:bottom w:val="none" w:sz="0" w:space="0" w:color="auto"/>
                            <w:right w:val="none" w:sz="0" w:space="0" w:color="auto"/>
                          </w:divBdr>
                          <w:divsChild>
                            <w:div w:id="902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25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technet.microsoft.com/en-us/library/bb500305.aspx" TargetMode="Externa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msdn.microsoft.com/en-us/library/bb522489.aspx" TargetMode="External"/><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6.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msdn.microsoft.com/en-us/library/bb522489.aspx" TargetMode="External"/><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Users\awade\AppData\Local\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A2D5ED-0AF7-455A-9280-163D9A4F14DA}">
  <ds:schemaRefs>
    <ds:schemaRef ds:uri="http://schemas.openxmlformats.org/officeDocument/2006/bibliography"/>
  </ds:schemaRefs>
</ds:datastoreItem>
</file>

<file path=customXml/itemProps3.xml><?xml version="1.0" encoding="utf-8"?>
<ds:datastoreItem xmlns:ds="http://schemas.openxmlformats.org/officeDocument/2006/customXml" ds:itemID="{85CF0477-F702-4BF1-A76F-350D188DCF9A}">
  <ds:schemaRefs>
    <ds:schemaRef ds:uri="urn:schemas-microsoft-com.VSTO2008Demos.ControlsStorage"/>
  </ds:schemaRefs>
</ds:datastoreItem>
</file>

<file path=docProps/app.xml><?xml version="1.0" encoding="utf-8"?>
<Properties xmlns="http://schemas.openxmlformats.org/officeDocument/2006/extended-properties" xmlns:vt="http://schemas.openxmlformats.org/officeDocument/2006/docPropsVTypes">
  <Template>Chem4Word.dotx</Template>
  <TotalTime>0</TotalTime>
  <Pages>1</Pages>
  <Words>9353</Words>
  <Characters>53315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Zentity Change History Logging User Guide - Version 1</vt:lpstr>
    </vt:vector>
  </TitlesOfParts>
  <Company/>
  <LinksUpToDate>false</LinksUpToDate>
  <CharactersWithSpaces>62543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Zentity Change History Logging User Guide - Version 1</dc:title>
  <dc:subject/>
  <dc:creator>Microsoft Research</dc:creator>
  <cp:keywords/>
  <dc:description/>
  <cp:lastModifiedBy/>
  <cp:revision>1</cp:revision>
  <dcterms:created xsi:type="dcterms:W3CDTF">2009-04-30T07:32:00Z</dcterms:created>
  <dcterms:modified xsi:type="dcterms:W3CDTF">2009-05-05T21:33:00Z</dcterms:modified>
  <cp:contentType/>
</cp:coreProperties>
</file>